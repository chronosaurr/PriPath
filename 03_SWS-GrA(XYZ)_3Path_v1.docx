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2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6"/>
        <w:gridCol w:w="3020"/>
        <w:gridCol w:w="1681"/>
        <w:gridCol w:w="785"/>
        <w:gridCol w:w="1055"/>
        <w:gridCol w:w="1213"/>
        <w:gridCol w:w="605"/>
      </w:tblGrid>
      <w:tr w:rsidR="00065B0C" w14:paraId="21F6A81B" w14:textId="77777777" w:rsidTr="04702232">
        <w:trPr>
          <w:cantSplit/>
          <w:trHeight w:val="230"/>
        </w:trPr>
        <w:tc>
          <w:tcPr>
            <w:tcW w:w="38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27B2BF6" w14:textId="70DBFB03" w:rsidR="00065B0C" w:rsidRDefault="04702232">
            <w:pPr>
              <w:pStyle w:val="wpiswtabeli"/>
              <w:snapToGrid w:val="0"/>
            </w:pPr>
            <w:r>
              <w:t>Numer zlecenia oraz nazwa i akronim projektu:</w:t>
            </w:r>
          </w:p>
          <w:p w14:paraId="6A522EB7" w14:textId="72D40AD4" w:rsidR="00065B0C" w:rsidRDefault="04702232" w:rsidP="58B4D0E4">
            <w:pPr>
              <w:pStyle w:val="komentarz"/>
            </w:pPr>
            <w:r>
              <w:t>3Path</w:t>
            </w:r>
          </w:p>
        </w:tc>
        <w:tc>
          <w:tcPr>
            <w:tcW w:w="246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DD72514" w14:textId="77777777" w:rsidR="00065B0C" w:rsidRDefault="00065B0C">
            <w:pPr>
              <w:pStyle w:val="wpiswtabeli"/>
              <w:snapToGrid w:val="0"/>
            </w:pPr>
            <w:r>
              <w:t>Zleceniodawca:</w:t>
            </w:r>
          </w:p>
          <w:p w14:paraId="71B6611B" w14:textId="366FA700" w:rsidR="00065B0C" w:rsidRDefault="00F50DB3">
            <w:pPr>
              <w:pStyle w:val="komentarz"/>
            </w:pPr>
            <w:r>
              <w:t>-</w:t>
            </w:r>
          </w:p>
        </w:tc>
        <w:tc>
          <w:tcPr>
            <w:tcW w:w="2873" w:type="dxa"/>
            <w:gridSpan w:val="3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B837ED" w14:textId="77777777" w:rsidR="00065B0C" w:rsidRDefault="00065B0C">
            <w:pPr>
              <w:pStyle w:val="wpiswtabeli"/>
              <w:snapToGrid w:val="0"/>
            </w:pPr>
            <w:r>
              <w:t>Zleceniobiorca:</w:t>
            </w:r>
          </w:p>
          <w:p w14:paraId="42466753" w14:textId="301456DA" w:rsidR="00065B0C" w:rsidRDefault="00B40EC8">
            <w:pPr>
              <w:pStyle w:val="wpiswtabeli"/>
              <w:snapToGrid w:val="0"/>
              <w:jc w:val="center"/>
            </w:pPr>
            <w:r>
              <w:rPr>
                <w:b w:val="0"/>
                <w:noProof/>
              </w:rPr>
              <w:drawing>
                <wp:inline distT="0" distB="0" distL="0" distR="0" wp14:anchorId="3C1CD956" wp14:editId="2286FFE9">
                  <wp:extent cx="1076325" cy="1076325"/>
                  <wp:effectExtent l="0" t="0" r="0" b="0"/>
                  <wp:docPr id="1" name="Picture 1" descr="48C530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8C530C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B0C" w14:paraId="2DFDFA7C" w14:textId="77777777" w:rsidTr="04702232">
        <w:trPr>
          <w:cantSplit/>
          <w:trHeight w:val="1043"/>
        </w:trPr>
        <w:tc>
          <w:tcPr>
            <w:tcW w:w="38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0E9BDC31" w14:textId="77777777" w:rsidR="00065B0C" w:rsidRDefault="00065B0C">
            <w:pPr>
              <w:pStyle w:val="wpiswtabeli"/>
              <w:snapToGrid w:val="0"/>
            </w:pPr>
            <w:r>
              <w:t xml:space="preserve">Zespół projektowy: </w:t>
            </w:r>
          </w:p>
          <w:p w14:paraId="2814F2A2" w14:textId="4C261470" w:rsidR="00065B0C" w:rsidRDefault="59C7648D" w:rsidP="6FD83C37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 xml:space="preserve">Róża </w:t>
            </w:r>
            <w:proofErr w:type="spellStart"/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Dobrysiak</w:t>
            </w:r>
            <w:proofErr w:type="spellEnd"/>
          </w:p>
          <w:p w14:paraId="22549E71" w14:textId="52F9A603" w:rsidR="00065B0C" w:rsidRDefault="59C7648D" w:rsidP="6FD83C37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Maja Makowska</w:t>
            </w:r>
          </w:p>
          <w:p w14:paraId="12C6E03D" w14:textId="27483346" w:rsidR="00065B0C" w:rsidRDefault="59C7648D" w:rsidP="6FD83C37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Bartek Molski</w:t>
            </w:r>
          </w:p>
          <w:p w14:paraId="489454B1" w14:textId="303E0592" w:rsidR="00065B0C" w:rsidRDefault="59C7648D" w:rsidP="6FD83C37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Jeremiasz Tusk</w:t>
            </w:r>
          </w:p>
          <w:p w14:paraId="0C5B091D" w14:textId="25961D3B" w:rsidR="00065B0C" w:rsidRDefault="00065B0C">
            <w:pPr>
              <w:pStyle w:val="komentarz"/>
            </w:pPr>
          </w:p>
        </w:tc>
        <w:tc>
          <w:tcPr>
            <w:tcW w:w="246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B7951B0" w14:textId="77777777" w:rsidR="00065B0C" w:rsidRDefault="00065B0C">
            <w:pPr>
              <w:pStyle w:val="wpiswtabeli"/>
              <w:snapToGrid w:val="0"/>
            </w:pPr>
            <w:r>
              <w:t>Kierownik projektu:</w:t>
            </w:r>
          </w:p>
          <w:p w14:paraId="183F909A" w14:textId="5616C42E" w:rsidR="00065B0C" w:rsidRDefault="2228F59E" w:rsidP="6FD83C37">
            <w:pPr>
              <w:pStyle w:val="komentarz"/>
            </w:pPr>
            <w:r w:rsidRPr="6FD83C37">
              <w:rPr>
                <w:rFonts w:eastAsia="Arial" w:cs="Arial"/>
                <w:bCs w:val="0"/>
                <w:iCs/>
                <w:color w:val="000000" w:themeColor="text1"/>
                <w:szCs w:val="16"/>
              </w:rPr>
              <w:t xml:space="preserve">Róża </w:t>
            </w:r>
            <w:proofErr w:type="spellStart"/>
            <w:r w:rsidRPr="6FD83C37">
              <w:rPr>
                <w:rFonts w:eastAsia="Arial" w:cs="Arial"/>
                <w:bCs w:val="0"/>
                <w:iCs/>
                <w:color w:val="000000" w:themeColor="text1"/>
                <w:szCs w:val="16"/>
              </w:rPr>
              <w:t>Dobrysiak</w:t>
            </w:r>
            <w:proofErr w:type="spellEnd"/>
            <w:r w:rsidRPr="6FD83C37">
              <w:rPr>
                <w:rFonts w:eastAsia="Arial" w:cs="Arial"/>
                <w:bCs w:val="0"/>
                <w:iCs/>
                <w:color w:val="000000" w:themeColor="text1"/>
                <w:szCs w:val="16"/>
              </w:rPr>
              <w:t xml:space="preserve"> </w:t>
            </w:r>
          </w:p>
        </w:tc>
        <w:tc>
          <w:tcPr>
            <w:tcW w:w="2873" w:type="dxa"/>
            <w:gridSpan w:val="3"/>
            <w:vMerge/>
            <w:vAlign w:val="center"/>
            <w:hideMark/>
          </w:tcPr>
          <w:p w14:paraId="599B183E" w14:textId="77777777" w:rsidR="00065B0C" w:rsidRDefault="00065B0C">
            <w:pP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lang w:eastAsia="ar-SA"/>
              </w:rPr>
            </w:pPr>
          </w:p>
        </w:tc>
      </w:tr>
      <w:tr w:rsidR="00065B0C" w14:paraId="68E17F32" w14:textId="77777777" w:rsidTr="04702232">
        <w:trPr>
          <w:cantSplit/>
          <w:trHeight w:val="230"/>
        </w:trPr>
        <w:tc>
          <w:tcPr>
            <w:tcW w:w="38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037F3979" w14:textId="77777777" w:rsidR="00065B0C" w:rsidRDefault="00065B0C">
            <w:pPr>
              <w:pStyle w:val="wpiswtabeli"/>
              <w:snapToGrid w:val="0"/>
            </w:pPr>
            <w:r>
              <w:t xml:space="preserve">Nazwa dokumentu: </w:t>
            </w:r>
          </w:p>
          <w:p w14:paraId="42CC82F1" w14:textId="77777777" w:rsidR="00065B0C" w:rsidRDefault="00065B0C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Specyfikacja Wymagań</w:t>
            </w:r>
            <w:r w:rsidR="00B67D35">
              <w:rPr>
                <w:b w:val="0"/>
                <w:i/>
              </w:rPr>
              <w:t xml:space="preserve"> </w:t>
            </w:r>
            <w:r>
              <w:rPr>
                <w:b w:val="0"/>
                <w:i/>
              </w:rPr>
              <w:t>Systemowych</w:t>
            </w:r>
          </w:p>
        </w:tc>
        <w:tc>
          <w:tcPr>
            <w:tcW w:w="246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C822EE" w14:textId="77777777" w:rsidR="00065B0C" w:rsidRDefault="00065B0C">
            <w:pPr>
              <w:pStyle w:val="wpiswtabeli"/>
              <w:snapToGrid w:val="0"/>
            </w:pPr>
            <w:r>
              <w:t>Odpowiedzialny za dokument:</w:t>
            </w:r>
          </w:p>
          <w:p w14:paraId="2AF0D3F6" w14:textId="58BFA2B4" w:rsidR="00065B0C" w:rsidRDefault="00A30392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Bartosz Molski</w:t>
            </w:r>
          </w:p>
        </w:tc>
        <w:tc>
          <w:tcPr>
            <w:tcW w:w="287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00537D" w14:textId="5542255A" w:rsidR="00065B0C" w:rsidRDefault="00F87BF0">
            <w:pPr>
              <w:pStyle w:val="wpiswtabeli"/>
              <w:snapToGrid w:val="0"/>
            </w:pPr>
            <w:r>
              <w:t>Promotor</w:t>
            </w:r>
            <w:r w:rsidR="00065B0C">
              <w:t>:</w:t>
            </w:r>
          </w:p>
          <w:p w14:paraId="4B8FDB6B" w14:textId="1DCA834B" w:rsidR="00065B0C" w:rsidRDefault="00AF708C" w:rsidP="6FD83C37">
            <w:pPr>
              <w:pStyle w:val="komentarz"/>
            </w:pPr>
            <w:r>
              <w:t>-</w:t>
            </w:r>
          </w:p>
        </w:tc>
      </w:tr>
      <w:tr w:rsidR="00065B0C" w14:paraId="0E16A718" w14:textId="77777777" w:rsidTr="04702232">
        <w:trPr>
          <w:gridAfter w:val="1"/>
          <w:wAfter w:w="605" w:type="dxa"/>
          <w:cantSplit/>
          <w:trHeight w:val="348"/>
        </w:trPr>
        <w:tc>
          <w:tcPr>
            <w:tcW w:w="8620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bottom"/>
            <w:hideMark/>
          </w:tcPr>
          <w:p w14:paraId="2DD98D83" w14:textId="77777777" w:rsidR="00065B0C" w:rsidRDefault="00065B0C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065B0C" w14:paraId="4F5F4B5D" w14:textId="77777777" w:rsidTr="04702232">
        <w:tc>
          <w:tcPr>
            <w:tcW w:w="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161508A8" w14:textId="77777777" w:rsidR="00065B0C" w:rsidRDefault="00065B0C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FF9CCB4" w14:textId="77777777" w:rsidR="00065B0C" w:rsidRDefault="00065B0C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6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6D2EEDA7" w14:textId="77777777" w:rsidR="00065B0C" w:rsidRDefault="00065B0C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C601ED2" w14:textId="77777777" w:rsidR="00065B0C" w:rsidRDefault="00065B0C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8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8B4192" w14:textId="77777777" w:rsidR="00065B0C" w:rsidRDefault="00065B0C">
            <w:pPr>
              <w:pStyle w:val="wpiswtabelicentr"/>
              <w:snapToGrid w:val="0"/>
            </w:pPr>
            <w:r>
              <w:t>Data</w:t>
            </w:r>
          </w:p>
        </w:tc>
      </w:tr>
      <w:tr w:rsidR="00065B0C" w14:paraId="0CE51381" w14:textId="77777777" w:rsidTr="04702232">
        <w:tc>
          <w:tcPr>
            <w:tcW w:w="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5DB1A03" w14:textId="77777777" w:rsidR="00065B0C" w:rsidRDefault="00065B0C">
            <w:pPr>
              <w:pStyle w:val="komentarz"/>
            </w:pPr>
            <w:r>
              <w:t>{wersja}</w:t>
            </w:r>
          </w:p>
        </w:tc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18195CC" w14:textId="77777777" w:rsidR="00065B0C" w:rsidRDefault="00065B0C">
            <w:pPr>
              <w:pStyle w:val="komentarz"/>
            </w:pPr>
            <w:r>
              <w:t>{opis, np. wstępna wersja}</w:t>
            </w:r>
          </w:p>
        </w:tc>
        <w:tc>
          <w:tcPr>
            <w:tcW w:w="16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35C6922" w14:textId="77777777" w:rsidR="00065B0C" w:rsidRDefault="00065B0C">
            <w:pPr>
              <w:pStyle w:val="komentarz"/>
            </w:pPr>
            <w:r>
              <w:t>{np. całość}</w:t>
            </w:r>
          </w:p>
        </w:tc>
        <w:tc>
          <w:tcPr>
            <w:tcW w:w="1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7B3A15C3" w14:textId="77777777" w:rsidR="00065B0C" w:rsidRDefault="00065B0C">
            <w:pPr>
              <w:pStyle w:val="komentarz"/>
            </w:pPr>
            <w:r>
              <w:t>{nazwisko, imię}</w:t>
            </w:r>
          </w:p>
        </w:tc>
        <w:tc>
          <w:tcPr>
            <w:tcW w:w="18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1E6ED" w14:textId="77777777" w:rsidR="00065B0C" w:rsidRDefault="00065B0C">
            <w:pPr>
              <w:pStyle w:val="komentarz"/>
            </w:pPr>
            <w:r>
              <w:t>{data zmiany}</w:t>
            </w:r>
          </w:p>
        </w:tc>
      </w:tr>
      <w:tr w:rsidR="00065B0C" w14:paraId="64C3A724" w14:textId="77777777" w:rsidTr="04702232">
        <w:tc>
          <w:tcPr>
            <w:tcW w:w="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4B29E3A6" w14:textId="77777777" w:rsidR="00065B0C" w:rsidRDefault="00065B0C">
            <w:pPr>
              <w:pStyle w:val="komentarz"/>
            </w:pPr>
            <w:r>
              <w:t>{wersja}</w:t>
            </w:r>
          </w:p>
        </w:tc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10F4274" w14:textId="77777777" w:rsidR="00065B0C" w:rsidRDefault="00065B0C">
            <w:pPr>
              <w:pStyle w:val="Podpowiedzi0"/>
            </w:pPr>
            <w:r>
              <w:t>{np. poprawka wstępnego opisu}</w:t>
            </w:r>
          </w:p>
        </w:tc>
        <w:tc>
          <w:tcPr>
            <w:tcW w:w="16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1752C3D" w14:textId="77777777" w:rsidR="00065B0C" w:rsidRDefault="00065B0C">
            <w:pPr>
              <w:pStyle w:val="komentarz"/>
            </w:pPr>
            <w:r>
              <w:t>{np. punkty 3.3 i 4}</w:t>
            </w:r>
          </w:p>
        </w:tc>
        <w:tc>
          <w:tcPr>
            <w:tcW w:w="1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72F00AA" w14:textId="77777777" w:rsidR="00065B0C" w:rsidRDefault="00065B0C">
            <w:pPr>
              <w:pStyle w:val="komentarz"/>
            </w:pPr>
            <w:r>
              <w:t>{nazwisko, imię}</w:t>
            </w:r>
          </w:p>
        </w:tc>
        <w:tc>
          <w:tcPr>
            <w:tcW w:w="18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39782A" w14:textId="77777777" w:rsidR="00065B0C" w:rsidRDefault="00065B0C">
            <w:pPr>
              <w:pStyle w:val="komentarz"/>
            </w:pPr>
            <w:r>
              <w:t>{data zmiany}</w:t>
            </w:r>
          </w:p>
        </w:tc>
      </w:tr>
    </w:tbl>
    <w:p w14:paraId="40EFFFA6" w14:textId="77777777" w:rsidR="00A76465" w:rsidRPr="008E0427" w:rsidRDefault="00A76465" w:rsidP="00EA456B">
      <w:pPr>
        <w:pStyle w:val="Heading1"/>
        <w:numPr>
          <w:ilvl w:val="0"/>
          <w:numId w:val="0"/>
        </w:numPr>
        <w:ind w:left="227"/>
        <w:jc w:val="both"/>
        <w:rPr>
          <w:iCs/>
          <w:color w:val="404040"/>
          <w:sz w:val="20"/>
        </w:rPr>
      </w:pPr>
      <w:r w:rsidRPr="008E0427">
        <w:rPr>
          <w:iCs/>
          <w:color w:val="404040"/>
          <w:sz w:val="20"/>
        </w:rPr>
        <w:t xml:space="preserve">Opis etapu: </w:t>
      </w:r>
      <w:r w:rsidRPr="008E0427">
        <w:rPr>
          <w:b w:val="0"/>
          <w:color w:val="404040"/>
          <w:sz w:val="20"/>
        </w:rPr>
        <w:t xml:space="preserve">Celem etapu jest udokumentowanie </w:t>
      </w:r>
      <w:r w:rsidR="002B2018" w:rsidRPr="008E0427">
        <w:rPr>
          <w:b w:val="0"/>
          <w:color w:val="404040"/>
          <w:sz w:val="20"/>
        </w:rPr>
        <w:t xml:space="preserve">procesu i </w:t>
      </w:r>
      <w:r w:rsidR="00BB309C">
        <w:rPr>
          <w:b w:val="0"/>
          <w:color w:val="404040"/>
          <w:sz w:val="20"/>
        </w:rPr>
        <w:t xml:space="preserve">podjętych </w:t>
      </w:r>
      <w:r w:rsidRPr="008E0427">
        <w:rPr>
          <w:b w:val="0"/>
          <w:color w:val="404040"/>
          <w:sz w:val="20"/>
        </w:rPr>
        <w:t xml:space="preserve">decyzji związanych </w:t>
      </w:r>
      <w:r w:rsidR="002B2018" w:rsidRPr="008E0427">
        <w:rPr>
          <w:b w:val="0"/>
          <w:color w:val="404040"/>
          <w:sz w:val="20"/>
        </w:rPr>
        <w:t>ze zbieraniem, przetwarzaniem i analizowaniem wymagań</w:t>
      </w:r>
      <w:r w:rsidRPr="008E0427">
        <w:rPr>
          <w:b w:val="0"/>
          <w:color w:val="404040"/>
          <w:sz w:val="20"/>
        </w:rPr>
        <w:t>.</w:t>
      </w:r>
    </w:p>
    <w:p w14:paraId="522F488A" w14:textId="21A42A4E" w:rsidR="00B67D35" w:rsidRPr="00B67D35" w:rsidRDefault="00A76465" w:rsidP="00B67D35">
      <w:pPr>
        <w:pStyle w:val="Heading1"/>
        <w:numPr>
          <w:ilvl w:val="0"/>
          <w:numId w:val="0"/>
        </w:numPr>
        <w:ind w:left="227"/>
        <w:jc w:val="both"/>
        <w:rPr>
          <w:b w:val="0"/>
          <w:color w:val="404040"/>
          <w:sz w:val="20"/>
        </w:rPr>
      </w:pPr>
      <w:r w:rsidRPr="008E0427">
        <w:rPr>
          <w:color w:val="404040"/>
          <w:sz w:val="20"/>
        </w:rPr>
        <w:t xml:space="preserve">Oczekiwane produkty: </w:t>
      </w:r>
      <w:r w:rsidR="005B46AD" w:rsidRPr="008E0427">
        <w:rPr>
          <w:b w:val="0"/>
          <w:color w:val="404040"/>
          <w:sz w:val="20"/>
        </w:rPr>
        <w:t>Specyfikacja</w:t>
      </w:r>
      <w:r w:rsidR="002B2018" w:rsidRPr="008E0427">
        <w:rPr>
          <w:b w:val="0"/>
          <w:color w:val="404040"/>
          <w:sz w:val="20"/>
        </w:rPr>
        <w:t xml:space="preserve"> wymagań systemowych</w:t>
      </w:r>
      <w:r w:rsidRPr="008E0427">
        <w:rPr>
          <w:b w:val="0"/>
          <w:color w:val="404040"/>
          <w:sz w:val="20"/>
        </w:rPr>
        <w:t xml:space="preserve"> </w:t>
      </w:r>
      <w:r w:rsidR="00B67D35" w:rsidRPr="00B67D35">
        <w:rPr>
          <w:b w:val="0"/>
          <w:iCs/>
          <w:color w:val="404040"/>
          <w:sz w:val="20"/>
        </w:rPr>
        <w:t xml:space="preserve">w postaci dokumentu o strukturze według poniższego szablonu i nazewnictwie zgodnym ze składnią </w:t>
      </w:r>
      <w:r w:rsidR="00B67D35" w:rsidRPr="00B67D35">
        <w:rPr>
          <w:iCs/>
          <w:color w:val="404040"/>
          <w:sz w:val="20"/>
        </w:rPr>
        <w:t>SWS-</w:t>
      </w:r>
      <w:proofErr w:type="spellStart"/>
      <w:r w:rsidR="00B67D35" w:rsidRPr="00B67D35">
        <w:rPr>
          <w:iCs/>
          <w:color w:val="404040"/>
          <w:sz w:val="20"/>
        </w:rPr>
        <w:t>Gr</w:t>
      </w:r>
      <w:r w:rsidR="00B67D35" w:rsidRPr="00B67D35">
        <w:rPr>
          <w:i/>
          <w:iCs/>
          <w:color w:val="404040"/>
          <w:sz w:val="20"/>
        </w:rPr>
        <w:t>A</w:t>
      </w:r>
      <w:proofErr w:type="spellEnd"/>
      <w:r w:rsidR="00B67D35" w:rsidRPr="00B67D35">
        <w:rPr>
          <w:iCs/>
          <w:color w:val="404040"/>
          <w:sz w:val="20"/>
        </w:rPr>
        <w:t>(</w:t>
      </w:r>
      <w:r w:rsidR="00B67D35" w:rsidRPr="00B67D35">
        <w:rPr>
          <w:i/>
          <w:iCs/>
          <w:color w:val="404040"/>
          <w:sz w:val="20"/>
        </w:rPr>
        <w:t>XYZ</w:t>
      </w:r>
      <w:r w:rsidR="00B67D35" w:rsidRPr="00B67D35">
        <w:rPr>
          <w:iCs/>
          <w:color w:val="404040"/>
          <w:sz w:val="20"/>
        </w:rPr>
        <w:t>)_v</w:t>
      </w:r>
      <w:r w:rsidR="00B67D35" w:rsidRPr="00B67D35">
        <w:rPr>
          <w:i/>
          <w:iCs/>
          <w:color w:val="404040"/>
          <w:sz w:val="20"/>
        </w:rPr>
        <w:t>0</w:t>
      </w:r>
      <w:r w:rsidR="00B67D35" w:rsidRPr="00B67D35">
        <w:rPr>
          <w:b w:val="0"/>
          <w:iCs/>
          <w:color w:val="404040"/>
          <w:sz w:val="20"/>
        </w:rPr>
        <w:t xml:space="preserve"> – gdzie </w:t>
      </w:r>
      <w:r w:rsidR="00B67D35" w:rsidRPr="00B67D35">
        <w:rPr>
          <w:b w:val="0"/>
          <w:i/>
          <w:iCs/>
          <w:color w:val="404040"/>
          <w:sz w:val="20"/>
        </w:rPr>
        <w:t>A</w:t>
      </w:r>
      <w:r w:rsidR="00B67D35" w:rsidRPr="00B67D35">
        <w:rPr>
          <w:b w:val="0"/>
          <w:iCs/>
          <w:color w:val="404040"/>
          <w:sz w:val="20"/>
        </w:rPr>
        <w:t xml:space="preserve"> to numer porządkowy gr</w:t>
      </w:r>
      <w:r w:rsidR="000D18B8">
        <w:rPr>
          <w:b w:val="0"/>
          <w:iCs/>
          <w:color w:val="404040"/>
          <w:sz w:val="20"/>
        </w:rPr>
        <w:t>u</w:t>
      </w:r>
      <w:r w:rsidR="00B67D35" w:rsidRPr="00B67D35">
        <w:rPr>
          <w:b w:val="0"/>
          <w:iCs/>
          <w:color w:val="404040"/>
          <w:sz w:val="20"/>
        </w:rPr>
        <w:t xml:space="preserve">py; </w:t>
      </w:r>
      <w:r w:rsidR="00B67D35" w:rsidRPr="00B67D35">
        <w:rPr>
          <w:b w:val="0"/>
          <w:i/>
          <w:iCs/>
          <w:color w:val="404040"/>
          <w:sz w:val="20"/>
        </w:rPr>
        <w:t>X</w:t>
      </w:r>
      <w:r w:rsidR="00B67D35" w:rsidRPr="00B67D35">
        <w:rPr>
          <w:b w:val="0"/>
          <w:iCs/>
          <w:color w:val="404040"/>
          <w:sz w:val="20"/>
        </w:rPr>
        <w:t xml:space="preserve">, </w:t>
      </w:r>
      <w:r w:rsidR="00B67D35" w:rsidRPr="00B67D35">
        <w:rPr>
          <w:b w:val="0"/>
          <w:i/>
          <w:iCs/>
          <w:color w:val="404040"/>
          <w:sz w:val="20"/>
        </w:rPr>
        <w:t>Y</w:t>
      </w:r>
      <w:r w:rsidR="00B67D35" w:rsidRPr="00B67D35">
        <w:rPr>
          <w:b w:val="0"/>
          <w:iCs/>
          <w:color w:val="404040"/>
          <w:sz w:val="20"/>
        </w:rPr>
        <w:t xml:space="preserve">, </w:t>
      </w:r>
      <w:r w:rsidR="00B67D35" w:rsidRPr="00B67D35">
        <w:rPr>
          <w:b w:val="0"/>
          <w:i/>
          <w:iCs/>
          <w:color w:val="404040"/>
          <w:sz w:val="20"/>
        </w:rPr>
        <w:t>Z</w:t>
      </w:r>
      <w:r w:rsidR="00B67D35" w:rsidRPr="00B67D35">
        <w:rPr>
          <w:b w:val="0"/>
          <w:iCs/>
          <w:color w:val="404040"/>
          <w:sz w:val="20"/>
        </w:rPr>
        <w:t xml:space="preserve"> to nazwiska poszczególnych członków, a </w:t>
      </w:r>
      <w:r w:rsidR="00B67D35" w:rsidRPr="00B67D35">
        <w:rPr>
          <w:b w:val="0"/>
          <w:i/>
          <w:iCs/>
          <w:color w:val="404040"/>
          <w:sz w:val="20"/>
        </w:rPr>
        <w:t>0</w:t>
      </w:r>
      <w:r w:rsidR="00B67D35" w:rsidRPr="00B67D35">
        <w:rPr>
          <w:b w:val="0"/>
          <w:iCs/>
          <w:color w:val="404040"/>
          <w:sz w:val="20"/>
        </w:rPr>
        <w:t xml:space="preserve"> to numer wersji.</w:t>
      </w:r>
    </w:p>
    <w:p w14:paraId="7AFEA9AD" w14:textId="77777777" w:rsidR="00606BDC" w:rsidRDefault="00606BDC" w:rsidP="00BD503A">
      <w:pPr>
        <w:pStyle w:val="Heading1"/>
      </w:pPr>
      <w:r>
        <w:t xml:space="preserve">Wprowadzenie </w:t>
      </w:r>
      <w:r w:rsidR="00BD503A">
        <w:t>–</w:t>
      </w:r>
      <w:r>
        <w:t xml:space="preserve"> o dokumencie</w:t>
      </w:r>
    </w:p>
    <w:p w14:paraId="16C03FFF" w14:textId="77777777" w:rsidR="00606BDC" w:rsidRPr="00A32660" w:rsidRDefault="00606BDC" w:rsidP="00365051">
      <w:pPr>
        <w:pStyle w:val="Heading2"/>
      </w:pPr>
      <w:r w:rsidRPr="00A32660">
        <w:t>Cel dokumentu</w:t>
      </w:r>
    </w:p>
    <w:p w14:paraId="2BF81607" w14:textId="3422CB4C" w:rsidR="00E25B05" w:rsidRDefault="2591D273" w:rsidP="6FD83C37">
      <w:pPr>
        <w:pStyle w:val="podpowiedzi"/>
      </w:pPr>
      <w:r w:rsidRPr="2591D273">
        <w:rPr>
          <w:color w:val="595959" w:themeColor="text1" w:themeTint="A6"/>
        </w:rPr>
        <w:t>{Określenie celu, jakiemu ma służyć ten dokument; tutaj: zdefiniowanie wymagań na podstawie analizy otoczenia projektu / przedsięwzięcia oraz analizy potrzeb klienta}</w:t>
      </w:r>
      <w:r w:rsidR="00E25B05">
        <w:br/>
      </w:r>
      <w:r>
        <w:t>Celem dokumentu jest zdefiniowanie wymagań dla aplikacji 3Path na podstawie analizy otoczenia projektu oraz potrzeb klientów. Dokument ma być podstawą do realizacji i weryfikacji projektu.</w:t>
      </w:r>
    </w:p>
    <w:p w14:paraId="57D7A22C" w14:textId="77777777" w:rsidR="00606BDC" w:rsidRPr="00A32660" w:rsidRDefault="00606BDC" w:rsidP="00365051">
      <w:pPr>
        <w:pStyle w:val="Heading2"/>
      </w:pPr>
      <w:r w:rsidRPr="00A32660">
        <w:t>Zakres dokumentu</w:t>
      </w:r>
    </w:p>
    <w:p w14:paraId="759B4EBC" w14:textId="397F57DC" w:rsidR="00E25B05" w:rsidRDefault="0B429AC1" w:rsidP="6FD83C37">
      <w:pPr>
        <w:pStyle w:val="podpowiedzi"/>
      </w:pPr>
      <w:r w:rsidRPr="0B429AC1">
        <w:rPr>
          <w:color w:val="595959" w:themeColor="text1" w:themeTint="A6"/>
        </w:rPr>
        <w:t>{Określenie, co zawiera dokument; tutaj: analiza otoczenia – klienci, kontekst biznesowy systemu, określenie udziałowców, zdefiniowanie wymagań}</w:t>
      </w:r>
      <w:r w:rsidR="2591D273">
        <w:br/>
      </w:r>
      <w:r>
        <w:t>Dokument zawiera analizę kontekstu biznesowy systemu, określenie udziałowców, zdefiniowanie wymagań użytkowników oraz specyfikację wymagań funkcjonalnych i pozafunkcjonalnych dla systemu 3Path.</w:t>
      </w:r>
    </w:p>
    <w:p w14:paraId="5DA866CA" w14:textId="77777777" w:rsidR="00E25B05" w:rsidRDefault="00E25B05" w:rsidP="00365051">
      <w:pPr>
        <w:pStyle w:val="Heading2"/>
      </w:pPr>
      <w:r w:rsidRPr="00E25B05">
        <w:t>Dokumenty powiązane</w:t>
      </w:r>
    </w:p>
    <w:p w14:paraId="03B9D14B" w14:textId="0482C13F" w:rsidR="2591D273" w:rsidRDefault="2591D273" w:rsidP="2591D273">
      <w:pPr>
        <w:pStyle w:val="podpowiedzi"/>
      </w:pPr>
      <w:r w:rsidRPr="2591D273">
        <w:rPr>
          <w:color w:val="595959" w:themeColor="text1" w:themeTint="A6"/>
        </w:rPr>
        <w:t>{Pełna lista opracowań poza zakresem dokumentu, lecz powiązanych merytorycznie z tym dokumentem; ujęte wersje poszczególnych dokumentów; także poprzednie wersje dokumentu SWS}</w:t>
      </w:r>
      <w:r>
        <w:br/>
        <w:t>- Dokument Założeń Wstępnych: 02_DZW-Gr A (XYZ)_v0</w:t>
      </w:r>
    </w:p>
    <w:p w14:paraId="564A3C1A" w14:textId="77777777" w:rsidR="00606BDC" w:rsidRPr="00A32660" w:rsidRDefault="00606BDC" w:rsidP="00365051">
      <w:pPr>
        <w:pStyle w:val="Heading2"/>
      </w:pPr>
      <w:r w:rsidRPr="00A32660">
        <w:t>Odbiorcy</w:t>
      </w:r>
    </w:p>
    <w:p w14:paraId="38C33639" w14:textId="36FFE9EF" w:rsidR="00606BDC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{Określenie adresatów dokumentu np. zleceniodawca, zleceniobiorca, członkowie zespołu projektowego oraz (jeśli znane) wymienione z nazwiska osoby, do których dokument ma dotrzeć; aspekty prawne i licencyjne (kto posiada prawa autorskie do dokumentu / jaki akt prawny je reguluje?)}</w:t>
      </w:r>
    </w:p>
    <w:p w14:paraId="6F90E6AD" w14:textId="07378D4A" w:rsidR="40419332" w:rsidRDefault="2591D273" w:rsidP="2591D273">
      <w:pPr>
        <w:ind w:firstLine="0"/>
        <w:rPr>
          <w:rFonts w:ascii="Arial" w:eastAsia="Arial" w:hAnsi="Arial" w:cs="Arial"/>
          <w:i/>
          <w:iCs/>
          <w:sz w:val="16"/>
          <w:szCs w:val="16"/>
        </w:rPr>
      </w:pPr>
      <w:r w:rsidRPr="2591D273">
        <w:rPr>
          <w:rFonts w:ascii="Arial" w:eastAsia="Arial" w:hAnsi="Arial" w:cs="Arial"/>
          <w:i/>
          <w:iCs/>
          <w:sz w:val="16"/>
          <w:szCs w:val="16"/>
        </w:rPr>
        <w:t>Adresatami dokumentu są:</w:t>
      </w:r>
    </w:p>
    <w:p w14:paraId="3BF30D60" w14:textId="5410D1CB" w:rsidR="02AC5DA8" w:rsidRDefault="2591D273" w:rsidP="2591D273">
      <w:pPr>
        <w:pStyle w:val="ListParagraph"/>
        <w:numPr>
          <w:ilvl w:val="0"/>
          <w:numId w:val="4"/>
        </w:numPr>
        <w:rPr>
          <w:rFonts w:ascii="Arial" w:eastAsia="Arial" w:hAnsi="Arial" w:cs="Arial"/>
          <w:i/>
          <w:iCs/>
          <w:sz w:val="16"/>
          <w:szCs w:val="16"/>
        </w:rPr>
      </w:pPr>
      <w:r w:rsidRPr="2591D273">
        <w:rPr>
          <w:rFonts w:ascii="Arial" w:eastAsia="Arial" w:hAnsi="Arial" w:cs="Arial"/>
          <w:i/>
          <w:iCs/>
          <w:sz w:val="16"/>
          <w:szCs w:val="16"/>
        </w:rPr>
        <w:t>Uczelnia PJATK i promotor projektu;</w:t>
      </w:r>
    </w:p>
    <w:p w14:paraId="59BAB06A" w14:textId="6DF3C53B" w:rsidR="060B9F4C" w:rsidRDefault="2591D273" w:rsidP="2591D273">
      <w:pPr>
        <w:pStyle w:val="ListParagraph"/>
        <w:numPr>
          <w:ilvl w:val="0"/>
          <w:numId w:val="4"/>
        </w:numPr>
        <w:rPr>
          <w:rFonts w:ascii="Arial" w:eastAsia="Arial" w:hAnsi="Arial" w:cs="Arial"/>
          <w:i/>
          <w:iCs/>
          <w:sz w:val="16"/>
          <w:szCs w:val="16"/>
        </w:rPr>
      </w:pPr>
      <w:r w:rsidRPr="2591D273">
        <w:rPr>
          <w:rFonts w:ascii="Arial" w:eastAsia="Arial" w:hAnsi="Arial" w:cs="Arial"/>
          <w:i/>
          <w:iCs/>
          <w:sz w:val="16"/>
          <w:szCs w:val="16"/>
        </w:rPr>
        <w:t>Zainteresowani potencjalni partnerzy;</w:t>
      </w:r>
    </w:p>
    <w:p w14:paraId="6F92C26F" w14:textId="1982254D" w:rsidR="02AC5DA8" w:rsidRDefault="2591D273" w:rsidP="2591D273">
      <w:pPr>
        <w:pStyle w:val="ListParagraph"/>
        <w:numPr>
          <w:ilvl w:val="0"/>
          <w:numId w:val="4"/>
        </w:numPr>
        <w:rPr>
          <w:rFonts w:ascii="Arial" w:eastAsia="Arial" w:hAnsi="Arial" w:cs="Arial"/>
          <w:i/>
          <w:iCs/>
          <w:sz w:val="16"/>
          <w:szCs w:val="16"/>
        </w:rPr>
      </w:pPr>
      <w:r w:rsidRPr="2591D273">
        <w:rPr>
          <w:rFonts w:ascii="Arial" w:eastAsia="Arial" w:hAnsi="Arial" w:cs="Arial"/>
          <w:i/>
          <w:iCs/>
          <w:sz w:val="16"/>
          <w:szCs w:val="16"/>
        </w:rPr>
        <w:t>Zespół projektowy 3Path;</w:t>
      </w:r>
    </w:p>
    <w:p w14:paraId="26D6E85B" w14:textId="4856ACA6" w:rsidR="7718D013" w:rsidRDefault="2591D273" w:rsidP="2591D273">
      <w:pPr>
        <w:ind w:firstLine="0"/>
        <w:rPr>
          <w:rFonts w:ascii="Arial" w:eastAsia="Arial" w:hAnsi="Arial" w:cs="Arial"/>
          <w:i/>
          <w:iCs/>
          <w:sz w:val="16"/>
          <w:szCs w:val="16"/>
        </w:rPr>
      </w:pPr>
      <w:r w:rsidRPr="2591D273">
        <w:rPr>
          <w:rFonts w:ascii="Arial" w:eastAsia="Arial" w:hAnsi="Arial" w:cs="Arial"/>
          <w:i/>
          <w:iCs/>
          <w:sz w:val="16"/>
          <w:szCs w:val="16"/>
        </w:rPr>
        <w:t>Prawa autorskie do oprogramowania i dokumentacji przysługują członkom zespołu projektowego. Na podstawie Kontraktu Uczelnia-Student § 6 pkt. 1, członkowie zespołu udzielają Polsko-Japońskiej Akademii Technik Komputerowych bezpłatnej, bezterminowej i niewyłącznej licencji do niekomercyjnego wykorzystania tych utworów.</w:t>
      </w:r>
    </w:p>
    <w:p w14:paraId="42695B2B" w14:textId="77777777" w:rsidR="00606BDC" w:rsidRPr="00A32660" w:rsidRDefault="003971B9" w:rsidP="00365051">
      <w:pPr>
        <w:pStyle w:val="Heading2"/>
      </w:pPr>
      <w:r>
        <w:t>Słownik pojęć</w:t>
      </w:r>
    </w:p>
    <w:p w14:paraId="40D6C82C" w14:textId="2EE53656" w:rsidR="6995EB9F" w:rsidRDefault="0F3AC3E7" w:rsidP="2591D273">
      <w:pPr>
        <w:pStyle w:val="podpowiedzi"/>
        <w:rPr>
          <w:color w:val="595959" w:themeColor="text1" w:themeTint="A6"/>
        </w:rPr>
      </w:pPr>
      <w:r w:rsidRPr="0F3AC3E7">
        <w:rPr>
          <w:color w:val="595959" w:themeColor="text1" w:themeTint="A6"/>
        </w:rPr>
        <w:t>{Wyjaśnienie używanych w dokumencie oznaczeń, pojęć i skrótów np. akronimy, nazwy skrótowe, itp; definicje są konieczne, aby wszyscy czytelnicy mogli zrozumieć treść dokumentu; ważne jest umieszczenie na tej liście pojęć o charakterze technicznym oraz pojęć dziedziny merytorycznej zastosowania aplikacji. Nie jest konieczne wyjaśnianie słów używanych powszechnie}</w:t>
      </w:r>
    </w:p>
    <w:p w14:paraId="30AA47C3" w14:textId="755C7C70" w:rsidR="0F3AC3E7" w:rsidRDefault="0F3AC3E7" w:rsidP="0F3AC3E7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6"/>
          <w:szCs w:val="16"/>
        </w:rPr>
      </w:pPr>
      <w:r w:rsidRPr="0F3AC3E7">
        <w:rPr>
          <w:rFonts w:ascii="Arial" w:eastAsia="Arial" w:hAnsi="Arial" w:cs="Arial"/>
          <w:sz w:val="16"/>
          <w:szCs w:val="16"/>
        </w:rPr>
        <w:t>3Path – Nazwa projektu</w:t>
      </w:r>
    </w:p>
    <w:p w14:paraId="18F39557" w14:textId="48FA9245" w:rsidR="0F3AC3E7" w:rsidRDefault="0F3AC3E7" w:rsidP="0F3AC3E7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6"/>
          <w:szCs w:val="16"/>
        </w:rPr>
      </w:pPr>
    </w:p>
    <w:p w14:paraId="228017A4" w14:textId="77777777" w:rsidR="00606BDC" w:rsidRDefault="00CD0D4A" w:rsidP="00EA456B">
      <w:pPr>
        <w:pStyle w:val="Heading1"/>
      </w:pPr>
      <w:r>
        <w:t>Projekt w kontekście</w:t>
      </w:r>
    </w:p>
    <w:p w14:paraId="2717BAC8" w14:textId="77777777" w:rsidR="00CD0D4A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{Opis systemu w docelowym środowisku jego zastosowania }</w:t>
      </w:r>
    </w:p>
    <w:p w14:paraId="491A2F1D" w14:textId="52D7A537" w:rsidR="3347CAB1" w:rsidRDefault="2591D273" w:rsidP="2591D273">
      <w:pPr>
        <w:ind w:firstLine="0"/>
        <w:rPr>
          <w:rFonts w:ascii="Arial Ltialic" w:eastAsia="Arial Ltialic" w:hAnsi="Arial Ltialic" w:cs="Arial Ltialic"/>
          <w:sz w:val="16"/>
          <w:szCs w:val="16"/>
        </w:rPr>
      </w:pPr>
      <w:r w:rsidRPr="2591D273">
        <w:rPr>
          <w:rFonts w:ascii="Arial Ltialic" w:eastAsia="Arial Ltialic" w:hAnsi="Arial Ltialic" w:cs="Arial Ltialic"/>
          <w:color w:val="000000" w:themeColor="text1"/>
          <w:sz w:val="16"/>
          <w:szCs w:val="16"/>
        </w:rPr>
        <w:lastRenderedPageBreak/>
        <w:t>Aplikacja 3Path zbiera dane o lokalizacji użytkownika, a następnie tworzy najbardziej interesujące lub optymalne trasy. System ma rozwiązać problem braku spójnego źródła informacji o bezpiecznych, zielonych trasach spacerowych i rowerowych w Trójmieście.</w:t>
      </w:r>
    </w:p>
    <w:p w14:paraId="54655A14" w14:textId="77777777" w:rsidR="00606BDC" w:rsidRPr="00A32660" w:rsidRDefault="00CD0D4A" w:rsidP="00365051">
      <w:pPr>
        <w:pStyle w:val="Heading2"/>
      </w:pPr>
      <w:r>
        <w:t>Kontekst biznesowy</w:t>
      </w:r>
    </w:p>
    <w:p w14:paraId="4F3D9FC9" w14:textId="68A73168" w:rsidR="00606BDC" w:rsidRDefault="0F3AC3E7" w:rsidP="2591D273">
      <w:pPr>
        <w:pStyle w:val="podpowiedzi"/>
        <w:rPr>
          <w:color w:val="595959" w:themeColor="text1" w:themeTint="A6"/>
        </w:rPr>
      </w:pPr>
      <w:r w:rsidRPr="0F3AC3E7">
        <w:rPr>
          <w:color w:val="595959" w:themeColor="text1" w:themeTint="A6"/>
        </w:rPr>
        <w:t>{Zalecane poparcie rysunkiem (np. ogólny diagram przypadków użycia) przedstawiający system w docelowym środowisku organizacyjnym i operacyjnym, zakres, integracje z innymi systemami, współdzielone bazy danych, konieczność wykorzystania szablonów, wzorców lub standardów wewnątrzorganizacyjnych; głównych udziałowców i ilustrujący relacje między nimi}</w:t>
      </w:r>
    </w:p>
    <w:p w14:paraId="542E5F42" w14:textId="7F3D2F7C" w:rsidR="00C81C1D" w:rsidRDefault="2591D273" w:rsidP="2591D273">
      <w:pPr>
        <w:ind w:firstLine="0"/>
        <w:rPr>
          <w:rFonts w:ascii="Arial" w:eastAsia="Arial" w:hAnsi="Arial" w:cs="Arial"/>
          <w:i/>
          <w:iCs/>
          <w:sz w:val="16"/>
          <w:szCs w:val="16"/>
        </w:rPr>
      </w:pPr>
      <w:r w:rsidRPr="2591D273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System funkcjonuje w środowisku chmurowym AWS. Wykorzystuje integrację z Google Maps API jako podkład mapowy. Dane przechowywane są w relacyjnej bazie SQL (użytkownicy, rankingi) oraz wektorowej bazie danych (szlaki i trasy).</w:t>
      </w:r>
    </w:p>
    <w:p w14:paraId="2602F4A2" w14:textId="585C2E35" w:rsidR="00C81C1D" w:rsidRDefault="00C81C1D" w:rsidP="00C81C1D">
      <w:pPr>
        <w:ind w:firstLine="0"/>
      </w:pPr>
    </w:p>
    <w:p w14:paraId="0A27B8CA" w14:textId="77777777" w:rsidR="00606BDC" w:rsidRPr="00A32660" w:rsidRDefault="00606BDC" w:rsidP="00365051">
      <w:pPr>
        <w:pStyle w:val="Heading2"/>
      </w:pPr>
      <w:r w:rsidRPr="00A32660">
        <w:t xml:space="preserve">Udziałowcy </w:t>
      </w:r>
    </w:p>
    <w:p w14:paraId="30E8DDE6" w14:textId="77777777" w:rsidR="001C64A8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 Udziałowiec to każdy podmiot, ożywiony bądź nie (osoba, system, urządzenie, regulacje prawne, społeczeństwo itp), który bierze udział w projekcie, lub na którego projekt może wpływać.</w:t>
      </w:r>
    </w:p>
    <w:p w14:paraId="70958317" w14:textId="6A2059F1" w:rsidR="00606BDC" w:rsidRDefault="2D6A360B" w:rsidP="008A30F7">
      <w:pPr>
        <w:pStyle w:val="podpowiedzi"/>
      </w:pPr>
      <w:r w:rsidRPr="2D6A360B">
        <w:rPr>
          <w:color w:val="000000" w:themeColor="text1"/>
        </w:rPr>
        <w:t>Dla projektów, które powstają w oparciu o istniejącą infrastrukturę techniczną, należy pamiętać o włączeniu tej infrastruktury jako udziałowca nieożywionego, którego istnienie narzuca pewne rozwiązania i wymagania}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2D6A360B" w14:paraId="70C23325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13AE266B" w14:textId="77777777" w:rsidR="2D6A360B" w:rsidRDefault="2D6A360B" w:rsidP="2D6A360B">
            <w:pPr>
              <w:pStyle w:val="wpiswtabeli"/>
            </w:pPr>
            <w:r>
              <w:t>KARTA UDZIAŁOWCA</w:t>
            </w:r>
          </w:p>
        </w:tc>
      </w:tr>
      <w:tr w:rsidR="2D6A360B" w14:paraId="3E8104CC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0A5EC0D" w14:textId="77777777" w:rsidR="2D6A360B" w:rsidRDefault="2D6A360B" w:rsidP="2D6A360B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vAlign w:val="center"/>
          </w:tcPr>
          <w:p w14:paraId="62B6F94C" w14:textId="3E117933" w:rsidR="2D6A360B" w:rsidRDefault="2D6A360B" w:rsidP="2D6A360B">
            <w:pPr>
              <w:pStyle w:val="podpowiedzi"/>
            </w:pPr>
            <w:r>
              <w:t xml:space="preserve">UOB 01  </w:t>
            </w:r>
          </w:p>
        </w:tc>
      </w:tr>
      <w:tr w:rsidR="2D6A360B" w14:paraId="4F14F565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376F3ED" w14:textId="77777777" w:rsidR="2D6A360B" w:rsidRDefault="2D6A360B" w:rsidP="2D6A360B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vAlign w:val="center"/>
          </w:tcPr>
          <w:p w14:paraId="6713434F" w14:textId="4D7152BA" w:rsidR="2D6A360B" w:rsidRDefault="2D6A360B" w:rsidP="2D6A360B">
            <w:pPr>
              <w:pStyle w:val="podpowiedzi"/>
            </w:pPr>
            <w:r>
              <w:t>Zespół projektowy</w:t>
            </w:r>
          </w:p>
        </w:tc>
      </w:tr>
      <w:tr w:rsidR="2D6A360B" w14:paraId="4307CD3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5FD9D27" w14:textId="77777777" w:rsidR="2D6A360B" w:rsidRDefault="2D6A360B" w:rsidP="2D6A360B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vAlign w:val="center"/>
          </w:tcPr>
          <w:p w14:paraId="14891E5D" w14:textId="08F9A184" w:rsidR="2D6A360B" w:rsidRDefault="2D6A360B" w:rsidP="2D6A360B">
            <w:pPr>
              <w:pStyle w:val="podpowiedzi"/>
            </w:pPr>
            <w:r>
              <w:t>Czteroosobowy zespół odpowiedzialny za realizację, dokumentację i utrzymanie systemu</w:t>
            </w:r>
          </w:p>
        </w:tc>
      </w:tr>
      <w:tr w:rsidR="2D6A360B" w14:paraId="411520F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2A00338" w14:textId="77777777" w:rsidR="2D6A360B" w:rsidRDefault="2D6A360B" w:rsidP="2D6A360B">
            <w:pPr>
              <w:pStyle w:val="tekstwtabeliTNR"/>
            </w:pPr>
            <w:r>
              <w:t>Typ udziałowca:</w:t>
            </w:r>
          </w:p>
        </w:tc>
        <w:tc>
          <w:tcPr>
            <w:tcW w:w="7513" w:type="dxa"/>
            <w:vAlign w:val="center"/>
          </w:tcPr>
          <w:p w14:paraId="4345B03B" w14:textId="33026CA4" w:rsidR="2D6A360B" w:rsidRDefault="2D6A360B" w:rsidP="2D6A360B">
            <w:pPr>
              <w:pStyle w:val="podpowiedzi"/>
            </w:pPr>
            <w:r>
              <w:t>Ożywiony, bezpośredni</w:t>
            </w:r>
          </w:p>
        </w:tc>
      </w:tr>
      <w:tr w:rsidR="2D6A360B" w14:paraId="5069AF7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B4E83CF" w14:textId="77777777" w:rsidR="2D6A360B" w:rsidRDefault="2D6A360B" w:rsidP="2D6A360B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vAlign w:val="center"/>
          </w:tcPr>
          <w:p w14:paraId="41D09CEA" w14:textId="48E76B5C" w:rsidR="2D6A360B" w:rsidRDefault="2D6A360B" w:rsidP="2D6A360B">
            <w:pPr>
              <w:pStyle w:val="podpowiedzi"/>
            </w:pPr>
            <w:r>
              <w:t>Techniczno-realizacyjny - wykonalność wymagań, spójność architektury, ograniczenia czasowe semestru</w:t>
            </w:r>
          </w:p>
        </w:tc>
      </w:tr>
      <w:tr w:rsidR="2D6A360B" w14:paraId="73D82AD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FE9B040" w14:textId="77777777" w:rsidR="2D6A360B" w:rsidRDefault="2D6A360B" w:rsidP="2D6A360B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vAlign w:val="center"/>
          </w:tcPr>
          <w:p w14:paraId="0630A4F3" w14:textId="1A7528FE" w:rsidR="2D6A360B" w:rsidRDefault="2D6A360B" w:rsidP="2D6A360B">
            <w:pPr>
              <w:ind w:firstLine="0"/>
              <w:rPr>
                <w:rFonts w:ascii="Arial" w:hAnsi="Arial"/>
                <w:i/>
                <w:iCs/>
                <w:sz w:val="16"/>
                <w:szCs w:val="16"/>
              </w:rPr>
            </w:pPr>
            <w:r w:rsidRPr="2D6A360B">
              <w:rPr>
                <w:rFonts w:ascii="Arial" w:hAnsi="Arial"/>
                <w:i/>
                <w:iCs/>
                <w:sz w:val="16"/>
                <w:szCs w:val="16"/>
              </w:rPr>
              <w:t>Ograniczony budżet i czas, brak doświadczenia produkcyjnego;</w:t>
            </w:r>
          </w:p>
        </w:tc>
      </w:tr>
      <w:tr w:rsidR="2D6A360B" w14:paraId="4ED9D482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012CB4B" w14:textId="77777777" w:rsidR="2D6A360B" w:rsidRDefault="2D6A360B" w:rsidP="2D6A360B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vAlign w:val="center"/>
          </w:tcPr>
          <w:p w14:paraId="2B784D25" w14:textId="1A1D538B" w:rsidR="2D6A360B" w:rsidRDefault="2D6A360B" w:rsidP="2D6A360B">
            <w:pPr>
              <w:pStyle w:val="podpowiedzi"/>
            </w:pPr>
          </w:p>
        </w:tc>
      </w:tr>
    </w:tbl>
    <w:p w14:paraId="12647C5D" w14:textId="2CC107F0" w:rsidR="2D6A360B" w:rsidRDefault="2D6A360B" w:rsidP="2D6A360B">
      <w:pPr>
        <w:rPr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2D6A360B" w14:paraId="7751DCD7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9607873" w14:textId="77777777" w:rsidR="2D6A360B" w:rsidRDefault="2D6A360B" w:rsidP="2D6A360B">
            <w:pPr>
              <w:pStyle w:val="wpiswtabeli"/>
            </w:pPr>
            <w:r>
              <w:t>KARTA UDZIAŁOWCA</w:t>
            </w:r>
          </w:p>
        </w:tc>
      </w:tr>
      <w:tr w:rsidR="2D6A360B" w14:paraId="1804E8BF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BB152FD" w14:textId="77777777" w:rsidR="2D6A360B" w:rsidRDefault="2D6A360B" w:rsidP="2D6A360B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vAlign w:val="center"/>
          </w:tcPr>
          <w:p w14:paraId="61AE0870" w14:textId="301B1318" w:rsidR="2D6A360B" w:rsidRDefault="2D6A360B" w:rsidP="2D6A360B">
            <w:pPr>
              <w:pStyle w:val="podpowiedzi"/>
            </w:pPr>
            <w:r>
              <w:t xml:space="preserve">UOP 01  </w:t>
            </w:r>
          </w:p>
        </w:tc>
      </w:tr>
      <w:tr w:rsidR="2D6A360B" w14:paraId="598D9331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46C193B" w14:textId="77777777" w:rsidR="2D6A360B" w:rsidRDefault="2D6A360B" w:rsidP="2D6A360B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vAlign w:val="center"/>
          </w:tcPr>
          <w:p w14:paraId="7EDACA2F" w14:textId="2B4A5F23" w:rsidR="2D6A360B" w:rsidRDefault="2D6A360B" w:rsidP="2D6A360B">
            <w:pPr>
              <w:pStyle w:val="podpowiedzi"/>
            </w:pPr>
            <w:r>
              <w:t>Promotor</w:t>
            </w:r>
          </w:p>
        </w:tc>
      </w:tr>
      <w:tr w:rsidR="2D6A360B" w14:paraId="7D2E766F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470C221" w14:textId="77777777" w:rsidR="2D6A360B" w:rsidRDefault="2D6A360B" w:rsidP="2D6A360B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vAlign w:val="center"/>
          </w:tcPr>
          <w:p w14:paraId="33F17DD6" w14:textId="1B586CE3" w:rsidR="2D6A360B" w:rsidRDefault="2D6A360B" w:rsidP="2D6A360B">
            <w:pPr>
              <w:pStyle w:val="podpowiedzi"/>
            </w:pPr>
            <w:r>
              <w:t>Uczelniany opiekun projektu ze strony PJATK, weryfikujący zgodność realizacji z wymaganiami akademickimi i jakość dokumentacji</w:t>
            </w:r>
          </w:p>
        </w:tc>
      </w:tr>
      <w:tr w:rsidR="2D6A360B" w14:paraId="358A0AA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9C4C1AF" w14:textId="77777777" w:rsidR="2D6A360B" w:rsidRDefault="2D6A360B" w:rsidP="2D6A360B">
            <w:pPr>
              <w:pStyle w:val="tekstwtabeliTNR"/>
            </w:pPr>
            <w:r>
              <w:t>Typ udziałowca:</w:t>
            </w:r>
          </w:p>
        </w:tc>
        <w:tc>
          <w:tcPr>
            <w:tcW w:w="7513" w:type="dxa"/>
            <w:vAlign w:val="center"/>
          </w:tcPr>
          <w:p w14:paraId="77D841F8" w14:textId="45F0C11C" w:rsidR="2D6A360B" w:rsidRDefault="2D6A360B" w:rsidP="2D6A360B">
            <w:pPr>
              <w:pStyle w:val="podpowiedzi"/>
            </w:pPr>
            <w:r>
              <w:t>Ożywiony, pośredni</w:t>
            </w:r>
          </w:p>
        </w:tc>
      </w:tr>
      <w:tr w:rsidR="2D6A360B" w14:paraId="0529E44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2614A3" w14:textId="77777777" w:rsidR="2D6A360B" w:rsidRDefault="2D6A360B" w:rsidP="2D6A360B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vAlign w:val="center"/>
          </w:tcPr>
          <w:p w14:paraId="04766966" w14:textId="495687A8" w:rsidR="2D6A360B" w:rsidRDefault="2D6A360B" w:rsidP="2D6A360B">
            <w:pPr>
              <w:pStyle w:val="podpowiedzi"/>
            </w:pPr>
            <w:r>
              <w:t>Akademicki - poprawność metodyczna, kompletność dokumentacji, zgodność ze standardem kursowym</w:t>
            </w:r>
          </w:p>
        </w:tc>
      </w:tr>
      <w:tr w:rsidR="2D6A360B" w14:paraId="1321CA3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C10A5F5" w14:textId="77777777" w:rsidR="2D6A360B" w:rsidRDefault="2D6A360B" w:rsidP="2D6A360B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vAlign w:val="center"/>
          </w:tcPr>
          <w:p w14:paraId="572487CB" w14:textId="2FCA44D9" w:rsidR="2D6A360B" w:rsidRDefault="2D6A360B" w:rsidP="2D6A360B">
            <w:pPr>
              <w:ind w:firstLine="0"/>
              <w:rPr>
                <w:rFonts w:ascii="Arial" w:hAnsi="Arial"/>
                <w:i/>
                <w:iCs/>
                <w:sz w:val="16"/>
                <w:szCs w:val="16"/>
              </w:rPr>
            </w:pPr>
            <w:r w:rsidRPr="2D6A360B">
              <w:rPr>
                <w:rFonts w:ascii="Arial" w:hAnsi="Arial"/>
                <w:i/>
                <w:iCs/>
                <w:sz w:val="16"/>
                <w:szCs w:val="16"/>
              </w:rPr>
              <w:t>Nie specyfikuje wymagań biznesowych ani technicznych; jego rola ogranicza się do oceny i doradztwa</w:t>
            </w:r>
          </w:p>
        </w:tc>
      </w:tr>
      <w:tr w:rsidR="2D6A360B" w14:paraId="3BE8DD63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7CA4F31" w14:textId="77777777" w:rsidR="2D6A360B" w:rsidRDefault="2D6A360B" w:rsidP="2D6A360B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vAlign w:val="center"/>
          </w:tcPr>
          <w:p w14:paraId="51139144" w14:textId="2FB2756D" w:rsidR="2D6A360B" w:rsidRDefault="2D6A360B" w:rsidP="2D6A360B">
            <w:pPr>
              <w:pStyle w:val="podpowiedzi"/>
            </w:pPr>
            <w:r>
              <w:t>-</w:t>
            </w:r>
          </w:p>
        </w:tc>
      </w:tr>
    </w:tbl>
    <w:p w14:paraId="7A82FFE4" w14:textId="3B3F8F47" w:rsidR="2D6A360B" w:rsidRDefault="2D6A360B" w:rsidP="2D6A360B">
      <w:pPr>
        <w:rPr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120C7D95" w14:paraId="07216C7B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B000136" w14:textId="77777777" w:rsidR="120C7D95" w:rsidRDefault="120C7D95" w:rsidP="120C7D95">
            <w:pPr>
              <w:pStyle w:val="wpiswtabeli"/>
            </w:pPr>
            <w:r>
              <w:t>KARTA UDZIAŁOWCA</w:t>
            </w:r>
          </w:p>
        </w:tc>
      </w:tr>
      <w:tr w:rsidR="120C7D95" w14:paraId="7A822AD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94C957" w14:textId="77777777" w:rsidR="120C7D95" w:rsidRDefault="120C7D95" w:rsidP="120C7D95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vAlign w:val="center"/>
          </w:tcPr>
          <w:p w14:paraId="53601F13" w14:textId="2792BD56" w:rsidR="120C7D95" w:rsidRDefault="2D6A360B" w:rsidP="120C7D95">
            <w:pPr>
              <w:pStyle w:val="podpowiedzi"/>
            </w:pPr>
            <w:r>
              <w:t>UOB 02</w:t>
            </w:r>
          </w:p>
        </w:tc>
      </w:tr>
      <w:tr w:rsidR="120C7D95" w14:paraId="35099EE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8E7BA26" w14:textId="77777777" w:rsidR="120C7D95" w:rsidRDefault="120C7D95" w:rsidP="120C7D95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vAlign w:val="center"/>
          </w:tcPr>
          <w:p w14:paraId="7B56D134" w14:textId="60CF54AC" w:rsidR="120C7D95" w:rsidRDefault="120C7D95" w:rsidP="120C7D95">
            <w:pPr>
              <w:pStyle w:val="podpowiedzi"/>
            </w:pPr>
            <w:r>
              <w:t>Społeczeństwo Trójmiasta</w:t>
            </w:r>
          </w:p>
        </w:tc>
      </w:tr>
      <w:tr w:rsidR="120C7D95" w14:paraId="1FD0F1B3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4D4CDC3" w14:textId="77777777" w:rsidR="120C7D95" w:rsidRDefault="120C7D95" w:rsidP="120C7D95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vAlign w:val="center"/>
          </w:tcPr>
          <w:p w14:paraId="361915E7" w14:textId="1CD92A1F" w:rsidR="120C7D95" w:rsidRDefault="120C7D95" w:rsidP="120C7D95">
            <w:pPr>
              <w:pStyle w:val="podpowiedzi"/>
            </w:pPr>
            <w:r>
              <w:t>Mieszkańcy Gdańska, Gdyni, Sopotu, i okolic - główni użytkownicy końcowi aplikacji</w:t>
            </w:r>
          </w:p>
        </w:tc>
      </w:tr>
      <w:tr w:rsidR="120C7D95" w14:paraId="6B550398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C5D1E5F" w14:textId="77777777" w:rsidR="120C7D95" w:rsidRDefault="120C7D95" w:rsidP="120C7D95">
            <w:pPr>
              <w:pStyle w:val="tekstwtabeliTNR"/>
            </w:pPr>
            <w:r>
              <w:t>Typ udziałowca:</w:t>
            </w:r>
          </w:p>
        </w:tc>
        <w:tc>
          <w:tcPr>
            <w:tcW w:w="7513" w:type="dxa"/>
            <w:vAlign w:val="center"/>
          </w:tcPr>
          <w:p w14:paraId="0C7B997A" w14:textId="33026CA4" w:rsidR="120C7D95" w:rsidRDefault="120C7D95" w:rsidP="120C7D95">
            <w:pPr>
              <w:pStyle w:val="podpowiedzi"/>
            </w:pPr>
            <w:r>
              <w:t>Ożywiony, bezpośredni</w:t>
            </w:r>
          </w:p>
        </w:tc>
      </w:tr>
      <w:tr w:rsidR="120C7D95" w14:paraId="48DA9FC5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EC0648E" w14:textId="77777777" w:rsidR="120C7D95" w:rsidRDefault="120C7D95" w:rsidP="120C7D95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vAlign w:val="center"/>
          </w:tcPr>
          <w:p w14:paraId="1D4483E3" w14:textId="56E1891F" w:rsidR="120C7D95" w:rsidRDefault="120C7D95" w:rsidP="120C7D95">
            <w:pPr>
              <w:pStyle w:val="podpowiedzi"/>
            </w:pPr>
            <w:r>
              <w:t xml:space="preserve">Perspektywa użytkownika końcowego  </w:t>
            </w:r>
          </w:p>
        </w:tc>
      </w:tr>
      <w:tr w:rsidR="120C7D95" w14:paraId="22A97041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53C9ECF" w14:textId="77777777" w:rsidR="120C7D95" w:rsidRDefault="120C7D95" w:rsidP="120C7D95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vAlign w:val="center"/>
          </w:tcPr>
          <w:p w14:paraId="27764E9C" w14:textId="335FCBD1" w:rsidR="120C7D95" w:rsidRDefault="120C7D95" w:rsidP="120C7D95">
            <w:pPr>
              <w:pStyle w:val="podpowiedzi"/>
            </w:pPr>
            <w:r>
              <w:t>Nie mają wpływu na decyzje techniczne ani finansowe projektu</w:t>
            </w:r>
          </w:p>
        </w:tc>
      </w:tr>
      <w:tr w:rsidR="120C7D95" w14:paraId="2CDFF36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AC20B32" w14:textId="77777777" w:rsidR="120C7D95" w:rsidRDefault="120C7D95" w:rsidP="120C7D95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vAlign w:val="center"/>
          </w:tcPr>
          <w:p w14:paraId="67DEDBB4" w14:textId="1EBE1583" w:rsidR="120C7D95" w:rsidRDefault="120C7D95" w:rsidP="120C7D95">
            <w:pPr>
              <w:pStyle w:val="podpowiedzi"/>
            </w:pPr>
          </w:p>
        </w:tc>
      </w:tr>
    </w:tbl>
    <w:p w14:paraId="32D2EE96" w14:textId="6DBD936E" w:rsidR="001C64A8" w:rsidRPr="001C64A8" w:rsidRDefault="001C64A8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8"/>
        <w:gridCol w:w="7303"/>
      </w:tblGrid>
      <w:tr w:rsidR="120C7D95" w14:paraId="2D31928D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7CF05259" w14:textId="77777777" w:rsidR="120C7D95" w:rsidRDefault="120C7D95" w:rsidP="120C7D95">
            <w:pPr>
              <w:pStyle w:val="wpiswtabeli"/>
            </w:pPr>
            <w:r>
              <w:t>KARTA UDZIAŁOWCA</w:t>
            </w:r>
          </w:p>
        </w:tc>
      </w:tr>
      <w:tr w:rsidR="120C7D95" w14:paraId="29DEC27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E95F22D" w14:textId="77777777" w:rsidR="120C7D95" w:rsidRDefault="120C7D95" w:rsidP="120C7D95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vAlign w:val="center"/>
          </w:tcPr>
          <w:p w14:paraId="39A7554F" w14:textId="50C5D6F1" w:rsidR="120C7D95" w:rsidRDefault="2D6A360B" w:rsidP="120C7D95">
            <w:pPr>
              <w:pStyle w:val="podpowiedzi"/>
            </w:pPr>
            <w:r>
              <w:t>UOP 02</w:t>
            </w:r>
          </w:p>
        </w:tc>
      </w:tr>
      <w:tr w:rsidR="120C7D95" w14:paraId="06BAD8A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5F9CD81" w14:textId="77777777" w:rsidR="120C7D95" w:rsidRDefault="120C7D95" w:rsidP="120C7D95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vAlign w:val="center"/>
          </w:tcPr>
          <w:p w14:paraId="41841454" w14:textId="67264DE4" w:rsidR="120C7D95" w:rsidRDefault="120C7D95" w:rsidP="120C7D95">
            <w:pPr>
              <w:pStyle w:val="podpowiedzi"/>
            </w:pPr>
            <w:r>
              <w:t>Urzędy Miast</w:t>
            </w:r>
          </w:p>
        </w:tc>
      </w:tr>
      <w:tr w:rsidR="120C7D95" w14:paraId="7FC4269F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B3042A1" w14:textId="77777777" w:rsidR="120C7D95" w:rsidRDefault="120C7D95" w:rsidP="120C7D95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vAlign w:val="center"/>
          </w:tcPr>
          <w:p w14:paraId="485C56B2" w14:textId="260940BF" w:rsidR="120C7D95" w:rsidRDefault="120C7D95" w:rsidP="120C7D95">
            <w:pPr>
              <w:pStyle w:val="podpowiedzi"/>
            </w:pPr>
            <w:r>
              <w:t xml:space="preserve">Instytucje publiczne zainteresowane promocją aktywności fizycznej i poprawą infrastruktury miejskiej; Potencjalni dofinansowujący, odbiorcy raportów o problemach infrastrukturalnych  </w:t>
            </w:r>
          </w:p>
        </w:tc>
      </w:tr>
      <w:tr w:rsidR="120C7D95" w14:paraId="51BE4CE2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3750018" w14:textId="77777777" w:rsidR="120C7D95" w:rsidRDefault="120C7D95" w:rsidP="120C7D95">
            <w:pPr>
              <w:pStyle w:val="tekstwtabeliTNR"/>
            </w:pPr>
            <w:r>
              <w:t>Typ udziałowca:</w:t>
            </w:r>
          </w:p>
        </w:tc>
        <w:tc>
          <w:tcPr>
            <w:tcW w:w="7513" w:type="dxa"/>
            <w:vAlign w:val="center"/>
          </w:tcPr>
          <w:p w14:paraId="3DCE077B" w14:textId="37A08D50" w:rsidR="120C7D95" w:rsidRDefault="120C7D95" w:rsidP="120C7D95">
            <w:pPr>
              <w:pStyle w:val="podpowiedzi"/>
            </w:pPr>
            <w:r>
              <w:t>Ożywiony, pośredni</w:t>
            </w:r>
          </w:p>
        </w:tc>
      </w:tr>
      <w:tr w:rsidR="120C7D95" w14:paraId="1A7AD0D5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2C53FCC" w14:textId="77777777" w:rsidR="120C7D95" w:rsidRDefault="120C7D95" w:rsidP="120C7D95">
            <w:pPr>
              <w:pStyle w:val="tekstwtabeliTNR"/>
            </w:pPr>
            <w:r>
              <w:lastRenderedPageBreak/>
              <w:t>Punkt widzenia:</w:t>
            </w:r>
          </w:p>
        </w:tc>
        <w:tc>
          <w:tcPr>
            <w:tcW w:w="7513" w:type="dxa"/>
            <w:vAlign w:val="center"/>
          </w:tcPr>
          <w:p w14:paraId="7EE92C15" w14:textId="0C39869E" w:rsidR="120C7D95" w:rsidRDefault="120C7D95" w:rsidP="120C7D95">
            <w:pPr>
              <w:pStyle w:val="podpowiedzi"/>
            </w:pPr>
            <w:r>
              <w:t>Perspektywa ekonomiczna i planowania miejskiego - redukcja ruchu, zdrowie publiczne, dane o infrastrukturze.</w:t>
            </w:r>
          </w:p>
        </w:tc>
      </w:tr>
      <w:tr w:rsidR="120C7D95" w14:paraId="19EBA820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183A78" w14:textId="77777777" w:rsidR="120C7D95" w:rsidRDefault="120C7D95" w:rsidP="120C7D95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vAlign w:val="center"/>
          </w:tcPr>
          <w:p w14:paraId="604D20ED" w14:textId="4D142C13" w:rsidR="120C7D95" w:rsidRDefault="120C7D95" w:rsidP="120C7D95">
            <w:pPr>
              <w:pStyle w:val="podpowiedzi"/>
            </w:pPr>
            <w:r>
              <w:t>Decyzje podejmowane w trybie administracyjnym, możliwy długi czas reakcji</w:t>
            </w:r>
          </w:p>
        </w:tc>
      </w:tr>
      <w:tr w:rsidR="120C7D95" w14:paraId="5EC403C8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5F93E0B" w14:textId="77777777" w:rsidR="120C7D95" w:rsidRDefault="120C7D95" w:rsidP="120C7D95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vAlign w:val="center"/>
          </w:tcPr>
          <w:p w14:paraId="69996E97" w14:textId="009BA395" w:rsidR="120C7D95" w:rsidRDefault="120C7D95" w:rsidP="120C7D95">
            <w:pPr>
              <w:pStyle w:val="podpowiedzi"/>
            </w:pPr>
          </w:p>
        </w:tc>
      </w:tr>
    </w:tbl>
    <w:p w14:paraId="63B0E436" w14:textId="43CA37CB" w:rsidR="6FD83C37" w:rsidRDefault="6FD83C37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120C7D95" w14:paraId="28B1D852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13A4297A" w14:textId="77777777" w:rsidR="120C7D95" w:rsidRDefault="120C7D95" w:rsidP="120C7D95">
            <w:pPr>
              <w:pStyle w:val="wpiswtabeli"/>
            </w:pPr>
            <w:r>
              <w:t>KARTA UDZIAŁOWCA</w:t>
            </w:r>
          </w:p>
        </w:tc>
      </w:tr>
      <w:tr w:rsidR="120C7D95" w14:paraId="7A68E2D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B93BC5B" w14:textId="77777777" w:rsidR="120C7D95" w:rsidRDefault="120C7D95" w:rsidP="120C7D95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vAlign w:val="center"/>
          </w:tcPr>
          <w:p w14:paraId="2228112A" w14:textId="3B66E4DF" w:rsidR="120C7D95" w:rsidRDefault="120C7D95" w:rsidP="120C7D95">
            <w:pPr>
              <w:pStyle w:val="podpowiedzi"/>
            </w:pPr>
            <w:r>
              <w:t>UNP 01</w:t>
            </w:r>
          </w:p>
        </w:tc>
      </w:tr>
      <w:tr w:rsidR="120C7D95" w14:paraId="7B8C28B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F89D813" w14:textId="77777777" w:rsidR="120C7D95" w:rsidRDefault="120C7D95" w:rsidP="120C7D95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vAlign w:val="center"/>
          </w:tcPr>
          <w:p w14:paraId="5DAE74D6" w14:textId="11897BA6" w:rsidR="120C7D95" w:rsidRDefault="120C7D95" w:rsidP="120C7D95">
            <w:pPr>
              <w:pStyle w:val="podpowiedzi"/>
            </w:pPr>
            <w:r>
              <w:t>Infrastruktura chmurowa AWS</w:t>
            </w:r>
          </w:p>
        </w:tc>
      </w:tr>
      <w:tr w:rsidR="120C7D95" w14:paraId="5F6197B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2DF1872" w14:textId="77777777" w:rsidR="120C7D95" w:rsidRDefault="120C7D95" w:rsidP="120C7D95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vAlign w:val="center"/>
          </w:tcPr>
          <w:p w14:paraId="07434311" w14:textId="1D0F4033" w:rsidR="120C7D95" w:rsidRDefault="120C7D95" w:rsidP="120C7D95">
            <w:pPr>
              <w:pStyle w:val="podpowiedzi"/>
            </w:pPr>
            <w:r>
              <w:t>Środowisko chmurowe, w którym działa backend systemu;</w:t>
            </w:r>
            <w:r>
              <w:br/>
              <w:t>Narzuca wymagania dotyczące architektury, skalowalności i dostępności</w:t>
            </w:r>
          </w:p>
        </w:tc>
      </w:tr>
      <w:tr w:rsidR="120C7D95" w14:paraId="4C0D0001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498D216" w14:textId="77777777" w:rsidR="120C7D95" w:rsidRDefault="120C7D95" w:rsidP="120C7D95">
            <w:pPr>
              <w:pStyle w:val="tekstwtabeliTNR"/>
            </w:pPr>
            <w:r>
              <w:t>Typ udziałowca:</w:t>
            </w:r>
          </w:p>
        </w:tc>
        <w:tc>
          <w:tcPr>
            <w:tcW w:w="7513" w:type="dxa"/>
            <w:vAlign w:val="center"/>
          </w:tcPr>
          <w:p w14:paraId="3D6E29D2" w14:textId="66D29244" w:rsidR="120C7D95" w:rsidRDefault="120C7D95" w:rsidP="120C7D95">
            <w:pPr>
              <w:pStyle w:val="podpowiedzi"/>
            </w:pPr>
            <w:r>
              <w:t>Nieożywiony, pośredni</w:t>
            </w:r>
          </w:p>
        </w:tc>
      </w:tr>
      <w:tr w:rsidR="120C7D95" w14:paraId="2CA06792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E9EF029" w14:textId="77777777" w:rsidR="120C7D95" w:rsidRDefault="120C7D95" w:rsidP="120C7D95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vAlign w:val="center"/>
          </w:tcPr>
          <w:p w14:paraId="654F2841" w14:textId="603AF4B0" w:rsidR="120C7D95" w:rsidRDefault="120C7D95" w:rsidP="120C7D95">
            <w:pPr>
              <w:pStyle w:val="podpowiedzi"/>
            </w:pPr>
            <w:r>
              <w:t>Perspektywa techniczna - dostępność usług, limity, koszty utrzymania</w:t>
            </w:r>
          </w:p>
        </w:tc>
      </w:tr>
      <w:tr w:rsidR="120C7D95" w14:paraId="293A8D7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EA26062" w14:textId="77777777" w:rsidR="120C7D95" w:rsidRDefault="120C7D95" w:rsidP="120C7D95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vAlign w:val="center"/>
          </w:tcPr>
          <w:p w14:paraId="45EAB725" w14:textId="4AFDE443" w:rsidR="120C7D95" w:rsidRDefault="120C7D95" w:rsidP="120C7D95">
            <w:pPr>
              <w:pStyle w:val="podpowiedzi"/>
            </w:pPr>
            <w:r>
              <w:t>Koszty utrzymania serwerów, limity zasobów obliczeniowych, zależność od polityki cenowej AWS</w:t>
            </w:r>
          </w:p>
        </w:tc>
      </w:tr>
      <w:tr w:rsidR="120C7D95" w14:paraId="179ED7B9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25C4E66" w14:textId="77777777" w:rsidR="120C7D95" w:rsidRDefault="120C7D95" w:rsidP="120C7D95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vAlign w:val="center"/>
          </w:tcPr>
          <w:p w14:paraId="5859146F" w14:textId="29B6EBA8" w:rsidR="120C7D95" w:rsidRDefault="120C7D95" w:rsidP="120C7D95">
            <w:pPr>
              <w:pStyle w:val="podpowiedzi"/>
            </w:pPr>
          </w:p>
        </w:tc>
      </w:tr>
    </w:tbl>
    <w:p w14:paraId="5051906D" w14:textId="05063973" w:rsidR="120C7D95" w:rsidRDefault="120C7D95" w:rsidP="120C7D95">
      <w:pPr>
        <w:ind w:firstLine="0"/>
      </w:pP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5"/>
        <w:gridCol w:w="7519"/>
      </w:tblGrid>
      <w:tr w:rsidR="00606BDC" w14:paraId="65449862" w14:textId="77777777" w:rsidTr="2D6A360B">
        <w:trPr>
          <w:cantSplit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6117B340" w14:textId="77777777" w:rsidR="00606BDC" w:rsidRPr="005D58FD" w:rsidRDefault="00606BDC" w:rsidP="006F5A48">
            <w:pPr>
              <w:pStyle w:val="wpiswtabeli"/>
            </w:pPr>
            <w:r w:rsidRPr="005D58FD">
              <w:t>KARTA UDZIAŁOWCA</w:t>
            </w:r>
          </w:p>
        </w:tc>
      </w:tr>
      <w:tr w:rsidR="007E2B87" w14:paraId="38B63283" w14:textId="77777777" w:rsidTr="2D6A360B">
        <w:trPr>
          <w:trHeight w:val="300"/>
        </w:trPr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1396C44A" w14:textId="77777777" w:rsidR="007E2B87" w:rsidRPr="005D58FD" w:rsidRDefault="007E2B87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7519" w:type="dxa"/>
            <w:vAlign w:val="center"/>
          </w:tcPr>
          <w:p w14:paraId="6AC59370" w14:textId="00F18896" w:rsidR="007E2B87" w:rsidRPr="005A5155" w:rsidRDefault="120C7D95" w:rsidP="006F5A48">
            <w:pPr>
              <w:pStyle w:val="podpowiedzi"/>
            </w:pPr>
            <w:r>
              <w:t>UNP 02</w:t>
            </w:r>
          </w:p>
        </w:tc>
      </w:tr>
      <w:tr w:rsidR="007E2B87" w14:paraId="400E15EF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40BCAB20" w14:textId="77777777" w:rsidR="007E2B87" w:rsidRPr="005D58FD" w:rsidRDefault="007E2B87" w:rsidP="006F5A48">
            <w:pPr>
              <w:pStyle w:val="tekstwtabeliTNR"/>
            </w:pPr>
            <w:r w:rsidRPr="005D58FD">
              <w:t>Nazwa:</w:t>
            </w:r>
          </w:p>
        </w:tc>
        <w:tc>
          <w:tcPr>
            <w:tcW w:w="7519" w:type="dxa"/>
            <w:vAlign w:val="center"/>
          </w:tcPr>
          <w:p w14:paraId="20FDB4CE" w14:textId="7DF912AA" w:rsidR="007E2B87" w:rsidRDefault="120C7D95" w:rsidP="006F5A48">
            <w:pPr>
              <w:pStyle w:val="podpowiedzi"/>
            </w:pPr>
            <w:r>
              <w:t>Google Maps API</w:t>
            </w:r>
          </w:p>
        </w:tc>
      </w:tr>
      <w:tr w:rsidR="007E2B87" w14:paraId="329DC0CE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776C3628" w14:textId="77777777" w:rsidR="007E2B87" w:rsidRPr="005D58FD" w:rsidRDefault="007E2B87" w:rsidP="006F5A48">
            <w:pPr>
              <w:pStyle w:val="tekstwtabeliTNR"/>
            </w:pPr>
            <w:r w:rsidRPr="005D58FD">
              <w:t>Opis:</w:t>
            </w:r>
          </w:p>
        </w:tc>
        <w:tc>
          <w:tcPr>
            <w:tcW w:w="7519" w:type="dxa"/>
            <w:vAlign w:val="center"/>
          </w:tcPr>
          <w:p w14:paraId="0D668F8D" w14:textId="41601E09" w:rsidR="007E2B87" w:rsidRDefault="120C7D95" w:rsidP="006F5A48">
            <w:pPr>
              <w:pStyle w:val="podpowiedzi"/>
            </w:pPr>
            <w:r>
              <w:t>Zewnętrzna usługa mapowa dostarczająca dane kartograficzne i geograficzne;</w:t>
            </w:r>
            <w:r w:rsidR="007E2B87">
              <w:br/>
            </w:r>
            <w:r>
              <w:t>Narzuca wymagania interfejsowe i licencyjne</w:t>
            </w:r>
          </w:p>
        </w:tc>
      </w:tr>
      <w:tr w:rsidR="007E2B87" w14:paraId="64622771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68FA7B98" w14:textId="77777777" w:rsidR="007E2B87" w:rsidRPr="005D58FD" w:rsidRDefault="007E2B87" w:rsidP="006F5A48">
            <w:pPr>
              <w:pStyle w:val="tekstwtabeliTNR"/>
            </w:pPr>
            <w:r w:rsidRPr="005D58FD">
              <w:t>Typ udziałowca:</w:t>
            </w:r>
          </w:p>
        </w:tc>
        <w:tc>
          <w:tcPr>
            <w:tcW w:w="7519" w:type="dxa"/>
            <w:vAlign w:val="center"/>
          </w:tcPr>
          <w:p w14:paraId="6C647179" w14:textId="0AFEF930" w:rsidR="007E2B87" w:rsidRDefault="120C7D95" w:rsidP="006F5A48">
            <w:pPr>
              <w:pStyle w:val="podpowiedzi"/>
            </w:pPr>
            <w:r>
              <w:t>Nieożywiony, pośredni</w:t>
            </w:r>
          </w:p>
        </w:tc>
      </w:tr>
      <w:tr w:rsidR="007E2B87" w14:paraId="7806EA83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248FF6E4" w14:textId="77777777" w:rsidR="007E2B87" w:rsidRPr="005D58FD" w:rsidRDefault="007E2B87" w:rsidP="006F5A48">
            <w:pPr>
              <w:pStyle w:val="tekstwtabeliTNR"/>
            </w:pPr>
            <w:r w:rsidRPr="005D58FD">
              <w:t>Punkt widzenia:</w:t>
            </w:r>
          </w:p>
        </w:tc>
        <w:tc>
          <w:tcPr>
            <w:tcW w:w="7519" w:type="dxa"/>
            <w:vAlign w:val="center"/>
          </w:tcPr>
          <w:p w14:paraId="41FF3E54" w14:textId="56851AFA" w:rsidR="007E2B87" w:rsidRDefault="120C7D95" w:rsidP="006F5A48">
            <w:pPr>
              <w:pStyle w:val="podpowiedzi"/>
            </w:pPr>
            <w:r>
              <w:t>Perspektywa techniczna i licencyjna - limit wywołań API, format danych, warunki użytkowania</w:t>
            </w:r>
          </w:p>
        </w:tc>
      </w:tr>
      <w:tr w:rsidR="007E2B87" w14:paraId="66AEA357" w14:textId="77777777" w:rsidTr="2D6A360B">
        <w:trPr>
          <w:trHeight w:val="255"/>
        </w:trPr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3C5FA72A" w14:textId="77777777" w:rsidR="007E2B87" w:rsidRPr="005D58FD" w:rsidRDefault="007E2B87" w:rsidP="006F5A48">
            <w:pPr>
              <w:pStyle w:val="tekstwtabeliTNR"/>
            </w:pPr>
            <w:r w:rsidRPr="005D58FD">
              <w:t>Ograniczenia:</w:t>
            </w:r>
          </w:p>
        </w:tc>
        <w:tc>
          <w:tcPr>
            <w:tcW w:w="7519" w:type="dxa"/>
            <w:vAlign w:val="center"/>
          </w:tcPr>
          <w:p w14:paraId="3C9CCE99" w14:textId="517E4CA9" w:rsidR="007E2B87" w:rsidRDefault="120C7D95" w:rsidP="006F5A48">
            <w:pPr>
              <w:pStyle w:val="podpowiedzi"/>
            </w:pPr>
            <w:r>
              <w:t>Limity darmowego planu API, zależność od dostępności usługi Google, koszty przy dużej liczbie użytkowników</w:t>
            </w:r>
          </w:p>
        </w:tc>
      </w:tr>
      <w:tr w:rsidR="007E2B87" w14:paraId="17236EBB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54BD1FB0" w14:textId="77777777" w:rsidR="007E2B87" w:rsidRPr="005D58FD" w:rsidRDefault="007E2B87" w:rsidP="006F5A48">
            <w:pPr>
              <w:pStyle w:val="tekstwtabeliTNR"/>
            </w:pPr>
            <w:r w:rsidRPr="005D58FD">
              <w:t>Wymagania:</w:t>
            </w:r>
          </w:p>
        </w:tc>
        <w:tc>
          <w:tcPr>
            <w:tcW w:w="7519" w:type="dxa"/>
            <w:vAlign w:val="center"/>
          </w:tcPr>
          <w:p w14:paraId="76759008" w14:textId="260F041F" w:rsidR="007E2B87" w:rsidRDefault="0051628B" w:rsidP="00D43452">
            <w:pPr>
              <w:pStyle w:val="podpowiedzi"/>
            </w:pPr>
            <w:r>
              <w:t>WN02</w:t>
            </w:r>
            <w:r w:rsidR="008F41F6">
              <w:t xml:space="preserve">, </w:t>
            </w:r>
          </w:p>
        </w:tc>
      </w:tr>
    </w:tbl>
    <w:p w14:paraId="455BBE18" w14:textId="274E5D00" w:rsidR="00E25B05" w:rsidRDefault="120C7D95" w:rsidP="00365051">
      <w:pPr>
        <w:pStyle w:val="Heading2"/>
      </w:pPr>
      <w:r>
        <w:t>Klienci</w:t>
      </w:r>
    </w:p>
    <w:p w14:paraId="6B988777" w14:textId="77777777" w:rsidR="00D43452" w:rsidRDefault="120C7D95" w:rsidP="120C7D95">
      <w:pPr>
        <w:pStyle w:val="podpowiedzi"/>
        <w:rPr>
          <w:color w:val="595959" w:themeColor="text1" w:themeTint="A6"/>
        </w:rPr>
      </w:pPr>
      <w:r w:rsidRPr="120C7D95">
        <w:rPr>
          <w:color w:val="595959" w:themeColor="text1" w:themeTint="A6"/>
        </w:rPr>
        <w:t>{Klienci wewnętrzni są to klienci, którzy występują w ramach naszej organizacji np. nasz szef, dział finansowy, konstruktorzy, instalatorzy itp. specyfikujemy ich charakterystykę i potrzeby w odniesieniu do naszego projektu.</w:t>
      </w:r>
    </w:p>
    <w:p w14:paraId="5591DDE2" w14:textId="77777777" w:rsidR="00E25B05" w:rsidRDefault="120C7D95" w:rsidP="120C7D95">
      <w:pPr>
        <w:pStyle w:val="podpowiedzi"/>
        <w:rPr>
          <w:color w:val="595959" w:themeColor="text1" w:themeTint="A6"/>
        </w:rPr>
      </w:pPr>
      <w:r w:rsidRPr="120C7D95">
        <w:rPr>
          <w:color w:val="595959" w:themeColor="text1" w:themeTint="A6"/>
        </w:rPr>
        <w:t>Klienci zewnętrzni - przedstawiciele zleceniodawcy, którzy mogą mieć bardzo różne potrzeby np. dyrektor i administrator sieci, za klientów zewnętrznych uważa się także podwykonawców i dostawców.}</w:t>
      </w:r>
    </w:p>
    <w:p w14:paraId="00C77B9D" w14:textId="75D534F4" w:rsidR="69D27202" w:rsidRDefault="120C7D95" w:rsidP="6FD83C37">
      <w:pPr>
        <w:ind w:firstLine="0"/>
        <w:rPr>
          <w:rFonts w:ascii="Arial" w:eastAsia="Arial" w:hAnsi="Arial" w:cs="Arial"/>
          <w:sz w:val="16"/>
          <w:szCs w:val="16"/>
        </w:rPr>
      </w:pPr>
      <w:r w:rsidRPr="120C7D95">
        <w:rPr>
          <w:rFonts w:ascii="Arial" w:eastAsia="Arial" w:hAnsi="Arial" w:cs="Arial"/>
          <w:sz w:val="16"/>
          <w:szCs w:val="16"/>
        </w:rPr>
        <w:t>Klienci wewnętrzni:</w:t>
      </w:r>
    </w:p>
    <w:p w14:paraId="59AC8F4C" w14:textId="37F64C32" w:rsidR="120C7D95" w:rsidRDefault="2D6A360B" w:rsidP="2D6A360B">
      <w:pPr>
        <w:ind w:left="709" w:firstLine="0"/>
        <w:rPr>
          <w:rFonts w:ascii="Arial" w:eastAsia="Arial" w:hAnsi="Arial" w:cs="Arial"/>
          <w:sz w:val="16"/>
          <w:szCs w:val="16"/>
        </w:rPr>
      </w:pPr>
      <w:r w:rsidRPr="2D6A360B">
        <w:rPr>
          <w:rFonts w:ascii="Arial" w:eastAsia="Arial" w:hAnsi="Arial" w:cs="Arial"/>
          <w:sz w:val="16"/>
          <w:szCs w:val="16"/>
        </w:rPr>
        <w:t>- Zespół projektowy</w:t>
      </w:r>
    </w:p>
    <w:p w14:paraId="61278785" w14:textId="2E1D7E9D" w:rsidR="120C7D95" w:rsidRDefault="2D6A360B" w:rsidP="2D6A360B">
      <w:pPr>
        <w:ind w:left="709" w:firstLine="0"/>
        <w:rPr>
          <w:rFonts w:ascii="Arial" w:eastAsia="Arial" w:hAnsi="Arial" w:cs="Arial"/>
          <w:sz w:val="16"/>
          <w:szCs w:val="16"/>
        </w:rPr>
      </w:pPr>
      <w:r w:rsidRPr="2D6A360B">
        <w:rPr>
          <w:rFonts w:ascii="Arial" w:eastAsia="Arial" w:hAnsi="Arial" w:cs="Arial"/>
          <w:sz w:val="16"/>
          <w:szCs w:val="16"/>
        </w:rPr>
        <w:t>- Promotor</w:t>
      </w:r>
    </w:p>
    <w:p w14:paraId="4B33A08E" w14:textId="490BAB0B" w:rsidR="69D27202" w:rsidRDefault="01EF38DD" w:rsidP="6FD83C37">
      <w:pPr>
        <w:ind w:firstLine="0"/>
        <w:rPr>
          <w:rFonts w:ascii="Arial" w:eastAsia="Arial" w:hAnsi="Arial" w:cs="Arial"/>
          <w:sz w:val="16"/>
          <w:szCs w:val="16"/>
        </w:rPr>
      </w:pPr>
      <w:r w:rsidRPr="00C81C1D">
        <w:rPr>
          <w:rFonts w:ascii="Arial" w:eastAsia="Arial" w:hAnsi="Arial" w:cs="Arial"/>
          <w:sz w:val="16"/>
          <w:szCs w:val="16"/>
        </w:rPr>
        <w:t xml:space="preserve">Klienci zewnętrzni: </w:t>
      </w:r>
    </w:p>
    <w:p w14:paraId="3F8F37F1" w14:textId="3859B158" w:rsidR="120C7D95" w:rsidRDefault="2D6A360B" w:rsidP="2D6A360B">
      <w:pPr>
        <w:ind w:left="709" w:firstLine="0"/>
        <w:rPr>
          <w:rFonts w:ascii="Arial" w:eastAsia="Arial" w:hAnsi="Arial" w:cs="Arial"/>
          <w:sz w:val="16"/>
          <w:szCs w:val="16"/>
        </w:rPr>
      </w:pPr>
      <w:r w:rsidRPr="2D6A360B">
        <w:rPr>
          <w:rFonts w:ascii="Arial" w:eastAsia="Arial" w:hAnsi="Arial" w:cs="Arial"/>
          <w:sz w:val="16"/>
          <w:szCs w:val="16"/>
        </w:rPr>
        <w:t>- PJATK</w:t>
      </w:r>
    </w:p>
    <w:p w14:paraId="1D66401C" w14:textId="6571B8F0" w:rsidR="120C7D95" w:rsidRDefault="2D6A360B" w:rsidP="2D6A360B">
      <w:pPr>
        <w:ind w:left="709" w:firstLine="0"/>
        <w:rPr>
          <w:rFonts w:ascii="Arial" w:eastAsia="Arial" w:hAnsi="Arial" w:cs="Arial"/>
          <w:sz w:val="16"/>
          <w:szCs w:val="16"/>
        </w:rPr>
      </w:pPr>
      <w:r w:rsidRPr="2D6A360B">
        <w:rPr>
          <w:rFonts w:ascii="Arial" w:eastAsia="Arial" w:hAnsi="Arial" w:cs="Arial"/>
          <w:sz w:val="16"/>
          <w:szCs w:val="16"/>
        </w:rPr>
        <w:t>- Dostawcy usług (Google Maps API, AWS)</w:t>
      </w:r>
    </w:p>
    <w:p w14:paraId="6852FCFC" w14:textId="3FEA2600" w:rsidR="120C7D95" w:rsidRDefault="2D6A360B" w:rsidP="2D6A360B">
      <w:pPr>
        <w:ind w:left="709" w:firstLine="0"/>
        <w:rPr>
          <w:rFonts w:ascii="Arial" w:eastAsia="Arial" w:hAnsi="Arial" w:cs="Arial"/>
          <w:sz w:val="16"/>
          <w:szCs w:val="16"/>
        </w:rPr>
      </w:pPr>
      <w:r w:rsidRPr="2D6A360B">
        <w:rPr>
          <w:rFonts w:ascii="Arial" w:eastAsia="Arial" w:hAnsi="Arial" w:cs="Arial"/>
          <w:sz w:val="16"/>
          <w:szCs w:val="16"/>
        </w:rPr>
        <w:t>- Urzędy miast (Trójmiasto)</w:t>
      </w:r>
    </w:p>
    <w:p w14:paraId="57FA1878" w14:textId="77777777" w:rsidR="003D646E" w:rsidRDefault="003D646E" w:rsidP="00365051">
      <w:pPr>
        <w:pStyle w:val="Heading2"/>
      </w:pPr>
      <w:r>
        <w:t>Charakterystyka użytkowników</w:t>
      </w:r>
    </w:p>
    <w:p w14:paraId="3089869E" w14:textId="77777777" w:rsidR="003D646E" w:rsidRPr="003D646E" w:rsidRDefault="2D6A360B" w:rsidP="2591D273">
      <w:pPr>
        <w:pStyle w:val="podpowiedzi"/>
        <w:rPr>
          <w:color w:val="595959" w:themeColor="text1" w:themeTint="A6"/>
        </w:rPr>
      </w:pPr>
      <w:r w:rsidRPr="2D6A360B">
        <w:rPr>
          <w:color w:val="595959" w:themeColor="text1" w:themeTint="A6"/>
        </w:rPr>
        <w:t>{Użytkownicy, ich kategorie, uprawnienia dostępu do funkcji i danych w poszczególnych trybach pracy systemu; zakładana liczebność użytkowników poszczególnych kategorii}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9"/>
        <w:gridCol w:w="2249"/>
        <w:gridCol w:w="2248"/>
        <w:gridCol w:w="2235"/>
      </w:tblGrid>
      <w:tr w:rsidR="2D6A360B" w14:paraId="272671AF" w14:textId="77777777" w:rsidTr="04702232">
        <w:trPr>
          <w:trHeight w:val="300"/>
        </w:trPr>
        <w:tc>
          <w:tcPr>
            <w:tcW w:w="9568" w:type="dxa"/>
            <w:gridSpan w:val="4"/>
            <w:shd w:val="clear" w:color="auto" w:fill="D9D9D9" w:themeFill="background1" w:themeFillShade="D9"/>
            <w:vAlign w:val="center"/>
          </w:tcPr>
          <w:p w14:paraId="7A979EEE" w14:textId="1DAA3112" w:rsidR="2D6A360B" w:rsidRDefault="2D6A360B" w:rsidP="2D6A360B">
            <w:pPr>
              <w:pStyle w:val="wpiswtabeli"/>
            </w:pPr>
            <w:r>
              <w:t>CHARAKTERYSTYKA UŻYTKOWNIKÓW</w:t>
            </w:r>
          </w:p>
        </w:tc>
      </w:tr>
      <w:tr w:rsidR="2D6A360B" w14:paraId="4401CDB9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2854B8B9" w14:textId="2126ACB3" w:rsidR="2D6A360B" w:rsidRDefault="2D6A360B" w:rsidP="2D6A360B">
            <w:pPr>
              <w:pStyle w:val="tekstwtabeliTNR"/>
            </w:pPr>
            <w:r>
              <w:t>Kategoria Użytkownika:</w:t>
            </w:r>
          </w:p>
        </w:tc>
        <w:tc>
          <w:tcPr>
            <w:tcW w:w="2392" w:type="dxa"/>
            <w:vAlign w:val="center"/>
          </w:tcPr>
          <w:p w14:paraId="4F675D09" w14:textId="56A0EA7D" w:rsidR="2D6A360B" w:rsidRDefault="2D6A360B" w:rsidP="2D6A360B">
            <w:pPr>
              <w:pStyle w:val="podpowiedzi"/>
            </w:pPr>
            <w:r>
              <w:t>Użytkownik niezalogowany</w:t>
            </w:r>
          </w:p>
        </w:tc>
        <w:tc>
          <w:tcPr>
            <w:tcW w:w="2392" w:type="dxa"/>
            <w:vAlign w:val="center"/>
          </w:tcPr>
          <w:p w14:paraId="0816DA94" w14:textId="31C122E1" w:rsidR="2D6A360B" w:rsidRDefault="2D6A360B" w:rsidP="2D6A360B">
            <w:pPr>
              <w:pStyle w:val="podpowiedzi"/>
            </w:pPr>
            <w:r>
              <w:t>Użytkownik zalogowany</w:t>
            </w:r>
          </w:p>
        </w:tc>
        <w:tc>
          <w:tcPr>
            <w:tcW w:w="2392" w:type="dxa"/>
            <w:vAlign w:val="center"/>
          </w:tcPr>
          <w:p w14:paraId="58FFED63" w14:textId="60B69C95" w:rsidR="2D6A360B" w:rsidRDefault="2D6A360B" w:rsidP="2D6A360B">
            <w:pPr>
              <w:pStyle w:val="podpowiedzi"/>
            </w:pPr>
            <w:r>
              <w:t>Administrator</w:t>
            </w:r>
          </w:p>
        </w:tc>
      </w:tr>
      <w:tr w:rsidR="2D6A360B" w14:paraId="15AFED6E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433B1B15" w14:textId="060E650A" w:rsidR="2D6A360B" w:rsidRDefault="2D6A360B" w:rsidP="2D6A360B">
            <w:pPr>
              <w:pStyle w:val="tekstwtabeliTNR"/>
            </w:pPr>
            <w:r>
              <w:t>Opis:</w:t>
            </w:r>
          </w:p>
        </w:tc>
        <w:tc>
          <w:tcPr>
            <w:tcW w:w="2392" w:type="dxa"/>
            <w:vAlign w:val="center"/>
          </w:tcPr>
          <w:p w14:paraId="3D416010" w14:textId="02D60486" w:rsidR="2D6A360B" w:rsidRDefault="2D6A360B" w:rsidP="2D6A360B">
            <w:pPr>
              <w:pStyle w:val="podpowiedzi"/>
            </w:pPr>
            <w:r>
              <w:t>Użytkownicy nieposiadający konta, przeglądający trasy; mieszkańcy Trójmiasta</w:t>
            </w:r>
          </w:p>
        </w:tc>
        <w:tc>
          <w:tcPr>
            <w:tcW w:w="2392" w:type="dxa"/>
            <w:vAlign w:val="center"/>
          </w:tcPr>
          <w:p w14:paraId="58B9FF86" w14:textId="6F530452" w:rsidR="2D6A360B" w:rsidRDefault="2D6A360B" w:rsidP="2D6A360B">
            <w:pPr>
              <w:pStyle w:val="podpowiedzi"/>
            </w:pPr>
            <w:r>
              <w:t>Zarejestrowani użytkownicy; mieszkańcy Trójmiasta</w:t>
            </w:r>
          </w:p>
        </w:tc>
        <w:tc>
          <w:tcPr>
            <w:tcW w:w="2392" w:type="dxa"/>
            <w:vAlign w:val="center"/>
          </w:tcPr>
          <w:p w14:paraId="7019DBD1" w14:textId="454FA2EE" w:rsidR="2D6A360B" w:rsidRDefault="2D6A360B" w:rsidP="2D6A360B">
            <w:pPr>
              <w:pStyle w:val="podpowiedzi"/>
            </w:pPr>
            <w:r>
              <w:t>Pracownik zarządzający platformą</w:t>
            </w:r>
          </w:p>
        </w:tc>
      </w:tr>
      <w:tr w:rsidR="2D6A360B" w14:paraId="2C4D0EC4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0116DC5C" w14:textId="230E0F4B" w:rsidR="2D6A360B" w:rsidRDefault="2D6A360B" w:rsidP="2D6A360B">
            <w:pPr>
              <w:pStyle w:val="tekstwtabeliTNR"/>
            </w:pPr>
            <w:r>
              <w:t>Uprawnienia:</w:t>
            </w:r>
          </w:p>
        </w:tc>
        <w:tc>
          <w:tcPr>
            <w:tcW w:w="2392" w:type="dxa"/>
            <w:vAlign w:val="center"/>
          </w:tcPr>
          <w:p w14:paraId="0767ACF1" w14:textId="5E8D91A3" w:rsidR="2D6A360B" w:rsidRDefault="2D6A360B" w:rsidP="2D6A360B">
            <w:pPr>
              <w:pStyle w:val="podpowiedzi"/>
            </w:pPr>
            <w:r>
              <w:t>Przeglądanie tras, widok mapy</w:t>
            </w:r>
          </w:p>
        </w:tc>
        <w:tc>
          <w:tcPr>
            <w:tcW w:w="2392" w:type="dxa"/>
            <w:vAlign w:val="center"/>
          </w:tcPr>
          <w:p w14:paraId="7B5515E9" w14:textId="7F684717" w:rsidR="2D6A360B" w:rsidRDefault="2D6A360B" w:rsidP="2D6A360B">
            <w:pPr>
              <w:pStyle w:val="podpowiedzi"/>
            </w:pPr>
            <w:r>
              <w:t>Planowanie tras, zapis historii, zgłaszanie utrudnień na trasach, grywalizacja</w:t>
            </w:r>
          </w:p>
        </w:tc>
        <w:tc>
          <w:tcPr>
            <w:tcW w:w="2392" w:type="dxa"/>
            <w:vAlign w:val="center"/>
          </w:tcPr>
          <w:p w14:paraId="3094EF43" w14:textId="52BB828B" w:rsidR="2D6A360B" w:rsidRDefault="2D6A360B" w:rsidP="2D6A360B">
            <w:pPr>
              <w:pStyle w:val="podpowiedzi"/>
            </w:pPr>
            <w:r>
              <w:t>Zarządzanie danymi tras, moderacja zgłoszeń, panel admina</w:t>
            </w:r>
          </w:p>
        </w:tc>
      </w:tr>
      <w:tr w:rsidR="2D6A360B" w14:paraId="5CC467F4" w14:textId="77777777" w:rsidTr="04702232">
        <w:trPr>
          <w:trHeight w:val="375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4F8BCC37" w14:textId="41A3AC6E" w:rsidR="2D6A360B" w:rsidRDefault="2D6A360B" w:rsidP="2D6A360B">
            <w:pPr>
              <w:pStyle w:val="tekstwtabeliTNR"/>
            </w:pPr>
            <w:r>
              <w:t>Tryb pracy:</w:t>
            </w:r>
          </w:p>
        </w:tc>
        <w:tc>
          <w:tcPr>
            <w:tcW w:w="2392" w:type="dxa"/>
            <w:vAlign w:val="center"/>
          </w:tcPr>
          <w:p w14:paraId="12A0BB2F" w14:textId="6AF25047" w:rsidR="2D6A360B" w:rsidRDefault="2D6A360B" w:rsidP="2D6A360B">
            <w:pPr>
              <w:pStyle w:val="podpowiedzi"/>
            </w:pPr>
            <w:r>
              <w:t>Tylko odczyt</w:t>
            </w:r>
          </w:p>
        </w:tc>
        <w:tc>
          <w:tcPr>
            <w:tcW w:w="2392" w:type="dxa"/>
            <w:vAlign w:val="center"/>
          </w:tcPr>
          <w:p w14:paraId="0E62AE76" w14:textId="5AF3F45D" w:rsidR="2D6A360B" w:rsidRDefault="2D6A360B" w:rsidP="2D6A360B">
            <w:pPr>
              <w:pStyle w:val="podpowiedzi"/>
            </w:pPr>
            <w:r>
              <w:t>Pełny dostęp do funkcji użytkownika</w:t>
            </w:r>
          </w:p>
        </w:tc>
        <w:tc>
          <w:tcPr>
            <w:tcW w:w="2392" w:type="dxa"/>
            <w:vAlign w:val="center"/>
          </w:tcPr>
          <w:p w14:paraId="764E63CF" w14:textId="7F5934B7" w:rsidR="2D6A360B" w:rsidRDefault="2D6A360B" w:rsidP="2D6A360B">
            <w:pPr>
              <w:pStyle w:val="podpowiedzi"/>
            </w:pPr>
            <w:r>
              <w:t>Panel webowy</w:t>
            </w:r>
          </w:p>
        </w:tc>
      </w:tr>
      <w:tr w:rsidR="2D6A360B" w14:paraId="58931A73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3C9AB8A3" w14:textId="25345162" w:rsidR="2D6A360B" w:rsidRDefault="2D6A360B" w:rsidP="2D6A360B">
            <w:pPr>
              <w:pStyle w:val="tekstwtabeliTNR"/>
            </w:pPr>
            <w:r>
              <w:t>Zakładana liczebność:</w:t>
            </w:r>
          </w:p>
        </w:tc>
        <w:tc>
          <w:tcPr>
            <w:tcW w:w="2392" w:type="dxa"/>
            <w:vAlign w:val="center"/>
          </w:tcPr>
          <w:p w14:paraId="76868F23" w14:textId="72B4BC2A" w:rsidR="2D6A360B" w:rsidRDefault="04702232" w:rsidP="2D6A360B">
            <w:pPr>
              <w:pStyle w:val="podpowiedzi"/>
            </w:pPr>
            <w:r>
              <w:t>~ 80 tys.</w:t>
            </w:r>
          </w:p>
        </w:tc>
        <w:tc>
          <w:tcPr>
            <w:tcW w:w="2392" w:type="dxa"/>
            <w:vAlign w:val="center"/>
          </w:tcPr>
          <w:p w14:paraId="2B4DA634" w14:textId="105BD337" w:rsidR="2D6A360B" w:rsidRDefault="04702232" w:rsidP="2D6A360B">
            <w:pPr>
              <w:pStyle w:val="podpowiedzi"/>
            </w:pPr>
            <w:r>
              <w:t>~ 20 tys.</w:t>
            </w:r>
          </w:p>
        </w:tc>
        <w:tc>
          <w:tcPr>
            <w:tcW w:w="2392" w:type="dxa"/>
            <w:vAlign w:val="center"/>
          </w:tcPr>
          <w:p w14:paraId="592D4E92" w14:textId="33C9A88C" w:rsidR="2D6A360B" w:rsidRDefault="2D6A360B" w:rsidP="2D6A360B">
            <w:pPr>
              <w:pStyle w:val="podpowiedzi"/>
            </w:pPr>
            <w:r>
              <w:t>Kilka osób</w:t>
            </w:r>
          </w:p>
        </w:tc>
      </w:tr>
    </w:tbl>
    <w:p w14:paraId="26FE18C4" w14:textId="77777777" w:rsidR="00606BDC" w:rsidRDefault="2D6A360B" w:rsidP="2D6A360B">
      <w:pPr>
        <w:pStyle w:val="Heading1"/>
        <w:numPr>
          <w:ilvl w:val="0"/>
          <w:numId w:val="0"/>
        </w:numPr>
      </w:pPr>
      <w:r>
        <w:t>Wymagania</w:t>
      </w:r>
    </w:p>
    <w:p w14:paraId="7D08E7F9" w14:textId="77777777" w:rsidR="00606BDC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{Wymaganie jest to potrzeba klienta lub ograniczenie narzucone przez innego udziałowca, wyrażone jako cecha projektowanego rozwiązania. Wymagania dzielimy na ogólne (zarówno biznesowe jak i dziedzinowe); funkcjonalne, pozafunkcjonalne; na środowisko docelowe oraz dotyczące procesu wytwarzania - odpowiednio w punktach poniżej.}</w:t>
      </w:r>
    </w:p>
    <w:p w14:paraId="59B83451" w14:textId="77777777" w:rsidR="00606BDC" w:rsidRDefault="00DB41CB" w:rsidP="00365051">
      <w:pPr>
        <w:pStyle w:val="Heading2"/>
      </w:pPr>
      <w:r>
        <w:lastRenderedPageBreak/>
        <w:t>Wymagania ogólne</w:t>
      </w:r>
      <w:r w:rsidR="00351C9C">
        <w:t xml:space="preserve"> i dziedzinowe</w:t>
      </w:r>
    </w:p>
    <w:p w14:paraId="5A575B63" w14:textId="22E3A8E3" w:rsidR="2591D273" w:rsidRDefault="2D6A360B" w:rsidP="2D6A360B">
      <w:pPr>
        <w:pStyle w:val="podpowiedzi"/>
        <w:rPr>
          <w:color w:val="595959" w:themeColor="text1" w:themeTint="A6"/>
        </w:rPr>
      </w:pPr>
      <w:r w:rsidRPr="2D6A360B">
        <w:rPr>
          <w:color w:val="595959" w:themeColor="text1" w:themeTint="A6"/>
        </w:rPr>
        <w:t>{Doprecyzowanie celów projektu / przedsięwzięcia zdefiniowanych na etapie zlecenia projektu / założeń wstępnych (KP, DZW). Wymagania ogólne / biznesowe / dziedzinowe  pokazują system w kontekście i charakteryzują dziedzinę, w której będzie eksploatowany system, np. edukacja, finanse itp. (mogą wymagać uwzględnienie specyficznych przepisów i zasad)}</w:t>
      </w:r>
    </w:p>
    <w:p w14:paraId="34B8C843" w14:textId="5668E487" w:rsidR="00365051" w:rsidRPr="00365051" w:rsidRDefault="00365051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938"/>
        <w:gridCol w:w="1395"/>
        <w:gridCol w:w="3697"/>
      </w:tblGrid>
      <w:tr w:rsidR="6FD83C37" w14:paraId="7FE2891C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0E170640" w14:textId="77777777" w:rsidR="6FD83C37" w:rsidRDefault="6FD83C37" w:rsidP="6FD83C37">
            <w:pPr>
              <w:pStyle w:val="wpiswtabeli"/>
            </w:pPr>
            <w:r>
              <w:t>KARTA WYMAGANIA</w:t>
            </w:r>
          </w:p>
        </w:tc>
      </w:tr>
      <w:tr w:rsidR="6FD83C37" w14:paraId="2E02A4F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1876AF9" w14:textId="77777777" w:rsidR="6FD83C37" w:rsidRDefault="6FD83C37" w:rsidP="6FD83C3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vAlign w:val="center"/>
          </w:tcPr>
          <w:p w14:paraId="448B565C" w14:textId="03F4E1A2" w:rsidR="6FD83C37" w:rsidRDefault="2591D273" w:rsidP="2591D273">
            <w:pPr>
              <w:pStyle w:val="podpowiedzi"/>
            </w:pPr>
            <w:r>
              <w:t>WO 01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27F14999" w14:textId="77777777" w:rsidR="6FD83C37" w:rsidRDefault="6FD83C37" w:rsidP="6FD83C3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3C7C0F85" w14:textId="000FAE94" w:rsidR="6FD83C37" w:rsidRDefault="2D6A360B" w:rsidP="6FD83C37">
            <w:pPr>
              <w:pStyle w:val="podpowiedzi"/>
            </w:pPr>
            <w:r>
              <w:t>M</w:t>
            </w:r>
          </w:p>
        </w:tc>
      </w:tr>
      <w:tr w:rsidR="6FD83C37" w14:paraId="688C84A6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548AFA6" w14:textId="67DB2348" w:rsidR="6FD83C37" w:rsidRDefault="2D6A360B" w:rsidP="6FD83C37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72EEF055" w14:textId="3348F401" w:rsidR="6FD83C37" w:rsidRDefault="2591D273" w:rsidP="6FD83C37">
            <w:pPr>
              <w:pStyle w:val="podpowiedzi"/>
            </w:pPr>
            <w:r>
              <w:t>Promocja aktywności</w:t>
            </w:r>
          </w:p>
        </w:tc>
      </w:tr>
      <w:tr w:rsidR="6FD83C37" w14:paraId="594F7596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F0776F2" w14:textId="1DE0ED08" w:rsidR="6FD83C37" w:rsidRDefault="2D6A360B" w:rsidP="6FD83C37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22759D2F" w14:textId="5C8541AB" w:rsidR="6FD83C37" w:rsidRDefault="120C7D95" w:rsidP="120C7D95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120C7D9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System powinien zachęcać użytkowników do ruchu pieszego i rowerowego poprzez sugerowanie atrakcyjnych, zielonych tras oraz moduł grywalizacji (odznaki, wyzwania, rankingi).</w:t>
            </w:r>
          </w:p>
        </w:tc>
      </w:tr>
      <w:tr w:rsidR="6FD83C37" w14:paraId="5EAFFCC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6D2978F" w14:textId="593F77EC" w:rsidR="6FD83C37" w:rsidRDefault="2D6A360B" w:rsidP="6FD83C37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3B1E2890" w14:textId="77CCE5B8" w:rsidR="6FD83C37" w:rsidRDefault="120C7D95" w:rsidP="120C7D95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120C7D9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Społeczeństwo Trójmiasta (UOB 01), Urzędy Miast (UOP 01)</w:t>
            </w:r>
          </w:p>
        </w:tc>
      </w:tr>
      <w:tr w:rsidR="6FD83C37" w14:paraId="3C90EE58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C3F33EB" w14:textId="32513B82" w:rsidR="6FD83C37" w:rsidRDefault="2D6A360B" w:rsidP="6FD83C37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361FE421" w14:textId="1FDF6C3B" w:rsidR="6FD83C37" w:rsidRDefault="120C7D95" w:rsidP="6FD83C37">
            <w:pPr>
              <w:pStyle w:val="podpowiedzi"/>
            </w:pPr>
            <w:r>
              <w:t>WF01, WF05, WF06</w:t>
            </w:r>
          </w:p>
        </w:tc>
      </w:tr>
    </w:tbl>
    <w:p w14:paraId="63DA36A0" w14:textId="4A1590B1" w:rsidR="120C7D95" w:rsidRDefault="120C7D95" w:rsidP="120C7D95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938"/>
        <w:gridCol w:w="1395"/>
        <w:gridCol w:w="3697"/>
      </w:tblGrid>
      <w:tr w:rsidR="6FD83C37" w14:paraId="30AF19BA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5734960C" w14:textId="77777777" w:rsidR="6FD83C37" w:rsidRDefault="6FD83C37" w:rsidP="6FD83C37">
            <w:pPr>
              <w:pStyle w:val="wpiswtabeli"/>
            </w:pPr>
            <w:r>
              <w:t>KARTA WYMAGANIA</w:t>
            </w:r>
          </w:p>
        </w:tc>
      </w:tr>
      <w:tr w:rsidR="6FD83C37" w14:paraId="606F802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289EC9F" w14:textId="77777777" w:rsidR="6FD83C37" w:rsidRDefault="6FD83C37" w:rsidP="6FD83C3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vAlign w:val="center"/>
          </w:tcPr>
          <w:p w14:paraId="02E508AC" w14:textId="6BFAE833" w:rsidR="6FD83C37" w:rsidRDefault="2591D273" w:rsidP="2591D273">
            <w:pPr>
              <w:pStyle w:val="podpowiedzi"/>
            </w:pPr>
            <w:r>
              <w:t>WO 02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4263A359" w14:textId="77777777" w:rsidR="6FD83C37" w:rsidRDefault="6FD83C37" w:rsidP="6FD83C3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767B3DEF" w14:textId="6E756DF2" w:rsidR="6FD83C37" w:rsidRDefault="2D6A360B" w:rsidP="6FD83C37">
            <w:pPr>
              <w:pStyle w:val="podpowiedzi"/>
            </w:pPr>
            <w:r>
              <w:t>M</w:t>
            </w:r>
          </w:p>
        </w:tc>
      </w:tr>
      <w:tr w:rsidR="6FD83C37" w14:paraId="0C95AA0D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46EEAF8" w14:textId="14503681" w:rsidR="6FD83C37" w:rsidRDefault="2D6A360B" w:rsidP="6FD83C37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688B7F0F" w14:textId="159DD3FF" w:rsidR="6FD83C37" w:rsidRDefault="120C7D95" w:rsidP="120C7D95">
            <w:pPr>
              <w:pStyle w:val="podpowiedzi"/>
            </w:pPr>
            <w:r>
              <w:t>Zgodność z RODO i ochrona danych geolokalizacyjnych</w:t>
            </w:r>
          </w:p>
        </w:tc>
      </w:tr>
      <w:tr w:rsidR="6FD83C37" w14:paraId="162E9BE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499C2D1" w14:textId="006EF1DF" w:rsidR="6FD83C37" w:rsidRDefault="2D6A360B" w:rsidP="6FD83C37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A706ADA" w14:textId="65D3EB66" w:rsidR="6FD83C37" w:rsidRDefault="120C7D95" w:rsidP="120C7D95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120C7D9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System musi przetwarzać dane geolokalizacyjne użytkowników zgodnie z przepisami RODO. Dane lokalizacji nie mogą być udostępniane osobom trzecim bez wyraźnej zgody użytkownika.</w:t>
            </w:r>
          </w:p>
        </w:tc>
      </w:tr>
      <w:tr w:rsidR="6FD83C37" w14:paraId="60D2946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798E1B9" w14:textId="38FC6FB3" w:rsidR="6FD83C37" w:rsidRDefault="2D6A360B" w:rsidP="6FD83C37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7CE6A444" w14:textId="7CD41DCD" w:rsidR="6FD83C37" w:rsidRPr="00A30392" w:rsidRDefault="120C7D95" w:rsidP="120C7D95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A3039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Infrastruktura AWS (UNP 01), Google </w:t>
            </w:r>
            <w:proofErr w:type="spellStart"/>
            <w:r w:rsidRPr="00A3039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Maps</w:t>
            </w:r>
            <w:proofErr w:type="spellEnd"/>
            <w:r w:rsidRPr="00A3039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API (UNP 02)</w:t>
            </w:r>
          </w:p>
        </w:tc>
      </w:tr>
      <w:tr w:rsidR="6FD83C37" w14:paraId="38115DC3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2541686" w14:textId="46E38CDF" w:rsidR="6FD83C37" w:rsidRDefault="2D6A360B" w:rsidP="6FD83C37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16C8ECB7" w14:textId="3C79F5CE" w:rsidR="6FD83C37" w:rsidRDefault="120C7D95" w:rsidP="6FD83C37">
            <w:pPr>
              <w:pStyle w:val="podpowiedzi"/>
            </w:pPr>
            <w:r>
              <w:t>WN02</w:t>
            </w:r>
          </w:p>
        </w:tc>
      </w:tr>
    </w:tbl>
    <w:p w14:paraId="1E8920E4" w14:textId="7315AFDB" w:rsidR="00365051" w:rsidRPr="00365051" w:rsidRDefault="00365051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938"/>
        <w:gridCol w:w="1395"/>
        <w:gridCol w:w="3697"/>
      </w:tblGrid>
      <w:tr w:rsidR="6FD83C37" w14:paraId="37881447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1327305E" w14:textId="77777777" w:rsidR="6FD83C37" w:rsidRDefault="6FD83C37" w:rsidP="6FD83C37">
            <w:pPr>
              <w:pStyle w:val="wpiswtabeli"/>
            </w:pPr>
            <w:r>
              <w:t>KARTA WYMAGANIA</w:t>
            </w:r>
          </w:p>
        </w:tc>
      </w:tr>
      <w:tr w:rsidR="6FD83C37" w14:paraId="3B076588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092D7A8" w14:textId="77777777" w:rsidR="6FD83C37" w:rsidRDefault="6FD83C37" w:rsidP="6FD83C3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vAlign w:val="center"/>
          </w:tcPr>
          <w:p w14:paraId="5046AA77" w14:textId="6B295C09" w:rsidR="6FD83C37" w:rsidRDefault="120C7D95" w:rsidP="6FD83C37">
            <w:pPr>
              <w:pStyle w:val="podpowiedzi"/>
            </w:pPr>
            <w:r>
              <w:t>WO 03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384D57F6" w14:textId="77777777" w:rsidR="6FD83C37" w:rsidRDefault="6FD83C37" w:rsidP="6FD83C3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35E18E85" w14:textId="44E60675" w:rsidR="6FD83C37" w:rsidRDefault="2D6A360B" w:rsidP="2D6A360B">
            <w:pPr>
              <w:pStyle w:val="podpowiedzi"/>
            </w:pPr>
            <w:r>
              <w:t>M</w:t>
            </w:r>
          </w:p>
        </w:tc>
      </w:tr>
      <w:tr w:rsidR="6FD83C37" w14:paraId="4689A48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27933DA" w14:textId="338EF47C" w:rsidR="6FD83C37" w:rsidRDefault="2D6A360B" w:rsidP="6FD83C37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4CC3D78E" w14:textId="20E77160" w:rsidR="6FD83C37" w:rsidRDefault="120C7D95" w:rsidP="120C7D95">
            <w:pPr>
              <w:pStyle w:val="podpowiedzi"/>
            </w:pPr>
            <w:r>
              <w:t>Poprawa infrastruktury i raportowanie problemów</w:t>
            </w:r>
          </w:p>
        </w:tc>
      </w:tr>
      <w:tr w:rsidR="6FD83C37" w14:paraId="6B10135A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EBD736A" w14:textId="53921362" w:rsidR="6FD83C37" w:rsidRDefault="2D6A360B" w:rsidP="6FD83C37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1DB8E9C0" w14:textId="70594050" w:rsidR="6FD83C37" w:rsidRDefault="120C7D95" w:rsidP="120C7D95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120C7D9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System powinien umożliwiać zbieranie danych o problemach infrastrukturalnych od użytkowników (crowdsourcing) i udostępniać raporty Urzędom Miast w celu poprawy infrastruktury zielonej.</w:t>
            </w:r>
          </w:p>
        </w:tc>
      </w:tr>
      <w:tr w:rsidR="6FD83C37" w14:paraId="537736BD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177FDB3" w14:textId="3F3698E4" w:rsidR="6FD83C37" w:rsidRDefault="2D6A360B" w:rsidP="6FD83C37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63AA155D" w14:textId="33DA67B2" w:rsidR="6FD83C37" w:rsidRDefault="120C7D95" w:rsidP="6FD83C37">
            <w:pPr>
              <w:pStyle w:val="podpowiedzi"/>
            </w:pPr>
            <w:r>
              <w:t>Urzędy Miast (UOP1)</w:t>
            </w:r>
          </w:p>
        </w:tc>
      </w:tr>
      <w:tr w:rsidR="6FD83C37" w14:paraId="38E15A4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252B86A" w14:textId="349489F0" w:rsidR="6FD83C37" w:rsidRDefault="2D6A360B" w:rsidP="6FD83C37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692F26C3" w14:textId="42A104D1" w:rsidR="6FD83C37" w:rsidRDefault="120C7D95" w:rsidP="6FD83C37">
            <w:pPr>
              <w:pStyle w:val="podpowiedzi"/>
            </w:pPr>
            <w:r>
              <w:t>WF02</w:t>
            </w:r>
          </w:p>
        </w:tc>
      </w:tr>
    </w:tbl>
    <w:p w14:paraId="64AC8026" w14:textId="5A0F5A5A" w:rsidR="00365051" w:rsidRPr="00365051" w:rsidRDefault="00365051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0"/>
        <w:gridCol w:w="1938"/>
        <w:gridCol w:w="1394"/>
        <w:gridCol w:w="3699"/>
      </w:tblGrid>
      <w:tr w:rsidR="000040C8" w14:paraId="1B17E0B7" w14:textId="77777777" w:rsidTr="2D6A360B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48BD23EC" w14:textId="77777777" w:rsidR="000040C8" w:rsidRPr="005D58FD" w:rsidRDefault="000040C8" w:rsidP="006F5A48">
            <w:pPr>
              <w:pStyle w:val="wpiswtabeli"/>
            </w:pPr>
            <w:r w:rsidRPr="005D58FD">
              <w:t>KARTA WYMAGANIA</w:t>
            </w:r>
          </w:p>
        </w:tc>
      </w:tr>
      <w:tr w:rsidR="000040C8" w14:paraId="6D2E39D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E1486FF" w14:textId="77777777" w:rsidR="000040C8" w:rsidRPr="005D58FD" w:rsidRDefault="000040C8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748BDF84" w14:textId="7454B542" w:rsidR="000040C8" w:rsidRPr="005A5155" w:rsidRDefault="120C7D95" w:rsidP="120C7D95">
            <w:pPr>
              <w:pStyle w:val="podpowiedzi"/>
            </w:pPr>
            <w:r>
              <w:t>WO 04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350AC6F6" w14:textId="77777777" w:rsidR="000040C8" w:rsidRPr="005D58FD" w:rsidRDefault="00365051" w:rsidP="006F5A48">
            <w:pPr>
              <w:pStyle w:val="tekstwtabeliTNR"/>
            </w:pPr>
            <w:r>
              <w:t>Priorytet</w:t>
            </w:r>
            <w:r w:rsidR="000040C8" w:rsidRPr="005D58FD">
              <w:t>:</w:t>
            </w:r>
          </w:p>
        </w:tc>
        <w:tc>
          <w:tcPr>
            <w:tcW w:w="3782" w:type="dxa"/>
            <w:vAlign w:val="center"/>
          </w:tcPr>
          <w:p w14:paraId="2F8A716D" w14:textId="7B825702" w:rsidR="000040C8" w:rsidRDefault="2D6A360B" w:rsidP="009671D1">
            <w:pPr>
              <w:pStyle w:val="podpowiedzi"/>
            </w:pPr>
            <w:r>
              <w:t>S</w:t>
            </w:r>
          </w:p>
        </w:tc>
      </w:tr>
      <w:tr w:rsidR="000040C8" w14:paraId="342FD29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16CCAE3" w14:textId="7EC42513" w:rsidR="000040C8" w:rsidRPr="005D58FD" w:rsidRDefault="2D6A360B" w:rsidP="006F5A48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65B036B6" w14:textId="7FFCDDD1" w:rsidR="000040C8" w:rsidRDefault="120C7D95" w:rsidP="120C7D95">
            <w:pPr>
              <w:pStyle w:val="podpowiedzi"/>
              <w:rPr>
                <w:rFonts w:eastAsia="Arial" w:cs="Arial"/>
                <w:iCs/>
                <w:szCs w:val="16"/>
              </w:rPr>
            </w:pPr>
            <w:r w:rsidRPr="120C7D95">
              <w:rPr>
                <w:rFonts w:eastAsia="Arial" w:cs="Arial"/>
                <w:iCs/>
                <w:color w:val="000000" w:themeColor="text1"/>
                <w:szCs w:val="16"/>
              </w:rPr>
              <w:t>Unikanie tras niebezpiecznych dla pieszych</w:t>
            </w:r>
          </w:p>
        </w:tc>
      </w:tr>
      <w:tr w:rsidR="000040C8" w14:paraId="3F6C8125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9ADAE1D" w14:textId="659FCC43" w:rsidR="000040C8" w:rsidRPr="005D58FD" w:rsidRDefault="2D6A360B" w:rsidP="006F5A48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6FD532C" w14:textId="6DD84B0A" w:rsidR="000040C8" w:rsidRDefault="120C7D95" w:rsidP="120C7D95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120C7D9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System nie powinien sugerować pieszym tras prowadzących poboczem dróg samochodowych, jeśli istnieje bezpieczna alternatywa.</w:t>
            </w:r>
          </w:p>
        </w:tc>
      </w:tr>
      <w:tr w:rsidR="000040C8" w14:paraId="32670FA6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0A35131" w14:textId="1A772E00" w:rsidR="000040C8" w:rsidRPr="005D58FD" w:rsidRDefault="2D6A360B" w:rsidP="006F5A48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546E9C17" w14:textId="62922CFA" w:rsidR="000040C8" w:rsidRDefault="120C7D95" w:rsidP="120C7D95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120C7D9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Społeczeństwo Trójmiasta (UOB 01)</w:t>
            </w:r>
          </w:p>
        </w:tc>
      </w:tr>
      <w:tr w:rsidR="000040C8" w14:paraId="359B340B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6D01F5C" w14:textId="52581CC1" w:rsidR="000040C8" w:rsidRPr="005D58FD" w:rsidRDefault="2D6A360B" w:rsidP="006F5A48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694FCDE8" w14:textId="45A530B8" w:rsidR="000040C8" w:rsidRDefault="120C7D95" w:rsidP="120C7D95">
            <w:pPr>
              <w:pStyle w:val="podpowiedzi"/>
            </w:pPr>
            <w:r>
              <w:t>WF01</w:t>
            </w:r>
          </w:p>
        </w:tc>
      </w:tr>
    </w:tbl>
    <w:p w14:paraId="1E286004" w14:textId="77777777" w:rsidR="00606BDC" w:rsidRPr="00A32660" w:rsidRDefault="00E02047" w:rsidP="00365051">
      <w:pPr>
        <w:pStyle w:val="Heading2"/>
      </w:pPr>
      <w:r>
        <w:t>Wymagania funkcjonalne</w:t>
      </w:r>
    </w:p>
    <w:p w14:paraId="0DF84103" w14:textId="77777777" w:rsidR="00365051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{Funkcje/usługi; wymagania funkcjonalne powinny odpowiadać na pytanie: co system ma robić?</w:t>
      </w:r>
    </w:p>
    <w:p w14:paraId="07E2D57A" w14:textId="77777777" w:rsidR="00606BDC" w:rsidRDefault="2591D273" w:rsidP="008A30F7">
      <w:pPr>
        <w:pStyle w:val="podpowiedzi"/>
      </w:pPr>
      <w:r w:rsidRPr="2591D273">
        <w:rPr>
          <w:color w:val="595959" w:themeColor="text1" w:themeTint="A6"/>
        </w:rPr>
        <w:t>W tym podrozdziale powinny znaleźć się tabele przedstawione w podpunkcie 3.2.1 opracowane dla każdego zidentyfikowanego wymaganie funkcjonalnego.}</w:t>
      </w:r>
    </w:p>
    <w:p w14:paraId="24246471" w14:textId="77777777" w:rsidR="00365051" w:rsidRPr="00365051" w:rsidRDefault="00365051" w:rsidP="009B52AE"/>
    <w:p w14:paraId="16BEE725" w14:textId="3FC9A83B" w:rsidR="74C8E940" w:rsidRDefault="74C8E940"/>
    <w:p w14:paraId="2B42A98A" w14:textId="53FB4748" w:rsidR="74C8E940" w:rsidRDefault="74C8E940"/>
    <w:p w14:paraId="41E06677" w14:textId="06F94DA8" w:rsidR="74C8E940" w:rsidRDefault="74C8E940"/>
    <w:p w14:paraId="26D9C119" w14:textId="14FB2F6C" w:rsidR="74C8E940" w:rsidRDefault="74C8E940" w:rsidP="04702232">
      <w:pPr>
        <w:ind w:firstLine="0"/>
      </w:pPr>
    </w:p>
    <w:p w14:paraId="232E0298" w14:textId="77777777" w:rsidR="00E02047" w:rsidRDefault="04702232" w:rsidP="04702232">
      <w:pPr>
        <w:pStyle w:val="Heading3"/>
      </w:pPr>
      <w:r w:rsidRPr="04702232">
        <w:t>Nazwa funkcji / usługi}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2"/>
        <w:gridCol w:w="1936"/>
        <w:gridCol w:w="1397"/>
        <w:gridCol w:w="3696"/>
      </w:tblGrid>
      <w:tr w:rsidR="00DB41CB" w14:paraId="4FEE6044" w14:textId="77777777" w:rsidTr="04702232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372635E5" w14:textId="77777777" w:rsidR="00DB41CB" w:rsidRPr="005D58FD" w:rsidRDefault="00DB41CB" w:rsidP="006F5A48">
            <w:pPr>
              <w:pStyle w:val="wpiswtabeli"/>
            </w:pPr>
            <w:r w:rsidRPr="005D58FD">
              <w:t>KARTA WYMAGANIA</w:t>
            </w:r>
          </w:p>
        </w:tc>
      </w:tr>
      <w:tr w:rsidR="00DB41CB" w:rsidRPr="00100F18" w14:paraId="3DABE63D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6EFF4E3" w14:textId="77777777" w:rsidR="00DB41CB" w:rsidRPr="005D58FD" w:rsidRDefault="00DB41CB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vAlign w:val="center"/>
          </w:tcPr>
          <w:p w14:paraId="3E925652" w14:textId="7557F974" w:rsidR="00DB41CB" w:rsidRPr="005A5155" w:rsidRDefault="00F91DA3" w:rsidP="006F5A48">
            <w:pPr>
              <w:pStyle w:val="podpowiedzi"/>
            </w:pPr>
            <w:r>
              <w:t xml:space="preserve"> WF01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0F0667ED" w14:textId="3A870A63" w:rsidR="00DB41CB" w:rsidRPr="005D58FD" w:rsidRDefault="2D6A360B" w:rsidP="006F5A48">
            <w:pPr>
              <w:pStyle w:val="tekstwtabeliTNR"/>
            </w:pPr>
            <w:r>
              <w:t xml:space="preserve">Priorytet: </w:t>
            </w:r>
          </w:p>
        </w:tc>
        <w:tc>
          <w:tcPr>
            <w:tcW w:w="3782" w:type="dxa"/>
            <w:vAlign w:val="center"/>
          </w:tcPr>
          <w:p w14:paraId="73F29E32" w14:textId="6DF37F54" w:rsidR="00DB41CB" w:rsidRPr="00100F18" w:rsidRDefault="2D6A360B" w:rsidP="00DD75DA">
            <w:pPr>
              <w:pStyle w:val="podpowiedzi"/>
            </w:pPr>
            <w:r>
              <w:t>M</w:t>
            </w:r>
          </w:p>
        </w:tc>
      </w:tr>
      <w:tr w:rsidR="00DB41CB" w14:paraId="48DFF681" w14:textId="77777777" w:rsidTr="04702232">
        <w:trPr>
          <w:cantSplit/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6AC9897" w14:textId="5E8100F4" w:rsidR="00DB41CB" w:rsidRPr="005D58FD" w:rsidRDefault="2D6A360B" w:rsidP="006F5A48">
            <w:pPr>
              <w:pStyle w:val="tekstwtabeliTNR"/>
            </w:pPr>
            <w:r>
              <w:lastRenderedPageBreak/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266697F2" w14:textId="6400350B" w:rsidR="00DB41CB" w:rsidRDefault="65B7D817" w:rsidP="006F5A48">
            <w:pPr>
              <w:pStyle w:val="podpowiedzi"/>
            </w:pPr>
            <w:r>
              <w:t xml:space="preserve">Wyznaczenie tras </w:t>
            </w:r>
            <w:proofErr w:type="spellStart"/>
            <w:r>
              <w:t>priorytetyzujących</w:t>
            </w:r>
            <w:proofErr w:type="spellEnd"/>
            <w:r>
              <w:t xml:space="preserve"> tereny zielone</w:t>
            </w:r>
          </w:p>
        </w:tc>
      </w:tr>
      <w:tr w:rsidR="00DB41CB" w14:paraId="5E034A6F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30099AA" w14:textId="53E96DAC" w:rsidR="00DB41CB" w:rsidRPr="005D58FD" w:rsidRDefault="2D6A360B" w:rsidP="006F5A48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5FA87E54" w14:textId="7C67DD4D" w:rsidR="00DE7D70" w:rsidRPr="007A4778" w:rsidRDefault="04702232" w:rsidP="007A4778">
            <w:pPr>
              <w:pStyle w:val="podpowiedzi"/>
              <w:rPr>
                <w:iCs/>
              </w:rPr>
            </w:pPr>
            <w:r w:rsidRPr="04702232">
              <w:rPr>
                <w:iCs/>
              </w:rPr>
              <w:t>Jako użytkownik system chcę znaleźć alternatywne ścieżki (piesze/rowerowe), ponieważ chce zainwestować w swoje zdrowie.</w:t>
            </w:r>
          </w:p>
        </w:tc>
      </w:tr>
      <w:tr w:rsidR="00DE7D70" w14:paraId="339959B8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F4B7012" w14:textId="396A7096" w:rsidR="00DE7D70" w:rsidRDefault="2D6A360B" w:rsidP="006F5A48">
            <w:pPr>
              <w:pStyle w:val="tekstwtabeliTNR"/>
            </w:pPr>
            <w:r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C174405" w14:textId="7D794DDC" w:rsidR="00DE7D70" w:rsidRDefault="0F3AC3E7" w:rsidP="0F3AC3E7">
            <w:pPr>
              <w:pStyle w:val="podpowiedzi"/>
            </w:pPr>
            <w:r>
              <w:t xml:space="preserve">Aplikacja wyznacza trasy maksymalizując na drodze tereny zielone </w:t>
            </w:r>
          </w:p>
        </w:tc>
      </w:tr>
      <w:tr w:rsidR="00DB41CB" w14:paraId="114D7088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D13C2E2" w14:textId="28E2C366" w:rsidR="00DB41CB" w:rsidRPr="005D58FD" w:rsidRDefault="2D6A360B" w:rsidP="006F5A48">
            <w:pPr>
              <w:pStyle w:val="tekstwtabeliTNR"/>
            </w:pPr>
            <w:r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1A28262E" w14:textId="77777777" w:rsidR="00DB41CB" w:rsidRDefault="00DB41CB" w:rsidP="006F5A48">
            <w:pPr>
              <w:pStyle w:val="podpowiedzi"/>
            </w:pPr>
            <w:r>
              <w:t>{</w:t>
            </w:r>
            <w:r w:rsidR="009671D1">
              <w:t xml:space="preserve">uzupełniane w trakcie sprintu – </w:t>
            </w:r>
            <w:r>
              <w:t>dane wejściowe, związane z wymaganiem}</w:t>
            </w:r>
          </w:p>
        </w:tc>
      </w:tr>
      <w:tr w:rsidR="00DB41CB" w14:paraId="6538F684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2E2BF43" w14:textId="16095ED9" w:rsidR="00DB41CB" w:rsidRPr="005D58FD" w:rsidRDefault="2D6A360B" w:rsidP="006F5A48">
            <w:pPr>
              <w:pStyle w:val="tekstwtabeliTNR"/>
            </w:pPr>
            <w:r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2FD04D79" w14:textId="77777777" w:rsidR="00DB41CB" w:rsidRPr="00151458" w:rsidRDefault="00DB41CB" w:rsidP="006F5A48">
            <w:pPr>
              <w:pStyle w:val="komentarz"/>
            </w:pPr>
            <w:r w:rsidRPr="00E7625F">
              <w:t>{</w:t>
            </w:r>
            <w:r w:rsidR="009671D1">
              <w:t xml:space="preserve"> uzupełniane w trakcie sprintu – </w:t>
            </w:r>
            <w:r w:rsidRPr="00E7625F">
              <w:t>warunk</w:t>
            </w:r>
            <w:r>
              <w:t>i, które</w:t>
            </w:r>
            <w:r w:rsidRPr="00E7625F">
              <w:t xml:space="preserve"> </w:t>
            </w:r>
            <w:r>
              <w:t>muszą być prawdziwe</w:t>
            </w:r>
            <w:r w:rsidRPr="00E7625F">
              <w:t xml:space="preserve"> przed wywołaniem </w:t>
            </w:r>
            <w:r>
              <w:t>operacji</w:t>
            </w:r>
            <w:r w:rsidRPr="00E7625F">
              <w:t>}</w:t>
            </w:r>
          </w:p>
        </w:tc>
      </w:tr>
      <w:tr w:rsidR="00DB41CB" w14:paraId="6F88983F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55624CE" w14:textId="4F6EE600" w:rsidR="00DB41CB" w:rsidRPr="005D58FD" w:rsidRDefault="2D6A360B" w:rsidP="006F5A48">
            <w:pPr>
              <w:pStyle w:val="tekstwtabeliTNR"/>
            </w:pPr>
            <w:r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64CEE087" w14:textId="77777777" w:rsidR="00DB41CB" w:rsidRPr="00151458" w:rsidRDefault="00DB41CB" w:rsidP="006F5A48">
            <w:pPr>
              <w:pStyle w:val="komentarz"/>
            </w:pPr>
            <w:r w:rsidRPr="00E7625F">
              <w:t>{</w:t>
            </w:r>
            <w:r w:rsidR="009671D1">
              <w:t xml:space="preserve"> uzupełniane w trakcie sprintu – </w:t>
            </w:r>
            <w:r w:rsidRPr="00E7625F">
              <w:t>warunk</w:t>
            </w:r>
            <w:r>
              <w:t>i, które</w:t>
            </w:r>
            <w:r w:rsidRPr="00E7625F">
              <w:t xml:space="preserve"> </w:t>
            </w:r>
            <w:r>
              <w:t>muszą być prawdziwe</w:t>
            </w:r>
            <w:r w:rsidRPr="00E7625F">
              <w:t xml:space="preserve"> </w:t>
            </w:r>
            <w:r>
              <w:t>po wywołaniu</w:t>
            </w:r>
            <w:r w:rsidRPr="00E7625F">
              <w:t xml:space="preserve"> </w:t>
            </w:r>
            <w:r>
              <w:t>operacji</w:t>
            </w:r>
            <w:r w:rsidRPr="00E7625F">
              <w:t>}</w:t>
            </w:r>
          </w:p>
        </w:tc>
      </w:tr>
      <w:tr w:rsidR="00DB41CB" w14:paraId="2227B377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64596BB" w14:textId="1AA53538" w:rsidR="00DB41CB" w:rsidRDefault="2D6A360B" w:rsidP="006F5A48">
            <w:pPr>
              <w:pStyle w:val="tekstwtabeliTNR"/>
            </w:pPr>
            <w:r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16B468DD" w14:textId="77777777" w:rsidR="00DB41CB" w:rsidRDefault="00DB41CB" w:rsidP="006F5A48">
            <w:pPr>
              <w:pStyle w:val="komentarz"/>
            </w:pPr>
            <w:r>
              <w:t>{</w:t>
            </w:r>
            <w:r w:rsidR="009671D1">
              <w:t xml:space="preserve"> uzupełniane w trakcie sprintu – </w:t>
            </w:r>
            <w:r>
              <w:t>niepożądane sytuacje i sposoby ich obsługi}</w:t>
            </w:r>
          </w:p>
        </w:tc>
      </w:tr>
      <w:tr w:rsidR="00CF6458" w14:paraId="3C0C09F5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81C9327" w14:textId="7F73C33E" w:rsidR="00CF6458" w:rsidRPr="005D58FD" w:rsidDel="00DE7D70" w:rsidRDefault="2D6A360B" w:rsidP="006F5A48">
            <w:pPr>
              <w:pStyle w:val="tekstwtabeliTNR"/>
            </w:pPr>
            <w:r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2B461E7A" w14:textId="77777777" w:rsidR="00CF6458" w:rsidDel="00DE7D70" w:rsidRDefault="00CF6458" w:rsidP="00CF6458">
            <w:pPr>
              <w:pStyle w:val="podpowiedzi"/>
            </w:pPr>
            <w:r>
              <w:t>{</w:t>
            </w:r>
            <w:r w:rsidR="009671D1">
              <w:t xml:space="preserve"> uzupełniane w trakcie sprintu – </w:t>
            </w:r>
            <w:r>
              <w:t>opis sposobu realizacji}</w:t>
            </w:r>
          </w:p>
        </w:tc>
      </w:tr>
      <w:tr w:rsidR="00DB41CB" w14:paraId="5DBBF144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4E6DB77" w14:textId="0D4871AA" w:rsidR="00DB41CB" w:rsidRPr="005D58FD" w:rsidRDefault="2D6A360B" w:rsidP="006F5A48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177E2772" w14:textId="742E395D" w:rsidR="00DB41CB" w:rsidRDefault="2D6A360B" w:rsidP="2D6A360B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2D6A360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Społeczeństwo Trójmiasta (UOB 01)</w:t>
            </w:r>
          </w:p>
        </w:tc>
      </w:tr>
      <w:tr w:rsidR="00DB41CB" w14:paraId="42E027F5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E23A808" w14:textId="338ABBE6" w:rsidR="00DB41CB" w:rsidRPr="005D58FD" w:rsidRDefault="2D6A360B" w:rsidP="006F5A48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08F1E4B8" w14:textId="7DA606ED" w:rsidR="00DB41CB" w:rsidRDefault="00015BA3" w:rsidP="006F5A48">
            <w:pPr>
              <w:pStyle w:val="podpowiedzi"/>
            </w:pPr>
            <w:r>
              <w:t>WO 04</w:t>
            </w:r>
            <w:bookmarkStart w:id="0" w:name="_GoBack"/>
            <w:bookmarkEnd w:id="0"/>
          </w:p>
        </w:tc>
      </w:tr>
    </w:tbl>
    <w:p w14:paraId="2C69B5ED" w14:textId="77777777" w:rsidR="00DB41CB" w:rsidRDefault="00DB41CB" w:rsidP="008A30F7">
      <w:pPr>
        <w:pStyle w:val="podpowiedzi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2"/>
        <w:gridCol w:w="1937"/>
        <w:gridCol w:w="1399"/>
        <w:gridCol w:w="3693"/>
      </w:tblGrid>
      <w:tr w:rsidR="6FD83C37" w14:paraId="2D892502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9CBE255" w14:textId="77777777" w:rsidR="6FD83C37" w:rsidRDefault="6FD83C37" w:rsidP="6FD83C37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vAlign w:val="center"/>
          </w:tcPr>
          <w:p w14:paraId="444968E6" w14:textId="6D94D193" w:rsidR="6FD83C37" w:rsidRDefault="6FD83C37" w:rsidP="6FD83C37">
            <w:pPr>
              <w:pStyle w:val="podpowiedzi"/>
            </w:pPr>
            <w:r>
              <w:t xml:space="preserve"> WF0</w:t>
            </w:r>
            <w:r w:rsidR="50DFC846">
              <w:t>2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28FDFABA" w14:textId="483B609A" w:rsidR="6FD83C37" w:rsidRDefault="2D6A360B" w:rsidP="6FD83C3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5F343250" w14:textId="37ADD504" w:rsidR="6FD83C37" w:rsidRDefault="2D6A360B" w:rsidP="6FD83C37">
            <w:pPr>
              <w:pStyle w:val="podpowiedzi"/>
            </w:pPr>
            <w:r>
              <w:t>M</w:t>
            </w:r>
          </w:p>
        </w:tc>
      </w:tr>
      <w:tr w:rsidR="6FD83C37" w14:paraId="6315863A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3571421" w14:textId="4CA5F349" w:rsidR="6FD83C37" w:rsidRDefault="2D6A360B" w:rsidP="6FD83C37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09E1AF1A" w14:textId="1510A034" w:rsidR="51E9DB20" w:rsidRDefault="19EE4797" w:rsidP="6FD83C37">
            <w:pPr>
              <w:pStyle w:val="podpowiedzi"/>
            </w:pPr>
            <w:r>
              <w:t>Dynamiczne zgłaszanie utrudnień/nowy</w:t>
            </w:r>
            <w:r w:rsidR="1F054895">
              <w:t>ch</w:t>
            </w:r>
            <w:r>
              <w:t xml:space="preserve"> tras</w:t>
            </w:r>
          </w:p>
        </w:tc>
      </w:tr>
      <w:tr w:rsidR="6FD83C37" w14:paraId="64A761CC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1A06D94" w14:textId="74E42810" w:rsidR="6FD83C37" w:rsidRDefault="2D6A360B" w:rsidP="6FD83C37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4F1F3F91" w14:textId="0C6DCE00" w:rsidR="6FD83C37" w:rsidRPr="00BB6ECE" w:rsidRDefault="04702232" w:rsidP="00404048">
            <w:pPr>
              <w:pStyle w:val="podpowiedzi"/>
            </w:pPr>
            <w:r w:rsidRPr="00BB6ECE">
              <w:rPr>
                <w:bCs/>
              </w:rPr>
              <w:t>Jako</w:t>
            </w:r>
            <w:r w:rsidRPr="00BB6ECE">
              <w:t> użytkownik system</w:t>
            </w:r>
            <w:r w:rsidR="007A4778" w:rsidRPr="00BB6ECE">
              <w:t>u c</w:t>
            </w:r>
            <w:r w:rsidR="42E56929" w:rsidRPr="00BB6ECE">
              <w:rPr>
                <w:bCs/>
              </w:rPr>
              <w:t>hce zapisywać swoje ścieżki i zgłaszać problemy spotykane na drod</w:t>
            </w:r>
            <w:r w:rsidR="007A4778" w:rsidRPr="00BB6ECE">
              <w:rPr>
                <w:bCs/>
              </w:rPr>
              <w:t xml:space="preserve">ze, </w:t>
            </w:r>
            <w:r w:rsidR="6FD83C37" w:rsidRPr="00BB6ECE">
              <w:rPr>
                <w:bCs/>
              </w:rPr>
              <w:t>poniewa</w:t>
            </w:r>
            <w:r w:rsidR="00404048" w:rsidRPr="00BB6ECE">
              <w:rPr>
                <w:bCs/>
              </w:rPr>
              <w:t>ż</w:t>
            </w:r>
            <w:r w:rsidR="6FD83C37" w:rsidRPr="00BB6ECE">
              <w:t> </w:t>
            </w:r>
            <w:r w:rsidR="589DEA80" w:rsidRPr="00BB6ECE">
              <w:t>chce ułatwić sobie życie</w:t>
            </w:r>
            <w:r w:rsidR="00404048" w:rsidRPr="00BB6ECE">
              <w:t>.</w:t>
            </w:r>
          </w:p>
        </w:tc>
      </w:tr>
      <w:tr w:rsidR="6FD83C37" w14:paraId="5CF681D2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9CADB85" w14:textId="2AB63411" w:rsidR="6FD83C37" w:rsidRDefault="2D6A360B" w:rsidP="6FD83C37">
            <w:pPr>
              <w:pStyle w:val="tekstwtabeliTNR"/>
            </w:pPr>
            <w:r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265D1FCA" w14:textId="762397F2" w:rsidR="6FD83C37" w:rsidRDefault="0F3AC3E7" w:rsidP="0F3AC3E7">
            <w:pPr>
              <w:pStyle w:val="podpowiedzi"/>
            </w:pPr>
            <w:r>
              <w:t>Użytkownik ma możliwość zgłaszania utrudnień w danej lokalizacji. Zgłoszenie widoczne jest dla innych użytkowników. Administratorzy zarządzają zgłoszeniami w panelu webowym</w:t>
            </w:r>
          </w:p>
        </w:tc>
      </w:tr>
      <w:tr w:rsidR="6FD83C37" w14:paraId="0F5ED39E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FA9C1F1" w14:textId="1E77462E" w:rsidR="6FD83C37" w:rsidRDefault="2D6A360B" w:rsidP="6FD83C37">
            <w:pPr>
              <w:pStyle w:val="tekstwtabeliTNR"/>
            </w:pPr>
            <w:r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7947F873" w14:textId="77777777" w:rsidR="6FD83C37" w:rsidRDefault="6FD83C37" w:rsidP="6FD83C37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6FD83C37" w14:paraId="7F5D399B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D321C5F" w14:textId="636B5F9F" w:rsidR="6FD83C37" w:rsidRDefault="2D6A360B" w:rsidP="6FD83C37">
            <w:pPr>
              <w:pStyle w:val="tekstwtabeliTNR"/>
            </w:pPr>
            <w:r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419D87D8" w14:textId="77777777" w:rsidR="6FD83C37" w:rsidRDefault="6FD83C37" w:rsidP="6FD83C37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6FD83C37" w14:paraId="442D26FD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C5DE6AE" w14:textId="393D30BC" w:rsidR="6FD83C37" w:rsidRDefault="2D6A360B" w:rsidP="6FD83C37">
            <w:pPr>
              <w:pStyle w:val="tekstwtabeliTNR"/>
            </w:pPr>
            <w:r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57D101BD" w14:textId="77777777" w:rsidR="6FD83C37" w:rsidRDefault="6FD83C37" w:rsidP="6FD83C37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6FD83C37" w14:paraId="6A335D02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59DCB52" w14:textId="17164502" w:rsidR="6FD83C37" w:rsidRDefault="2D6A360B" w:rsidP="6FD83C37">
            <w:pPr>
              <w:pStyle w:val="tekstwtabeliTNR"/>
            </w:pPr>
            <w:r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2E2FD3C3" w14:textId="77777777" w:rsidR="6FD83C37" w:rsidRDefault="6FD83C37" w:rsidP="6FD83C37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6FD83C37" w14:paraId="05ABC888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E31D8F6" w14:textId="15418940" w:rsidR="6FD83C37" w:rsidRDefault="2D6A360B" w:rsidP="6FD83C37">
            <w:pPr>
              <w:pStyle w:val="tekstwtabeliTNR"/>
            </w:pPr>
            <w:r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7A0909B0" w14:textId="77777777" w:rsidR="6FD83C37" w:rsidRDefault="6FD83C37" w:rsidP="6FD83C37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6FD83C37" w14:paraId="7B91E42A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820FB3D" w14:textId="10B10BC0" w:rsidR="6FD83C37" w:rsidRDefault="2D6A360B" w:rsidP="6FD83C37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7E41C235" w14:textId="5CC365EC" w:rsidR="6FD83C37" w:rsidRDefault="2D6A360B" w:rsidP="2D6A360B">
            <w:pPr>
              <w:ind w:firstLine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2D6A360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Społeczeństwo Trójmiasta (UOB 01)</w:t>
            </w:r>
          </w:p>
        </w:tc>
      </w:tr>
      <w:tr w:rsidR="6FD83C37" w14:paraId="3E0E9A68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942C413" w14:textId="2B57BA87" w:rsidR="6FD83C37" w:rsidRDefault="2D6A360B" w:rsidP="6FD83C37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3538AC38" w14:textId="24CB518E" w:rsidR="6FD83C37" w:rsidRDefault="00CB0A89" w:rsidP="6FD83C37">
            <w:pPr>
              <w:pStyle w:val="podpowiedzi"/>
            </w:pPr>
            <w:r>
              <w:t>WO 03</w:t>
            </w:r>
          </w:p>
        </w:tc>
      </w:tr>
    </w:tbl>
    <w:p w14:paraId="40FE5914" w14:textId="62DBD90E" w:rsidR="6FD83C37" w:rsidRDefault="6FD83C37" w:rsidP="6FD83C37"/>
    <w:p w14:paraId="6E75095B" w14:textId="77777777" w:rsidR="00606BDC" w:rsidRPr="00A32660" w:rsidRDefault="00606BDC" w:rsidP="003D2CA3">
      <w:pPr>
        <w:pStyle w:val="Heading3"/>
      </w:pPr>
      <w:r>
        <w:t>Interfejs z otoczeniem</w:t>
      </w:r>
    </w:p>
    <w:p w14:paraId="4B65516C" w14:textId="4FB479BF" w:rsidR="00606BDC" w:rsidRDefault="2591D273" w:rsidP="6FD83C37">
      <w:pPr>
        <w:pStyle w:val="podpowiedzi"/>
      </w:pPr>
      <w:r w:rsidRPr="2591D273">
        <w:rPr>
          <w:color w:val="595959" w:themeColor="text1" w:themeTint="A6"/>
        </w:rPr>
        <w:t>{Punkty styku projektowanego systemu z innymi podsystemami/sieciami/operatorami np. dopasowanie do baz danych, formatów, usług oferowanych przez inne, współpracujące systemy bądź serwisy; wymagania dot. dopasowania interfejsów itp.}</w:t>
      </w:r>
    </w:p>
    <w:p w14:paraId="3AD659D8" w14:textId="1264A7B7" w:rsidR="6FD83C37" w:rsidRDefault="6FD83C37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3"/>
        <w:gridCol w:w="1933"/>
        <w:gridCol w:w="1399"/>
        <w:gridCol w:w="3696"/>
      </w:tblGrid>
      <w:tr w:rsidR="6FD83C37" w14:paraId="14D01F75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71AEDC04" w14:textId="77777777" w:rsidR="6FD83C37" w:rsidRDefault="6FD83C37" w:rsidP="6FD83C37">
            <w:pPr>
              <w:pStyle w:val="wpiswtabeli"/>
            </w:pPr>
            <w:r>
              <w:t>KARTA WYMAGANIA</w:t>
            </w:r>
          </w:p>
        </w:tc>
      </w:tr>
      <w:tr w:rsidR="6FD83C37" w14:paraId="3465997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7846D35" w14:textId="77777777" w:rsidR="6FD83C37" w:rsidRDefault="6FD83C37" w:rsidP="6FD83C37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vAlign w:val="center"/>
          </w:tcPr>
          <w:p w14:paraId="699D5F32" w14:textId="6CD23186" w:rsidR="0A36AB33" w:rsidRDefault="0A36AB33" w:rsidP="6FD83C37">
            <w:pPr>
              <w:pStyle w:val="podpowiedzi"/>
            </w:pPr>
            <w:r>
              <w:t>I01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1D23EE82" w14:textId="552DE7C9" w:rsidR="6FD83C37" w:rsidRDefault="2D6A360B" w:rsidP="6FD83C3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26503605" w14:textId="53874625" w:rsidR="6FD83C37" w:rsidRDefault="2D6A360B" w:rsidP="6FD83C37">
            <w:pPr>
              <w:pStyle w:val="podpowiedzi"/>
            </w:pPr>
            <w:r>
              <w:t>M</w:t>
            </w:r>
          </w:p>
        </w:tc>
      </w:tr>
      <w:tr w:rsidR="6FD83C37" w14:paraId="49E4E5D3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C4F16B2" w14:textId="036F9F8F" w:rsidR="6FD83C37" w:rsidRDefault="2D6A360B" w:rsidP="6FD83C37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05144B7B" w14:textId="768D14EC" w:rsidR="07559DC7" w:rsidRDefault="07559DC7" w:rsidP="6FD83C37">
            <w:pPr>
              <w:pStyle w:val="podpowiedzi"/>
            </w:pPr>
            <w:r>
              <w:t xml:space="preserve">Integracja z </w:t>
            </w:r>
            <w:proofErr w:type="spellStart"/>
            <w:r w:rsidR="7C2AC0E9">
              <w:t>sewisem</w:t>
            </w:r>
            <w:proofErr w:type="spellEnd"/>
            <w:r w:rsidR="7C2AC0E9">
              <w:t xml:space="preserve"> </w:t>
            </w:r>
            <w:r>
              <w:t xml:space="preserve">Google </w:t>
            </w:r>
            <w:proofErr w:type="spellStart"/>
            <w:r>
              <w:t>maps</w:t>
            </w:r>
            <w:proofErr w:type="spellEnd"/>
            <w:r>
              <w:t xml:space="preserve"> API</w:t>
            </w:r>
          </w:p>
        </w:tc>
      </w:tr>
      <w:tr w:rsidR="6FD83C37" w14:paraId="333D18F4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3B92667" w14:textId="256CF27C" w:rsidR="6FD83C37" w:rsidRDefault="2D6A360B" w:rsidP="6FD83C37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073EE34" w14:textId="0FDE2A31" w:rsidR="6FFCD528" w:rsidRDefault="6FFCD528" w:rsidP="6FD83C37">
            <w:pPr>
              <w:pStyle w:val="podpowiedzi"/>
            </w:pPr>
            <w:r>
              <w:t xml:space="preserve">System musi komunikować się z Google </w:t>
            </w:r>
            <w:proofErr w:type="spellStart"/>
            <w:r>
              <w:t>Maps</w:t>
            </w:r>
            <w:proofErr w:type="spellEnd"/>
            <w:r>
              <w:t xml:space="preserve"> API w celu wyśw</w:t>
            </w:r>
            <w:r w:rsidR="3C4A6FC2">
              <w:t>ietlania podkładu mapowego</w:t>
            </w:r>
          </w:p>
        </w:tc>
      </w:tr>
      <w:tr w:rsidR="6FD83C37" w14:paraId="6560436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7108FA2" w14:textId="6A0026B3" w:rsidR="6FD83C37" w:rsidRDefault="2D6A360B" w:rsidP="6FD83C37">
            <w:pPr>
              <w:pStyle w:val="tekstwtabeliTNR"/>
            </w:pPr>
            <w:r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1069521" w14:textId="4E43B41B" w:rsidR="5FB05C16" w:rsidRDefault="5FB05C16" w:rsidP="6FD83C37">
            <w:pPr>
              <w:pStyle w:val="podpowiedzi"/>
            </w:pPr>
            <w:r>
              <w:t>Aplikacja poprawnie wyświetla mapę z naniesioną aktualną pozycją</w:t>
            </w:r>
          </w:p>
        </w:tc>
      </w:tr>
      <w:tr w:rsidR="6FD83C37" w14:paraId="19277629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E6023C3" w14:textId="487BFA4E" w:rsidR="6FD83C37" w:rsidRDefault="2D6A360B" w:rsidP="6FD83C37">
            <w:pPr>
              <w:pStyle w:val="tekstwtabeliTNR"/>
            </w:pPr>
            <w:r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3B4F2707" w14:textId="77777777" w:rsidR="6FD83C37" w:rsidRDefault="6FD83C37" w:rsidP="6FD83C37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6FD83C37" w14:paraId="5C5C0C80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72DE62A" w14:textId="073EABA1" w:rsidR="6FD83C37" w:rsidRDefault="2D6A360B" w:rsidP="6FD83C37">
            <w:pPr>
              <w:pStyle w:val="tekstwtabeliTNR"/>
            </w:pPr>
            <w:r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6F419736" w14:textId="77777777" w:rsidR="6FD83C37" w:rsidRDefault="6FD83C37" w:rsidP="6FD83C37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6FD83C37" w14:paraId="4DBCBC9F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D537AEB" w14:textId="793D99F0" w:rsidR="6FD83C37" w:rsidRDefault="2D6A360B" w:rsidP="6FD83C37">
            <w:pPr>
              <w:pStyle w:val="tekstwtabeliTNR"/>
            </w:pPr>
            <w:r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332560BE" w14:textId="77777777" w:rsidR="6FD83C37" w:rsidRDefault="6FD83C37" w:rsidP="6FD83C37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6FD83C37" w14:paraId="0E13AAFA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E470A97" w14:textId="25E9E50C" w:rsidR="6FD83C37" w:rsidRDefault="2D6A360B" w:rsidP="6FD83C37">
            <w:pPr>
              <w:pStyle w:val="tekstwtabeliTNR"/>
            </w:pPr>
            <w:r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63DE8D8A" w14:textId="77777777" w:rsidR="6FD83C37" w:rsidRDefault="6FD83C37" w:rsidP="6FD83C37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6FD83C37" w14:paraId="2C7C5167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174135E" w14:textId="08B7E0A1" w:rsidR="6FD83C37" w:rsidRDefault="2D6A360B" w:rsidP="6FD83C37">
            <w:pPr>
              <w:pStyle w:val="tekstwtabeliTNR"/>
            </w:pPr>
            <w:r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15899977" w14:textId="77777777" w:rsidR="6FD83C37" w:rsidRDefault="6FD83C37" w:rsidP="6FD83C37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6FD83C37" w14:paraId="0DF05BA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8295A6C" w14:textId="661E7817" w:rsidR="6FD83C37" w:rsidRDefault="2D6A360B" w:rsidP="6FD83C37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696B45AF" w14:textId="77777777" w:rsidR="6FD83C37" w:rsidRDefault="6FD83C37" w:rsidP="6FD83C37">
            <w:pPr>
              <w:pStyle w:val="podpowiedzi"/>
            </w:pPr>
            <w:r>
              <w:t>{nazwa udziałowca, który podał wymaganie}</w:t>
            </w:r>
          </w:p>
        </w:tc>
      </w:tr>
      <w:tr w:rsidR="6FD83C37" w14:paraId="4E3BCEF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EF1A3F1" w14:textId="5FADCF1E" w:rsidR="6FD83C37" w:rsidRDefault="2D6A360B" w:rsidP="6FD83C37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2903A940" w14:textId="77777777" w:rsidR="6FD83C37" w:rsidRDefault="6FD83C37" w:rsidP="6FD83C3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14:paraId="2DFCBEED" w14:textId="53FD55D7" w:rsidR="6FD83C37" w:rsidRDefault="6FD83C37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3"/>
        <w:gridCol w:w="1933"/>
        <w:gridCol w:w="1399"/>
        <w:gridCol w:w="3696"/>
      </w:tblGrid>
      <w:tr w:rsidR="6FD83C37" w14:paraId="270B1FED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3B2862C5" w14:textId="77777777" w:rsidR="6FD83C37" w:rsidRDefault="6FD83C37" w:rsidP="6FD83C37">
            <w:pPr>
              <w:pStyle w:val="wpiswtabeli"/>
            </w:pPr>
            <w:r>
              <w:t>KARTA WYMAGANIA</w:t>
            </w:r>
          </w:p>
        </w:tc>
      </w:tr>
      <w:tr w:rsidR="6FD83C37" w14:paraId="5835E88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EFB39E9" w14:textId="77777777" w:rsidR="6FD83C37" w:rsidRDefault="6FD83C37" w:rsidP="6FD83C37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vAlign w:val="center"/>
          </w:tcPr>
          <w:p w14:paraId="194F52F3" w14:textId="5BD7C7B4" w:rsidR="06780FE3" w:rsidRDefault="06780FE3" w:rsidP="6FD83C37">
            <w:pPr>
              <w:pStyle w:val="podpowiedzi"/>
            </w:pPr>
            <w:r>
              <w:t>I02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06C7CF86" w14:textId="36BE4B57" w:rsidR="6FD83C37" w:rsidRDefault="2D6A360B" w:rsidP="6FD83C3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48D8B0B3" w14:textId="06171D1E" w:rsidR="6FD83C37" w:rsidRDefault="2D6A360B" w:rsidP="6FD83C37">
            <w:pPr>
              <w:pStyle w:val="podpowiedzi"/>
            </w:pPr>
            <w:r>
              <w:t>M</w:t>
            </w:r>
          </w:p>
        </w:tc>
      </w:tr>
      <w:tr w:rsidR="6FD83C37" w14:paraId="6F73B80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0E05CF1" w14:textId="0E239E7A" w:rsidR="6FD83C37" w:rsidRDefault="2D6A360B" w:rsidP="6FD83C37">
            <w:pPr>
              <w:pStyle w:val="tekstwtabeliTNR"/>
            </w:pPr>
            <w:r>
              <w:lastRenderedPageBreak/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09BB3AEF" w14:textId="25A6937A" w:rsidR="3E30008B" w:rsidRDefault="3E30008B" w:rsidP="6FD83C37">
            <w:pPr>
              <w:pStyle w:val="podpowiedzi"/>
            </w:pPr>
            <w:r>
              <w:t>Odczyt danych z lokalizacji urządzenia</w:t>
            </w:r>
          </w:p>
        </w:tc>
      </w:tr>
      <w:tr w:rsidR="6FD83C37" w14:paraId="16A8EEC5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06DCE77" w14:textId="1DE7CEC8" w:rsidR="6FD83C37" w:rsidRDefault="2D6A360B" w:rsidP="6FD83C37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472BC222" w14:textId="4C8896E5" w:rsidR="2CBD8C9A" w:rsidRDefault="2CBD8C9A" w:rsidP="6FD83C37">
            <w:pPr>
              <w:pStyle w:val="podpowiedzi"/>
            </w:pPr>
            <w:r>
              <w:t>Aplikacja musi integrować się z systemowymi usługami lokalizacji w celu pobierania lokalizacji w czasie rzeczywistym</w:t>
            </w:r>
            <w:r w:rsidR="0017315E">
              <w:t>.</w:t>
            </w:r>
          </w:p>
        </w:tc>
      </w:tr>
      <w:tr w:rsidR="6FD83C37" w14:paraId="4452705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30598EB" w14:textId="70FCA3A8" w:rsidR="6FD83C37" w:rsidRDefault="2D6A360B" w:rsidP="6FD83C37">
            <w:pPr>
              <w:pStyle w:val="tekstwtabeliTNR"/>
            </w:pPr>
            <w:r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9A05896" w14:textId="727EEDF6" w:rsidR="7F488CAA" w:rsidRDefault="7F488CAA" w:rsidP="6FD83C37">
            <w:pPr>
              <w:pStyle w:val="podpowiedzi"/>
            </w:pPr>
            <w:r>
              <w:t>System pobiera lokalizacje z dokładnością do x metrów i aktualizuje je w czasie nie mniejszym niż x sekund</w:t>
            </w:r>
          </w:p>
        </w:tc>
      </w:tr>
      <w:tr w:rsidR="6FD83C37" w14:paraId="290521B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018A58C" w14:textId="067B68EB" w:rsidR="6FD83C37" w:rsidRDefault="2D6A360B" w:rsidP="6FD83C37">
            <w:pPr>
              <w:pStyle w:val="tekstwtabeliTNR"/>
            </w:pPr>
            <w:r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2EBEA22B" w14:textId="77777777" w:rsidR="6FD83C37" w:rsidRDefault="6FD83C37" w:rsidP="6FD83C37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6FD83C37" w14:paraId="4BD0A12F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B3037C8" w14:textId="21A53116" w:rsidR="6FD83C37" w:rsidRDefault="2D6A360B" w:rsidP="6FD83C37">
            <w:pPr>
              <w:pStyle w:val="tekstwtabeliTNR"/>
            </w:pPr>
            <w:r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2D3A8577" w14:textId="77777777" w:rsidR="6FD83C37" w:rsidRDefault="6FD83C37" w:rsidP="6FD83C37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6FD83C37" w14:paraId="207ED6F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B829E10" w14:textId="33FE5DC1" w:rsidR="6FD83C37" w:rsidRDefault="2D6A360B" w:rsidP="6FD83C37">
            <w:pPr>
              <w:pStyle w:val="tekstwtabeliTNR"/>
            </w:pPr>
            <w:r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35BB6600" w14:textId="77777777" w:rsidR="6FD83C37" w:rsidRDefault="6FD83C37" w:rsidP="6FD83C37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6FD83C37" w14:paraId="59627D7D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33B71B0" w14:textId="4D5B81E5" w:rsidR="6FD83C37" w:rsidRDefault="2D6A360B" w:rsidP="6FD83C37">
            <w:pPr>
              <w:pStyle w:val="tekstwtabeliTNR"/>
            </w:pPr>
            <w:r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743A2BC8" w14:textId="77777777" w:rsidR="6FD83C37" w:rsidRDefault="6FD83C37" w:rsidP="6FD83C37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6FD83C37" w14:paraId="36EF5493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F40D22B" w14:textId="76CBD06E" w:rsidR="6FD83C37" w:rsidRDefault="2D6A360B" w:rsidP="6FD83C37">
            <w:pPr>
              <w:pStyle w:val="tekstwtabeliTNR"/>
            </w:pPr>
            <w:r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240F083C" w14:textId="77777777" w:rsidR="6FD83C37" w:rsidRDefault="6FD83C37" w:rsidP="6FD83C37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6FD83C37" w14:paraId="2B54CA4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59432C4" w14:textId="1CBF517E" w:rsidR="6FD83C37" w:rsidRDefault="2D6A360B" w:rsidP="6FD83C37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2968E21D" w14:textId="77777777" w:rsidR="6FD83C37" w:rsidRDefault="6FD83C37" w:rsidP="6FD83C37">
            <w:pPr>
              <w:pStyle w:val="podpowiedzi"/>
            </w:pPr>
            <w:r>
              <w:t>{nazwa udziałowca, który podał wymaganie}</w:t>
            </w:r>
          </w:p>
        </w:tc>
      </w:tr>
      <w:tr w:rsidR="6FD83C37" w14:paraId="087738C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78C77D1" w14:textId="38AD13EB" w:rsidR="6FD83C37" w:rsidRDefault="2D6A360B" w:rsidP="6FD83C37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497769C3" w14:textId="77777777" w:rsidR="6FD83C37" w:rsidRDefault="6FD83C37" w:rsidP="6FD83C3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14:paraId="5F89C0DF" w14:textId="77777777" w:rsidR="00606BDC" w:rsidRPr="00A32660" w:rsidRDefault="00606BDC" w:rsidP="00365051">
      <w:pPr>
        <w:pStyle w:val="Heading2"/>
      </w:pPr>
      <w:r w:rsidRPr="00A32660">
        <w:t xml:space="preserve">Wymagania </w:t>
      </w:r>
      <w:proofErr w:type="spellStart"/>
      <w:r w:rsidR="00AC04D3">
        <w:t>pozaf</w:t>
      </w:r>
      <w:r w:rsidRPr="00A32660">
        <w:t>unkcjonalne</w:t>
      </w:r>
      <w:proofErr w:type="spellEnd"/>
    </w:p>
    <w:p w14:paraId="42B915A3" w14:textId="77777777" w:rsidR="00606BDC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{Wymagania pozafunkcjonalne odpowiadają na pytanie: jak system ma działać? Obejmują one wymagania jakościowe: niezawodność, wiarygodność, wydajność, kategorie ergonomiczne: łatwość użycia, intuicyjność, modyfikowalność, adaptowalność itp. Wymagania te powinny być wyrażone w mierzalnej formie. Przykładowo,</w:t>
      </w:r>
    </w:p>
    <w:p w14:paraId="517FD3E6" w14:textId="77777777" w:rsidR="00606BDC" w:rsidRPr="009B52AE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 xml:space="preserve">zamiast: </w:t>
      </w:r>
      <w:r w:rsidR="00606BDC">
        <w:tab/>
      </w:r>
      <w:r w:rsidR="00606BDC">
        <w:tab/>
      </w:r>
      <w:r w:rsidRPr="2591D273">
        <w:rPr>
          <w:color w:val="595959" w:themeColor="text1" w:themeTint="A6"/>
        </w:rPr>
        <w:t>„Wysoka dostępność systemu”,</w:t>
      </w:r>
    </w:p>
    <w:p w14:paraId="2FF0F58C" w14:textId="77777777" w:rsidR="009B52AE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powinno być:</w:t>
      </w:r>
      <w:r w:rsidR="00606BDC">
        <w:tab/>
      </w:r>
      <w:r w:rsidRPr="2591D273">
        <w:rPr>
          <w:color w:val="595959" w:themeColor="text1" w:themeTint="A6"/>
        </w:rPr>
        <w:t xml:space="preserve">„System powinien być dostępny 7 dni w tygodniu, 24 godziny na dobę”. </w:t>
      </w:r>
    </w:p>
    <w:p w14:paraId="4A08D147" w14:textId="77777777" w:rsidR="00606BDC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zamiast:</w:t>
      </w:r>
      <w:r w:rsidR="00606BDC">
        <w:tab/>
      </w:r>
      <w:r w:rsidR="00606BDC">
        <w:tab/>
      </w:r>
      <w:r w:rsidRPr="2591D273">
        <w:rPr>
          <w:color w:val="595959" w:themeColor="text1" w:themeTint="A6"/>
        </w:rPr>
        <w:t>„System ma być łatwy w użyciu”,</w:t>
      </w:r>
    </w:p>
    <w:p w14:paraId="4F516D54" w14:textId="77777777" w:rsidR="00606BDC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powinno być:</w:t>
      </w:r>
      <w:r w:rsidR="00606BDC">
        <w:tab/>
      </w:r>
      <w:r w:rsidRPr="2591D273">
        <w:rPr>
          <w:color w:val="595959" w:themeColor="text1" w:themeTint="A6"/>
        </w:rPr>
        <w:t>„System musi umożliwiać sprawne wprowadzanie dużych ilości masowych danych” albo:</w:t>
      </w:r>
    </w:p>
    <w:p w14:paraId="01DC15DF" w14:textId="77777777" w:rsidR="00606BDC" w:rsidRDefault="2591D273" w:rsidP="2591D273">
      <w:pPr>
        <w:pStyle w:val="podpowiedzi"/>
        <w:ind w:left="1410"/>
        <w:rPr>
          <w:color w:val="595959" w:themeColor="text1" w:themeTint="A6"/>
        </w:rPr>
      </w:pPr>
      <w:r w:rsidRPr="2591D273">
        <w:rPr>
          <w:color w:val="595959" w:themeColor="text1" w:themeTint="A6"/>
        </w:rPr>
        <w:t>„System ma być intuicyjny do użycia przez niedoświadczonego użytkownika. Powinien być zaopatrzony w instrukcję, pliki pomocy i objaśnienia pozycji menu i klawiszy funkcyjnych.”}</w:t>
      </w:r>
    </w:p>
    <w:p w14:paraId="733FC421" w14:textId="77777777" w:rsidR="00EA66FA" w:rsidRPr="00EA66FA" w:rsidRDefault="00EA66FA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9"/>
        <w:gridCol w:w="1941"/>
        <w:gridCol w:w="1394"/>
        <w:gridCol w:w="3697"/>
      </w:tblGrid>
      <w:tr w:rsidR="00F91DA3" w14:paraId="6791EB51" w14:textId="77777777" w:rsidTr="2D6A360B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70542810" w14:textId="77777777" w:rsidR="00F91DA3" w:rsidRPr="005D58FD" w:rsidRDefault="00F91DA3" w:rsidP="006F5A48">
            <w:pPr>
              <w:pStyle w:val="wpiswtabeli"/>
            </w:pPr>
            <w:r w:rsidRPr="005D58FD">
              <w:t>KARTA WYMAGANIA</w:t>
            </w:r>
          </w:p>
        </w:tc>
      </w:tr>
      <w:tr w:rsidR="00F91DA3" w14:paraId="14521151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3FD65DB" w14:textId="77777777" w:rsidR="00F91DA3" w:rsidRPr="005D58FD" w:rsidRDefault="00F91DA3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0B395DD3" w14:textId="2029AC8D" w:rsidR="00F91DA3" w:rsidRPr="005A5155" w:rsidRDefault="00F91DA3" w:rsidP="006F5A48">
            <w:pPr>
              <w:pStyle w:val="podpowiedzi"/>
            </w:pPr>
            <w:r>
              <w:t>W</w:t>
            </w:r>
            <w:r w:rsidR="5CB7212D">
              <w:t>N01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32D12445" w14:textId="64DCD4FE" w:rsidR="00F91DA3" w:rsidRPr="005D58FD" w:rsidRDefault="2D6A360B" w:rsidP="006F5A48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4B083124" w14:textId="3C9B30DB" w:rsidR="00F91DA3" w:rsidRDefault="2D6A360B" w:rsidP="009671D1">
            <w:pPr>
              <w:pStyle w:val="podpowiedzi"/>
            </w:pPr>
            <w:r>
              <w:t>M</w:t>
            </w:r>
          </w:p>
        </w:tc>
      </w:tr>
      <w:tr w:rsidR="00F91DA3" w14:paraId="193E9DCB" w14:textId="77777777" w:rsidTr="0017315E">
        <w:trPr>
          <w:cantSplit/>
          <w:trHeight w:val="224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B6EFEBC" w14:textId="5D6D0587" w:rsidR="00F91DA3" w:rsidRPr="005D58FD" w:rsidRDefault="2D6A360B" w:rsidP="006F5A48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5C2F2F83" w14:textId="3CF502A1" w:rsidR="00F91DA3" w:rsidRDefault="4D3FED69" w:rsidP="006F5A48">
            <w:pPr>
              <w:pStyle w:val="podpowiedzi"/>
            </w:pPr>
            <w:r>
              <w:t>Czas odpowiedzi serwera</w:t>
            </w:r>
          </w:p>
        </w:tc>
      </w:tr>
      <w:tr w:rsidR="00025A94" w14:paraId="64722D5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2382920" w14:textId="780D6689" w:rsidR="00025A94" w:rsidRPr="005D58FD" w:rsidRDefault="2D6A360B" w:rsidP="006F5A48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F8E62D5" w14:textId="349EAEAB" w:rsidR="00025A94" w:rsidRDefault="120C7D95" w:rsidP="00DF67CD">
            <w:pPr>
              <w:pStyle w:val="podpowiedzi"/>
            </w:pPr>
            <w:r>
              <w:t>Czas wyznaczania alternatywnej ścieżki nie może przekraczać konkretnego czasu</w:t>
            </w:r>
          </w:p>
        </w:tc>
      </w:tr>
      <w:tr w:rsidR="00D43452" w14:paraId="2D6C30A7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B414F26" w14:textId="0C88612E" w:rsidR="00D43452" w:rsidRDefault="2D6A360B" w:rsidP="00DF67CD">
            <w:pPr>
              <w:pStyle w:val="tekstwtabeliTNR"/>
            </w:pPr>
            <w:r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63862CA9" w14:textId="4E87A645" w:rsidR="00D43452" w:rsidRDefault="7B8D3957" w:rsidP="6FD83C37">
            <w:pPr>
              <w:pStyle w:val="podpowiedzi"/>
            </w:pPr>
            <w:r>
              <w:t>Testy obciążeniowe</w:t>
            </w:r>
          </w:p>
        </w:tc>
      </w:tr>
      <w:tr w:rsidR="009671D1" w14:paraId="4C77EDD8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A9347AB" w14:textId="27C1643C" w:rsidR="009671D1" w:rsidRPr="005D58FD" w:rsidRDefault="2D6A360B" w:rsidP="00DF67CD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6F312C28" w14:textId="77777777" w:rsidR="009671D1" w:rsidRDefault="009671D1" w:rsidP="00DF67CD">
            <w:pPr>
              <w:pStyle w:val="podpowiedzi"/>
            </w:pPr>
            <w:r>
              <w:t>{nazwa udziałowca, który podał wymaganie}</w:t>
            </w:r>
          </w:p>
        </w:tc>
      </w:tr>
      <w:tr w:rsidR="009671D1" w14:paraId="405C884A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FEC664A" w14:textId="1C04D31C" w:rsidR="009671D1" w:rsidRPr="005D58FD" w:rsidRDefault="2D6A360B" w:rsidP="00DF67CD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1B1CF12A" w14:textId="77777777" w:rsidR="009671D1" w:rsidRDefault="009671D1" w:rsidP="00DF67CD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14:paraId="48ED4E38" w14:textId="08F1D192" w:rsidR="00606BDC" w:rsidRPr="009B52AE" w:rsidRDefault="00606BDC" w:rsidP="6FD83C37">
      <w:pPr>
        <w:pStyle w:val="Heading2"/>
        <w:numPr>
          <w:ilvl w:val="0"/>
          <w:numId w:val="0"/>
        </w:numPr>
        <w:ind w:left="578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941"/>
        <w:gridCol w:w="1395"/>
        <w:gridCol w:w="3694"/>
      </w:tblGrid>
      <w:tr w:rsidR="6FD83C37" w14:paraId="02346A7D" w14:textId="77777777" w:rsidTr="0F3AC3E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763334B4" w14:textId="77777777" w:rsidR="6FD83C37" w:rsidRDefault="6FD83C37" w:rsidP="6FD83C37">
            <w:pPr>
              <w:pStyle w:val="wpiswtabeli"/>
            </w:pPr>
            <w:r>
              <w:t>KARTA WYMAGANIA</w:t>
            </w:r>
          </w:p>
        </w:tc>
      </w:tr>
      <w:tr w:rsidR="6FD83C37" w14:paraId="205E2532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2092BD5" w14:textId="77777777" w:rsidR="6FD83C37" w:rsidRDefault="6FD83C37" w:rsidP="6FD83C3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vAlign w:val="center"/>
          </w:tcPr>
          <w:p w14:paraId="4DBE64E9" w14:textId="23765B99" w:rsidR="6FD83C37" w:rsidRDefault="6FD83C37" w:rsidP="6FD83C37">
            <w:pPr>
              <w:pStyle w:val="podpowiedzi"/>
            </w:pPr>
            <w:r>
              <w:t>WN0</w:t>
            </w:r>
            <w:r w:rsidR="0BB262C8">
              <w:t>2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638001B2" w14:textId="62305BF1" w:rsidR="6FD83C37" w:rsidRDefault="2D6A360B" w:rsidP="6FD83C3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1FC73D61" w14:textId="5AAEE304" w:rsidR="6FD83C37" w:rsidRDefault="2D6A360B" w:rsidP="6FD83C37">
            <w:pPr>
              <w:pStyle w:val="podpowiedzi"/>
            </w:pPr>
            <w:r>
              <w:t>M</w:t>
            </w:r>
          </w:p>
        </w:tc>
      </w:tr>
      <w:tr w:rsidR="6FD83C37" w14:paraId="6644A97B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9F00783" w14:textId="3B409E9A" w:rsidR="6FD83C37" w:rsidRDefault="2D6A360B" w:rsidP="6FD83C37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6A597A4C" w14:textId="76B3D1DD" w:rsidR="792E5873" w:rsidRDefault="792E5873" w:rsidP="6FD83C37">
            <w:pPr>
              <w:pStyle w:val="podpowiedzi"/>
            </w:pPr>
            <w:r>
              <w:t xml:space="preserve">Ochrona prywatności lokalizacji użytkownika </w:t>
            </w:r>
          </w:p>
        </w:tc>
      </w:tr>
      <w:tr w:rsidR="6FD83C37" w14:paraId="45136DF7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36AADA0" w14:textId="19A36A9E" w:rsidR="6FD83C37" w:rsidRDefault="2D6A360B" w:rsidP="6FD83C37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60EF9167" w14:textId="03E272BE" w:rsidR="67C03C58" w:rsidRDefault="67C03C58" w:rsidP="6FD83C37">
            <w:pPr>
              <w:pStyle w:val="podpowiedzi"/>
            </w:pPr>
            <w:r>
              <w:t>Historia tras użytkownika musi być szyfrowana i dostępna tylko dla niego</w:t>
            </w:r>
          </w:p>
        </w:tc>
      </w:tr>
      <w:tr w:rsidR="6FD83C37" w14:paraId="7BA94B7E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93608AF" w14:textId="438B332E" w:rsidR="6FD83C37" w:rsidRDefault="2D6A360B" w:rsidP="6FD83C37">
            <w:pPr>
              <w:pStyle w:val="tekstwtabeliTNR"/>
            </w:pPr>
            <w:r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4C3CAB8" w14:textId="32CAC039" w:rsidR="6FD83C37" w:rsidRDefault="0F3AC3E7" w:rsidP="0F3AC3E7">
            <w:pPr>
              <w:pStyle w:val="podpowiedzi"/>
            </w:pPr>
            <w:r>
              <w:t>Testy penetracyjne: próby nieautoryzowanego dostępu nie może dojść do skutku</w:t>
            </w:r>
          </w:p>
        </w:tc>
      </w:tr>
      <w:tr w:rsidR="6FD83C37" w14:paraId="1E710888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E2ADD36" w14:textId="2A06B5CE" w:rsidR="6FD83C37" w:rsidRDefault="2D6A360B" w:rsidP="6FD83C37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4573134C" w14:textId="77777777" w:rsidR="6FD83C37" w:rsidRDefault="6FD83C37" w:rsidP="6FD83C37">
            <w:pPr>
              <w:pStyle w:val="podpowiedzi"/>
            </w:pPr>
            <w:r>
              <w:t>{nazwa udziałowca, który podał wymaganie}</w:t>
            </w:r>
          </w:p>
        </w:tc>
      </w:tr>
      <w:tr w:rsidR="6FD83C37" w14:paraId="78591C26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4076B4E" w14:textId="3459CEA6" w:rsidR="6FD83C37" w:rsidRDefault="2D6A360B" w:rsidP="6FD83C37">
            <w:pPr>
              <w:pStyle w:val="tekstwtabeliTNR"/>
            </w:pPr>
            <w:r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3537593A" w14:textId="77777777" w:rsidR="6FD83C37" w:rsidRDefault="6FD83C37" w:rsidP="6FD83C3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14:paraId="2DEFCDC9" w14:textId="6730A0EB" w:rsidR="00606BDC" w:rsidRPr="009B52AE" w:rsidRDefault="00606BDC" w:rsidP="6FD83C37"/>
    <w:p w14:paraId="38E542EB" w14:textId="64781E80" w:rsidR="00606BDC" w:rsidRPr="009B52AE" w:rsidRDefault="00606BDC" w:rsidP="00365051">
      <w:pPr>
        <w:pStyle w:val="Heading2"/>
      </w:pPr>
      <w:r>
        <w:t>Wymagania na środowisko docelowe</w:t>
      </w:r>
    </w:p>
    <w:p w14:paraId="4E450883" w14:textId="6BBCF985" w:rsidR="00606BDC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{W jakim środowisku będzie pracować system – o ile jest istotne, np. system operacyjny, rodzaje i wersje przeglądarek internetowych, itp. Może się zdarzyć, że na tym etapie użytkownicy i inni udziałowcy nie wyspecyfikują środowiska docelowego.}</w:t>
      </w:r>
    </w:p>
    <w:p w14:paraId="49646CF2" w14:textId="77777777" w:rsidR="00EA66FA" w:rsidRPr="00EA66FA" w:rsidRDefault="00EA66FA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9"/>
        <w:gridCol w:w="1941"/>
        <w:gridCol w:w="1394"/>
        <w:gridCol w:w="3697"/>
      </w:tblGrid>
      <w:tr w:rsidR="00F91DA3" w14:paraId="1D0F5C5C" w14:textId="77777777" w:rsidTr="2D6A360B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2CB45436" w14:textId="77777777" w:rsidR="00F91DA3" w:rsidRPr="005D58FD" w:rsidRDefault="00F91DA3" w:rsidP="006F5A48">
            <w:pPr>
              <w:pStyle w:val="wpiswtabeli"/>
            </w:pPr>
            <w:r w:rsidRPr="005D58FD">
              <w:t>KARTA WYMAGANIA</w:t>
            </w:r>
          </w:p>
        </w:tc>
      </w:tr>
      <w:tr w:rsidR="00F91DA3" w14:paraId="53F9C297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156E67F" w14:textId="77777777" w:rsidR="00F91DA3" w:rsidRPr="005D58FD" w:rsidRDefault="00F91DA3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2DD5955E" w14:textId="430B84DB" w:rsidR="00F91DA3" w:rsidRPr="005A5155" w:rsidRDefault="2D6A360B" w:rsidP="6FD83C37">
            <w:pPr>
              <w:pStyle w:val="podpowiedzi"/>
            </w:pPr>
            <w:r>
              <w:t>WŚ01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75CFFB1B" w14:textId="5D052726" w:rsidR="00F91DA3" w:rsidRPr="005D58FD" w:rsidRDefault="2D6A360B" w:rsidP="006F5A48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vAlign w:val="center"/>
          </w:tcPr>
          <w:p w14:paraId="765FCAF3" w14:textId="46C70B16" w:rsidR="00F91DA3" w:rsidRDefault="2D6A360B" w:rsidP="009671D1">
            <w:pPr>
              <w:pStyle w:val="podpowiedzi"/>
            </w:pPr>
            <w:r>
              <w:t>M</w:t>
            </w:r>
          </w:p>
        </w:tc>
      </w:tr>
      <w:tr w:rsidR="00F91DA3" w14:paraId="2A1C6121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FAAED81" w14:textId="792BD0E5" w:rsidR="00F91DA3" w:rsidRPr="005D58FD" w:rsidRDefault="2D6A360B" w:rsidP="006F5A48">
            <w:pPr>
              <w:pStyle w:val="tekstwtabeliTNR"/>
            </w:pPr>
            <w:r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4B662EC0" w14:textId="2ED2A5E6" w:rsidR="00F91DA3" w:rsidRDefault="7BB58D37" w:rsidP="006F5A48">
            <w:pPr>
              <w:pStyle w:val="podpowiedzi"/>
            </w:pPr>
            <w:r>
              <w:t>Urządzenia mobilne</w:t>
            </w:r>
          </w:p>
        </w:tc>
      </w:tr>
      <w:tr w:rsidR="00F91DA3" w14:paraId="66F61EC6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DC6FF9D" w14:textId="34A1E43D" w:rsidR="00F91DA3" w:rsidRPr="005D58FD" w:rsidRDefault="2D6A360B" w:rsidP="006F5A48">
            <w:pPr>
              <w:pStyle w:val="tekstwtabeliTNR"/>
            </w:pPr>
            <w:r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7648EE97" w14:textId="53523443" w:rsidR="00F91DA3" w:rsidRDefault="2D6A360B" w:rsidP="009671D1">
            <w:pPr>
              <w:pStyle w:val="podpowiedzi"/>
            </w:pPr>
            <w:r>
              <w:t>Aplikacja kliencka musi działać na urządzeniach mobilnych z systemem iOS (wersja 15 i nowsze) oraz Android (wersja 10 i nowsze) z dostępem do modułu GPS.</w:t>
            </w:r>
          </w:p>
        </w:tc>
      </w:tr>
      <w:tr w:rsidR="00D43452" w14:paraId="009D7F9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B077EF4" w14:textId="5A7B8519" w:rsidR="00D43452" w:rsidRDefault="2D6A360B" w:rsidP="00DF67CD">
            <w:pPr>
              <w:pStyle w:val="tekstwtabeliTNR"/>
            </w:pPr>
            <w:r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399E1522" w14:textId="2604C600" w:rsidR="00D43452" w:rsidRDefault="2D6A360B" w:rsidP="00DF67CD">
            <w:pPr>
              <w:pStyle w:val="podpowiedzi"/>
            </w:pPr>
            <w:r>
              <w:t>Aplikacja instaluje się i działa poprawnie na testowych urządzeniach z iOS 15+ i Android 10+. Funkcje GPS działają poprawnie na obu platformach.</w:t>
            </w:r>
          </w:p>
        </w:tc>
      </w:tr>
      <w:tr w:rsidR="009671D1" w14:paraId="318859EF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533725B" w14:textId="137E08E4" w:rsidR="009671D1" w:rsidRPr="005D58FD" w:rsidRDefault="2D6A360B" w:rsidP="00DF67CD">
            <w:pPr>
              <w:pStyle w:val="tekstwtabeliTNR"/>
            </w:pPr>
            <w:r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11B6EBFF" w14:textId="32F4D549" w:rsidR="009671D1" w:rsidRDefault="2D6A360B" w:rsidP="00DF67CD">
            <w:pPr>
              <w:pStyle w:val="podpowiedzi"/>
            </w:pPr>
            <w:r>
              <w:t>Społeczeństwo Trójmiasta (UOB 01)</w:t>
            </w:r>
          </w:p>
        </w:tc>
      </w:tr>
      <w:tr w:rsidR="009671D1" w14:paraId="0A48A6A7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6EF022C" w14:textId="7E9541C8" w:rsidR="009671D1" w:rsidRPr="005D58FD" w:rsidRDefault="2D6A360B" w:rsidP="00DF67CD">
            <w:pPr>
              <w:pStyle w:val="tekstwtabeliTNR"/>
            </w:pPr>
            <w:r>
              <w:lastRenderedPageBreak/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2A333A19" w14:textId="77777777" w:rsidR="009671D1" w:rsidRDefault="009671D1" w:rsidP="00DF67CD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14:paraId="107505BF" w14:textId="6AC55735" w:rsidR="2D6A360B" w:rsidRDefault="2D6A360B" w:rsidP="2D6A360B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5"/>
        <w:gridCol w:w="1934"/>
        <w:gridCol w:w="1391"/>
        <w:gridCol w:w="3711"/>
      </w:tblGrid>
      <w:tr w:rsidR="2D6A360B" w14:paraId="3E652479" w14:textId="77777777" w:rsidTr="2D6A360B">
        <w:trPr>
          <w:trHeight w:val="300"/>
        </w:trPr>
        <w:tc>
          <w:tcPr>
            <w:tcW w:w="8991" w:type="dxa"/>
            <w:gridSpan w:val="4"/>
            <w:shd w:val="clear" w:color="auto" w:fill="D9D9D9" w:themeFill="background1" w:themeFillShade="D9"/>
            <w:vAlign w:val="center"/>
          </w:tcPr>
          <w:p w14:paraId="2392FAF2" w14:textId="77777777" w:rsidR="2D6A360B" w:rsidRDefault="2D6A360B" w:rsidP="2D6A360B">
            <w:pPr>
              <w:pStyle w:val="wpiswtabeli"/>
            </w:pPr>
            <w:r>
              <w:t>KARTA WYMAGANIA</w:t>
            </w:r>
          </w:p>
        </w:tc>
      </w:tr>
      <w:tr w:rsidR="2D6A360B" w14:paraId="40C0CCB1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5D32CF49" w14:textId="77777777" w:rsidR="2D6A360B" w:rsidRDefault="2D6A360B" w:rsidP="2D6A360B">
            <w:pPr>
              <w:pStyle w:val="tekstwtabeliTNR"/>
            </w:pPr>
            <w:r>
              <w:t>Identyfikator:</w:t>
            </w:r>
          </w:p>
        </w:tc>
        <w:tc>
          <w:tcPr>
            <w:tcW w:w="1934" w:type="dxa"/>
            <w:vAlign w:val="center"/>
          </w:tcPr>
          <w:p w14:paraId="49605BE8" w14:textId="5BE27D60" w:rsidR="2D6A360B" w:rsidRDefault="2D6A360B" w:rsidP="2D6A360B">
            <w:pPr>
              <w:pStyle w:val="podpowiedzi"/>
            </w:pPr>
            <w:r>
              <w:t>WŚ02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14:paraId="07E09A3F" w14:textId="457C6000" w:rsidR="2D6A360B" w:rsidRDefault="2D6A360B" w:rsidP="2D6A360B">
            <w:pPr>
              <w:pStyle w:val="tekstwtabeliTNR"/>
            </w:pPr>
            <w:r>
              <w:t>Priorytet:</w:t>
            </w:r>
          </w:p>
        </w:tc>
        <w:tc>
          <w:tcPr>
            <w:tcW w:w="3711" w:type="dxa"/>
            <w:vAlign w:val="center"/>
          </w:tcPr>
          <w:p w14:paraId="4FD3B727" w14:textId="704E0E6D" w:rsidR="2D6A360B" w:rsidRDefault="2D6A360B" w:rsidP="2D6A360B">
            <w:pPr>
              <w:pStyle w:val="podpowiedzi"/>
            </w:pPr>
            <w:r>
              <w:t>M</w:t>
            </w:r>
          </w:p>
        </w:tc>
      </w:tr>
      <w:tr w:rsidR="2D6A360B" w14:paraId="14F02DAF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4A060581" w14:textId="39B1CA8F" w:rsidR="2D6A360B" w:rsidRDefault="2D6A360B" w:rsidP="2D6A360B">
            <w:pPr>
              <w:pStyle w:val="tekstwtabeliTNR"/>
            </w:pPr>
            <w:r>
              <w:t>Nazwa:</w:t>
            </w:r>
          </w:p>
        </w:tc>
        <w:tc>
          <w:tcPr>
            <w:tcW w:w="7036" w:type="dxa"/>
            <w:gridSpan w:val="3"/>
            <w:vAlign w:val="center"/>
          </w:tcPr>
          <w:p w14:paraId="7DDB3461" w14:textId="62BBA8F4" w:rsidR="2D6A360B" w:rsidRDefault="2D6A360B" w:rsidP="2D6A360B">
            <w:pPr>
              <w:pStyle w:val="podpowiedzi"/>
            </w:pPr>
            <w:r>
              <w:t>Webowy panel administratora</w:t>
            </w:r>
          </w:p>
        </w:tc>
      </w:tr>
      <w:tr w:rsidR="2D6A360B" w14:paraId="1A61DF3D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52AAF63B" w14:textId="472F6AC5" w:rsidR="2D6A360B" w:rsidRDefault="2D6A360B" w:rsidP="2D6A360B">
            <w:pPr>
              <w:pStyle w:val="tekstwtabeliTNR"/>
            </w:pPr>
            <w:r>
              <w:t>Opis:</w:t>
            </w:r>
          </w:p>
        </w:tc>
        <w:tc>
          <w:tcPr>
            <w:tcW w:w="7036" w:type="dxa"/>
            <w:gridSpan w:val="3"/>
            <w:vAlign w:val="center"/>
          </w:tcPr>
          <w:p w14:paraId="425AF5EA" w14:textId="59F31855" w:rsidR="2D6A360B" w:rsidRDefault="2D6A360B" w:rsidP="2D6A360B">
            <w:pPr>
              <w:pStyle w:val="podpowiedzi"/>
            </w:pPr>
            <w:r w:rsidRPr="2D6A360B">
              <w:rPr>
                <w:iCs/>
                <w:szCs w:val="16"/>
              </w:rPr>
              <w:t>Panel administratora musi być dostępny z poziomu nowoczesnych przeglądarek internetowych (Chrome 110+, FireFox 110+, Safari 16+, Edge 110+)</w:t>
            </w:r>
            <w:r>
              <w:t>.</w:t>
            </w:r>
          </w:p>
        </w:tc>
      </w:tr>
      <w:tr w:rsidR="2D6A360B" w14:paraId="772ED357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658B0017" w14:textId="77E341C6" w:rsidR="2D6A360B" w:rsidRDefault="2D6A360B" w:rsidP="2D6A360B">
            <w:pPr>
              <w:pStyle w:val="tekstwtabeliTNR"/>
            </w:pPr>
            <w:r>
              <w:t>Kryteria akceptacji:</w:t>
            </w:r>
          </w:p>
        </w:tc>
        <w:tc>
          <w:tcPr>
            <w:tcW w:w="7036" w:type="dxa"/>
            <w:gridSpan w:val="3"/>
            <w:vAlign w:val="center"/>
          </w:tcPr>
          <w:p w14:paraId="7F879FC1" w14:textId="4AEDAFB8" w:rsidR="2D6A360B" w:rsidRDefault="2D6A360B" w:rsidP="2D6A360B">
            <w:pPr>
              <w:pStyle w:val="podpowiedzi"/>
            </w:pPr>
            <w:r w:rsidRPr="2D6A360B">
              <w:rPr>
                <w:iCs/>
                <w:szCs w:val="16"/>
              </w:rPr>
              <w:t>Panel webowy działa poprawnie na wskazanych wersjach przeglądarek bez dodatkowych wtyczek</w:t>
            </w:r>
            <w:r>
              <w:t>.</w:t>
            </w:r>
          </w:p>
        </w:tc>
      </w:tr>
      <w:tr w:rsidR="2D6A360B" w14:paraId="0F52FA0D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5A704136" w14:textId="78D2D4E9" w:rsidR="2D6A360B" w:rsidRDefault="2D6A360B" w:rsidP="2D6A360B">
            <w:pPr>
              <w:pStyle w:val="tekstwtabeliTNR"/>
            </w:pPr>
            <w:r>
              <w:t>Udziałowiec:</w:t>
            </w:r>
          </w:p>
        </w:tc>
        <w:tc>
          <w:tcPr>
            <w:tcW w:w="7036" w:type="dxa"/>
            <w:gridSpan w:val="3"/>
            <w:vAlign w:val="center"/>
          </w:tcPr>
          <w:p w14:paraId="4BB1D13E" w14:textId="12DEA9F7" w:rsidR="2D6A360B" w:rsidRDefault="2D6A360B" w:rsidP="2D6A360B">
            <w:pPr>
              <w:pStyle w:val="podpowiedzi"/>
            </w:pPr>
          </w:p>
        </w:tc>
      </w:tr>
      <w:tr w:rsidR="2D6A360B" w14:paraId="5CE5CF2F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28961EFD" w14:textId="7F80CE9C" w:rsidR="2D6A360B" w:rsidRDefault="2D6A360B" w:rsidP="2D6A360B">
            <w:pPr>
              <w:pStyle w:val="tekstwtabeliTNR"/>
            </w:pPr>
            <w:r>
              <w:t>Wymagania powiązane:</w:t>
            </w:r>
          </w:p>
        </w:tc>
        <w:tc>
          <w:tcPr>
            <w:tcW w:w="7036" w:type="dxa"/>
            <w:gridSpan w:val="3"/>
            <w:vAlign w:val="center"/>
          </w:tcPr>
          <w:p w14:paraId="5C36A62A" w14:textId="77777777" w:rsidR="2D6A360B" w:rsidRDefault="2D6A360B" w:rsidP="2D6A360B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14:paraId="202E18C8" w14:textId="77777777" w:rsidR="00437B3D" w:rsidRDefault="00437B3D" w:rsidP="00EA456B">
      <w:pPr>
        <w:pStyle w:val="Heading1"/>
      </w:pPr>
      <w:r>
        <w:t>Odwołania do literatury</w:t>
      </w:r>
    </w:p>
    <w:p w14:paraId="23796868" w14:textId="77777777" w:rsidR="002A463E" w:rsidRPr="002A463E" w:rsidRDefault="2591D273" w:rsidP="2591D273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{Lista przywoływanych pozycji literowych, ponumerowanych lub z przydzielonymi identyfikatorami; w treści właściwej dokumentu posługujemy się wyłącznie numerami/ identyfikatorami do wskazania źródła treści. Usunąć jeśli nie dotyczy.}</w:t>
      </w:r>
    </w:p>
    <w:p w14:paraId="03A716A8" w14:textId="77777777" w:rsidR="00437B3D" w:rsidRPr="00437B3D" w:rsidRDefault="00437B3D" w:rsidP="00EA456B">
      <w:pPr>
        <w:pStyle w:val="Heading1"/>
      </w:pPr>
      <w:r>
        <w:t>Załączniki</w:t>
      </w:r>
    </w:p>
    <w:sectPr w:rsidR="00437B3D" w:rsidRPr="00437B3D" w:rsidSect="00BD50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418" w:left="1134" w:header="397" w:footer="720" w:gutter="567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6B1ACD" w14:textId="77777777" w:rsidR="00657103" w:rsidRDefault="00657103">
      <w:r>
        <w:separator/>
      </w:r>
    </w:p>
  </w:endnote>
  <w:endnote w:type="continuationSeparator" w:id="0">
    <w:p w14:paraId="6C1BC025" w14:textId="77777777" w:rsidR="00657103" w:rsidRDefault="00657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Ltialic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CDE29" w14:textId="77777777" w:rsidR="008F41F6" w:rsidRDefault="008F41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53D05" w14:textId="392BED95" w:rsidR="008F41F6" w:rsidRPr="0032512D" w:rsidRDefault="008F41F6" w:rsidP="00613487">
    <w:pPr>
      <w:pStyle w:val="Footer"/>
      <w:pBdr>
        <w:top w:val="single" w:sz="4" w:space="1" w:color="000000"/>
      </w:pBdr>
      <w:tabs>
        <w:tab w:val="clear" w:pos="9072"/>
        <w:tab w:val="center" w:pos="7938"/>
      </w:tabs>
      <w:ind w:firstLine="0"/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noProof/>
        <w:sz w:val="16"/>
      </w:rPr>
      <w:t>03_SWS-GrA(XYZ)_v0.docx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ab/>
      <w:t xml:space="preserve">Data ostatniego wydruku: </w:t>
    </w:r>
    <w:r>
      <w:rPr>
        <w:rStyle w:val="PageNumber"/>
        <w:rFonts w:ascii="Arial" w:hAnsi="Arial" w:cs="Arial"/>
        <w:sz w:val="16"/>
      </w:rPr>
      <w:fldChar w:fldCharType="begin"/>
    </w:r>
    <w:r>
      <w:rPr>
        <w:rStyle w:val="PageNumber"/>
        <w:rFonts w:ascii="Arial" w:hAnsi="Arial" w:cs="Arial"/>
        <w:sz w:val="16"/>
      </w:rPr>
      <w:instrText xml:space="preserve"> PRINTDATE  \@ "dd MMM yyyy HH:mm" </w:instrText>
    </w:r>
    <w:r>
      <w:rPr>
        <w:rStyle w:val="PageNumber"/>
        <w:rFonts w:ascii="Arial" w:hAnsi="Arial" w:cs="Arial"/>
        <w:sz w:val="16"/>
      </w:rPr>
      <w:fldChar w:fldCharType="separate"/>
    </w:r>
    <w:r>
      <w:rPr>
        <w:rStyle w:val="PageNumber"/>
        <w:rFonts w:ascii="Arial" w:hAnsi="Arial" w:cs="Arial"/>
        <w:noProof/>
        <w:sz w:val="16"/>
      </w:rPr>
      <w:t>19 mar 2025 08:39</w:t>
    </w:r>
    <w:r>
      <w:rPr>
        <w:rStyle w:val="PageNumber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3F4E7" w14:textId="77777777" w:rsidR="008F41F6" w:rsidRDefault="008F4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271EFC" w14:textId="77777777" w:rsidR="00657103" w:rsidRDefault="00657103">
      <w:r>
        <w:separator/>
      </w:r>
    </w:p>
  </w:footnote>
  <w:footnote w:type="continuationSeparator" w:id="0">
    <w:p w14:paraId="0B1F44D9" w14:textId="77777777" w:rsidR="00657103" w:rsidRDefault="00657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C0D59" w14:textId="77777777" w:rsidR="008F41F6" w:rsidRDefault="008F41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E5741" w14:textId="77777777" w:rsidR="008F41F6" w:rsidRPr="00BD503A" w:rsidRDefault="008F41F6" w:rsidP="00BD503A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1141F" w14:textId="77777777" w:rsidR="008F41F6" w:rsidRPr="002A463E" w:rsidRDefault="008F41F6" w:rsidP="002A463E">
    <w:pPr>
      <w:pStyle w:val="BodyText2"/>
      <w:spacing w:line="240" w:lineRule="auto"/>
      <w:rPr>
        <w:rFonts w:ascii="Courier New" w:hAnsi="Courier New" w:cs="Courier New"/>
        <w:lang w:val="en-GB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Sa7J1N6SBlQYu" int2:id="WDxWZzKC">
      <int2:state int2:type="spell" int2:value="Rejected"/>
    </int2:textHash>
    <int2:textHash int2:hashCode="tqMoVQVqRZWU/1" int2:id="q9rZ6NKO">
      <int2:state int2:type="spell" int2:value="Rejected"/>
    </int2:textHash>
    <int2:textHash int2:hashCode="4GKW2uGlJbcRVt" int2:id="8DNUhCQt">
      <int2:state int2:type="spell" int2:value="Rejected"/>
    </int2:textHash>
    <int2:textHash int2:hashCode="VvqZXDY0EZgql8" int2:id="CndgKs1J">
      <int2:state int2:type="spell" int2:value="Rejected"/>
    </int2:textHash>
    <int2:textHash int2:hashCode="dUoI3fi8sc8i8x" int2:id="EdA76z2I">
      <int2:state int2:type="spell" int2:value="Rejected"/>
    </int2:textHash>
    <int2:textHash int2:hashCode="/k5gLsFNkvBFr2" int2:id="bRUIBMsP">
      <int2:state int2:type="spell" int2:value="Rejected"/>
    </int2:textHash>
    <int2:textHash int2:hashCode="5EC7t3kAGftC5c" int2:id="cG8ZyqXI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4121"/>
    <w:multiLevelType w:val="multilevel"/>
    <w:tmpl w:val="819A50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4F16E4"/>
    <w:multiLevelType w:val="hybridMultilevel"/>
    <w:tmpl w:val="21A878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A0EB9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117FEA"/>
    <w:multiLevelType w:val="multilevel"/>
    <w:tmpl w:val="33C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153218"/>
    <w:multiLevelType w:val="hybridMultilevel"/>
    <w:tmpl w:val="5E0EDC90"/>
    <w:lvl w:ilvl="0" w:tplc="262CE72A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DA824896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3104C2D0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390A1BC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332224C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2BC2FA34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B7A5500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FDC35D2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13C81CBE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31C72475"/>
    <w:multiLevelType w:val="hybridMultilevel"/>
    <w:tmpl w:val="FCEC9116"/>
    <w:lvl w:ilvl="0" w:tplc="7E5639A6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E340B166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4C6C5A4E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F60CD354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B8E2422A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A212FB72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DC902EE0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B04497EA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918AF3E6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B14BF02"/>
    <w:multiLevelType w:val="hybridMultilevel"/>
    <w:tmpl w:val="2A28B772"/>
    <w:lvl w:ilvl="0" w:tplc="427AAF6E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AF222DB0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FD30B2E6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CA8ACC4E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68E8F27C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31E6B286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745EA220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614DA50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C72A3E24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3D2042B1"/>
    <w:multiLevelType w:val="hybridMultilevel"/>
    <w:tmpl w:val="B2A6259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2B63BC"/>
    <w:multiLevelType w:val="hybridMultilevel"/>
    <w:tmpl w:val="DCCAB5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8EF46"/>
    <w:multiLevelType w:val="hybridMultilevel"/>
    <w:tmpl w:val="122454A0"/>
    <w:lvl w:ilvl="0" w:tplc="DAA227B8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21424E60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2FE2486A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575E0F20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A5EE3D08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AEE893D0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2602AC6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5DD4078E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5038D77C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11210D9"/>
    <w:multiLevelType w:val="hybridMultilevel"/>
    <w:tmpl w:val="C99C04CC"/>
    <w:lvl w:ilvl="0" w:tplc="472CB0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D4AF24"/>
    <w:multiLevelType w:val="hybridMultilevel"/>
    <w:tmpl w:val="545256BA"/>
    <w:lvl w:ilvl="0" w:tplc="862022C2">
      <w:start w:val="1"/>
      <w:numFmt w:val="bullet"/>
      <w:lvlText w:val="-"/>
      <w:lvlJc w:val="left"/>
      <w:pPr>
        <w:ind w:left="1074" w:hanging="360"/>
      </w:pPr>
      <w:rPr>
        <w:rFonts w:ascii="Aptos" w:hAnsi="Aptos" w:hint="default"/>
      </w:rPr>
    </w:lvl>
    <w:lvl w:ilvl="1" w:tplc="E9560874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B854E2BE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19486756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AEE64B20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60783D2E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5A1C519C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A50B050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62409BC2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2" w15:restartNumberingAfterBreak="0">
    <w:nsid w:val="5CB145CF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62A108C1"/>
    <w:multiLevelType w:val="multilevel"/>
    <w:tmpl w:val="4F782C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68368E5C"/>
    <w:multiLevelType w:val="hybridMultilevel"/>
    <w:tmpl w:val="AA4CD06C"/>
    <w:lvl w:ilvl="0" w:tplc="365E243C">
      <w:start w:val="1"/>
      <w:numFmt w:val="bullet"/>
      <w:lvlText w:val="-"/>
      <w:lvlJc w:val="left"/>
      <w:pPr>
        <w:ind w:left="1074" w:hanging="360"/>
      </w:pPr>
      <w:rPr>
        <w:rFonts w:ascii="Aptos" w:hAnsi="Aptos" w:hint="default"/>
      </w:rPr>
    </w:lvl>
    <w:lvl w:ilvl="1" w:tplc="947C0644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C4D6CAFC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E4D457FE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A303A02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B546BC1A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C3288524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E0839F6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E2B28040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5" w15:restartNumberingAfterBreak="0">
    <w:nsid w:val="7AB07DB7"/>
    <w:multiLevelType w:val="singleLevel"/>
    <w:tmpl w:val="50A432E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11"/>
  </w:num>
  <w:num w:numId="6">
    <w:abstractNumId w:val="14"/>
  </w:num>
  <w:num w:numId="7">
    <w:abstractNumId w:val="5"/>
  </w:num>
  <w:num w:numId="8">
    <w:abstractNumId w:val="15"/>
  </w:num>
  <w:num w:numId="9">
    <w:abstractNumId w:val="7"/>
  </w:num>
  <w:num w:numId="10">
    <w:abstractNumId w:val="1"/>
  </w:num>
  <w:num w:numId="11">
    <w:abstractNumId w:val="0"/>
  </w:num>
  <w:num w:numId="12">
    <w:abstractNumId w:val="0"/>
  </w:num>
  <w:num w:numId="13">
    <w:abstractNumId w:val="12"/>
  </w:num>
  <w:num w:numId="14">
    <w:abstractNumId w:val="13"/>
  </w:num>
  <w:num w:numId="15">
    <w:abstractNumId w:val="13"/>
  </w:num>
  <w:num w:numId="16">
    <w:abstractNumId w:val="13"/>
  </w:num>
  <w:num w:numId="17">
    <w:abstractNumId w:val="0"/>
  </w:num>
  <w:num w:numId="18">
    <w:abstractNumId w:val="1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2"/>
  </w:num>
  <w:num w:numId="43">
    <w:abstractNumId w:val="8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FD"/>
    <w:rsid w:val="00000E03"/>
    <w:rsid w:val="000040C8"/>
    <w:rsid w:val="00015BA3"/>
    <w:rsid w:val="00025A94"/>
    <w:rsid w:val="00031875"/>
    <w:rsid w:val="0003780E"/>
    <w:rsid w:val="000443B9"/>
    <w:rsid w:val="0005577F"/>
    <w:rsid w:val="00063AE6"/>
    <w:rsid w:val="00063D0C"/>
    <w:rsid w:val="00064FBF"/>
    <w:rsid w:val="00065B0C"/>
    <w:rsid w:val="000818C2"/>
    <w:rsid w:val="000C07A2"/>
    <w:rsid w:val="000C6200"/>
    <w:rsid w:val="000D18B8"/>
    <w:rsid w:val="000E1AAC"/>
    <w:rsid w:val="00100F18"/>
    <w:rsid w:val="001010C5"/>
    <w:rsid w:val="00151458"/>
    <w:rsid w:val="00165433"/>
    <w:rsid w:val="001663D9"/>
    <w:rsid w:val="0017315E"/>
    <w:rsid w:val="00173C8F"/>
    <w:rsid w:val="00180FBF"/>
    <w:rsid w:val="0019753E"/>
    <w:rsid w:val="001A0338"/>
    <w:rsid w:val="001A2C7E"/>
    <w:rsid w:val="001B0F90"/>
    <w:rsid w:val="001B18CC"/>
    <w:rsid w:val="001B53F5"/>
    <w:rsid w:val="001C64A8"/>
    <w:rsid w:val="001D7EAB"/>
    <w:rsid w:val="001E75B4"/>
    <w:rsid w:val="00204C06"/>
    <w:rsid w:val="00204F59"/>
    <w:rsid w:val="0021C831"/>
    <w:rsid w:val="00233074"/>
    <w:rsid w:val="00237CBA"/>
    <w:rsid w:val="00244166"/>
    <w:rsid w:val="00284D78"/>
    <w:rsid w:val="002A0E68"/>
    <w:rsid w:val="002A463E"/>
    <w:rsid w:val="002A4A46"/>
    <w:rsid w:val="002B2018"/>
    <w:rsid w:val="002C5331"/>
    <w:rsid w:val="002C781B"/>
    <w:rsid w:val="002D46C7"/>
    <w:rsid w:val="0032512D"/>
    <w:rsid w:val="00336F74"/>
    <w:rsid w:val="0034003C"/>
    <w:rsid w:val="00342FB9"/>
    <w:rsid w:val="00343996"/>
    <w:rsid w:val="00351474"/>
    <w:rsid w:val="00351C9C"/>
    <w:rsid w:val="00365051"/>
    <w:rsid w:val="00394D8B"/>
    <w:rsid w:val="003971B9"/>
    <w:rsid w:val="003C1082"/>
    <w:rsid w:val="003D2CA3"/>
    <w:rsid w:val="003D30A2"/>
    <w:rsid w:val="003D646E"/>
    <w:rsid w:val="00404048"/>
    <w:rsid w:val="0041297A"/>
    <w:rsid w:val="004177D8"/>
    <w:rsid w:val="004337E7"/>
    <w:rsid w:val="00437B3D"/>
    <w:rsid w:val="004579E7"/>
    <w:rsid w:val="00462F79"/>
    <w:rsid w:val="004774AE"/>
    <w:rsid w:val="00481B5F"/>
    <w:rsid w:val="004874D1"/>
    <w:rsid w:val="004B20B2"/>
    <w:rsid w:val="004D5671"/>
    <w:rsid w:val="004E7F9F"/>
    <w:rsid w:val="0051628B"/>
    <w:rsid w:val="00516960"/>
    <w:rsid w:val="005214D3"/>
    <w:rsid w:val="00537D0F"/>
    <w:rsid w:val="005558AD"/>
    <w:rsid w:val="00561969"/>
    <w:rsid w:val="00563E25"/>
    <w:rsid w:val="00580F5E"/>
    <w:rsid w:val="00585BFF"/>
    <w:rsid w:val="00593717"/>
    <w:rsid w:val="005A5155"/>
    <w:rsid w:val="005B46AD"/>
    <w:rsid w:val="005D58FD"/>
    <w:rsid w:val="005F6DE4"/>
    <w:rsid w:val="00602EFA"/>
    <w:rsid w:val="00603648"/>
    <w:rsid w:val="006068B2"/>
    <w:rsid w:val="00606BDC"/>
    <w:rsid w:val="00613487"/>
    <w:rsid w:val="00657103"/>
    <w:rsid w:val="006B1F24"/>
    <w:rsid w:val="006F5A48"/>
    <w:rsid w:val="00704793"/>
    <w:rsid w:val="00720B41"/>
    <w:rsid w:val="00742BCF"/>
    <w:rsid w:val="00747416"/>
    <w:rsid w:val="00750A41"/>
    <w:rsid w:val="00774D3F"/>
    <w:rsid w:val="00784EDB"/>
    <w:rsid w:val="007A4778"/>
    <w:rsid w:val="007A7541"/>
    <w:rsid w:val="007D27FF"/>
    <w:rsid w:val="007E2B87"/>
    <w:rsid w:val="007F71C3"/>
    <w:rsid w:val="008023A9"/>
    <w:rsid w:val="00821499"/>
    <w:rsid w:val="00833795"/>
    <w:rsid w:val="00834FC8"/>
    <w:rsid w:val="008479A0"/>
    <w:rsid w:val="00852C37"/>
    <w:rsid w:val="00865AAC"/>
    <w:rsid w:val="008A30F7"/>
    <w:rsid w:val="008A7243"/>
    <w:rsid w:val="008B0353"/>
    <w:rsid w:val="008B4F86"/>
    <w:rsid w:val="008E0427"/>
    <w:rsid w:val="008E2F82"/>
    <w:rsid w:val="008F365F"/>
    <w:rsid w:val="008F41F6"/>
    <w:rsid w:val="00920B0A"/>
    <w:rsid w:val="0092175D"/>
    <w:rsid w:val="00923B6A"/>
    <w:rsid w:val="009325E0"/>
    <w:rsid w:val="009671D1"/>
    <w:rsid w:val="00970065"/>
    <w:rsid w:val="009949CF"/>
    <w:rsid w:val="009B52AE"/>
    <w:rsid w:val="009C4FF7"/>
    <w:rsid w:val="009E791B"/>
    <w:rsid w:val="00A27180"/>
    <w:rsid w:val="00A30392"/>
    <w:rsid w:val="00A32660"/>
    <w:rsid w:val="00A35CB2"/>
    <w:rsid w:val="00A43E32"/>
    <w:rsid w:val="00A6713A"/>
    <w:rsid w:val="00A75153"/>
    <w:rsid w:val="00A76465"/>
    <w:rsid w:val="00A7646E"/>
    <w:rsid w:val="00A76FD2"/>
    <w:rsid w:val="00A83224"/>
    <w:rsid w:val="00A85047"/>
    <w:rsid w:val="00AA5B36"/>
    <w:rsid w:val="00AC04D3"/>
    <w:rsid w:val="00AC1977"/>
    <w:rsid w:val="00AE69F0"/>
    <w:rsid w:val="00AF708C"/>
    <w:rsid w:val="00B11D71"/>
    <w:rsid w:val="00B32879"/>
    <w:rsid w:val="00B4045D"/>
    <w:rsid w:val="00B40EC8"/>
    <w:rsid w:val="00B41478"/>
    <w:rsid w:val="00B64A5A"/>
    <w:rsid w:val="00B67D35"/>
    <w:rsid w:val="00B95BE9"/>
    <w:rsid w:val="00B97709"/>
    <w:rsid w:val="00BB309C"/>
    <w:rsid w:val="00BB6ECE"/>
    <w:rsid w:val="00BD503A"/>
    <w:rsid w:val="00BF42E4"/>
    <w:rsid w:val="00BF7163"/>
    <w:rsid w:val="00C010CB"/>
    <w:rsid w:val="00C20BE9"/>
    <w:rsid w:val="00C71F60"/>
    <w:rsid w:val="00C81C1D"/>
    <w:rsid w:val="00C84BDD"/>
    <w:rsid w:val="00C87B06"/>
    <w:rsid w:val="00C967B8"/>
    <w:rsid w:val="00CA0369"/>
    <w:rsid w:val="00CB0A89"/>
    <w:rsid w:val="00CC0943"/>
    <w:rsid w:val="00CC433D"/>
    <w:rsid w:val="00CC52FE"/>
    <w:rsid w:val="00CD0D4A"/>
    <w:rsid w:val="00CD2D6E"/>
    <w:rsid w:val="00CD78D7"/>
    <w:rsid w:val="00CF5278"/>
    <w:rsid w:val="00CF6458"/>
    <w:rsid w:val="00D07AB3"/>
    <w:rsid w:val="00D43452"/>
    <w:rsid w:val="00D46993"/>
    <w:rsid w:val="00D97214"/>
    <w:rsid w:val="00DA3982"/>
    <w:rsid w:val="00DB320C"/>
    <w:rsid w:val="00DB41CB"/>
    <w:rsid w:val="00DD75DA"/>
    <w:rsid w:val="00DE7D70"/>
    <w:rsid w:val="00DF67CD"/>
    <w:rsid w:val="00E02047"/>
    <w:rsid w:val="00E1440F"/>
    <w:rsid w:val="00E25B05"/>
    <w:rsid w:val="00E25E3B"/>
    <w:rsid w:val="00E37A39"/>
    <w:rsid w:val="00E542EA"/>
    <w:rsid w:val="00E54301"/>
    <w:rsid w:val="00E7625F"/>
    <w:rsid w:val="00E82A9A"/>
    <w:rsid w:val="00EA34D7"/>
    <w:rsid w:val="00EA456B"/>
    <w:rsid w:val="00EA66FA"/>
    <w:rsid w:val="00EC141B"/>
    <w:rsid w:val="00EE7B4C"/>
    <w:rsid w:val="00EF1646"/>
    <w:rsid w:val="00EF7D19"/>
    <w:rsid w:val="00F171A4"/>
    <w:rsid w:val="00F438A8"/>
    <w:rsid w:val="00F50DB3"/>
    <w:rsid w:val="00F6345C"/>
    <w:rsid w:val="00F76CEF"/>
    <w:rsid w:val="00F87BF0"/>
    <w:rsid w:val="00F91DA3"/>
    <w:rsid w:val="00FE039B"/>
    <w:rsid w:val="01CC291B"/>
    <w:rsid w:val="01EF38DD"/>
    <w:rsid w:val="0232442A"/>
    <w:rsid w:val="02A564D2"/>
    <w:rsid w:val="02AC5DA8"/>
    <w:rsid w:val="02F4C138"/>
    <w:rsid w:val="03ACED9D"/>
    <w:rsid w:val="0457BB0A"/>
    <w:rsid w:val="04702232"/>
    <w:rsid w:val="04F1B660"/>
    <w:rsid w:val="058F3E86"/>
    <w:rsid w:val="05B92D34"/>
    <w:rsid w:val="05C7398C"/>
    <w:rsid w:val="060B9F4C"/>
    <w:rsid w:val="06780FE3"/>
    <w:rsid w:val="067B99DF"/>
    <w:rsid w:val="07559DC7"/>
    <w:rsid w:val="07B7AF8F"/>
    <w:rsid w:val="0967BA1D"/>
    <w:rsid w:val="0A074D2C"/>
    <w:rsid w:val="0A36AB33"/>
    <w:rsid w:val="0A51A191"/>
    <w:rsid w:val="0A6426B9"/>
    <w:rsid w:val="0AA23DBF"/>
    <w:rsid w:val="0B36CDB4"/>
    <w:rsid w:val="0B429AC1"/>
    <w:rsid w:val="0BB262C8"/>
    <w:rsid w:val="0BF4E768"/>
    <w:rsid w:val="0C2BD3A6"/>
    <w:rsid w:val="0DB5BE06"/>
    <w:rsid w:val="0DC65919"/>
    <w:rsid w:val="0F3AC3E7"/>
    <w:rsid w:val="0FB96C08"/>
    <w:rsid w:val="0FF53FE3"/>
    <w:rsid w:val="1002CF02"/>
    <w:rsid w:val="10F6679E"/>
    <w:rsid w:val="120C7D95"/>
    <w:rsid w:val="12D20440"/>
    <w:rsid w:val="13657C40"/>
    <w:rsid w:val="13E0F177"/>
    <w:rsid w:val="144219C2"/>
    <w:rsid w:val="145CA8E0"/>
    <w:rsid w:val="1519454D"/>
    <w:rsid w:val="1528EB26"/>
    <w:rsid w:val="152C367B"/>
    <w:rsid w:val="1676E8B0"/>
    <w:rsid w:val="16D236EE"/>
    <w:rsid w:val="19163726"/>
    <w:rsid w:val="19C70694"/>
    <w:rsid w:val="19EE4797"/>
    <w:rsid w:val="19F282B4"/>
    <w:rsid w:val="1A090C64"/>
    <w:rsid w:val="1B11D370"/>
    <w:rsid w:val="1B795387"/>
    <w:rsid w:val="1B7E55A3"/>
    <w:rsid w:val="1BA96114"/>
    <w:rsid w:val="1BEA918E"/>
    <w:rsid w:val="1C5CB706"/>
    <w:rsid w:val="1CBA8411"/>
    <w:rsid w:val="1CDE513D"/>
    <w:rsid w:val="1CDEC693"/>
    <w:rsid w:val="1D429EE9"/>
    <w:rsid w:val="1DB5EFC4"/>
    <w:rsid w:val="1F054895"/>
    <w:rsid w:val="201CBAB5"/>
    <w:rsid w:val="2027FA93"/>
    <w:rsid w:val="20B843A7"/>
    <w:rsid w:val="21E06F3B"/>
    <w:rsid w:val="2228F59E"/>
    <w:rsid w:val="231B9163"/>
    <w:rsid w:val="23556BE6"/>
    <w:rsid w:val="23BF5934"/>
    <w:rsid w:val="246E8089"/>
    <w:rsid w:val="24C666B6"/>
    <w:rsid w:val="24EE2FE9"/>
    <w:rsid w:val="254D9922"/>
    <w:rsid w:val="255ABC3E"/>
    <w:rsid w:val="2575D44E"/>
    <w:rsid w:val="2591D273"/>
    <w:rsid w:val="25C0A6A1"/>
    <w:rsid w:val="26C583B0"/>
    <w:rsid w:val="28A8AD53"/>
    <w:rsid w:val="28F4167F"/>
    <w:rsid w:val="291CA55E"/>
    <w:rsid w:val="29324029"/>
    <w:rsid w:val="29363D42"/>
    <w:rsid w:val="29DC40D7"/>
    <w:rsid w:val="2A272B55"/>
    <w:rsid w:val="2B4489D9"/>
    <w:rsid w:val="2C2EA47B"/>
    <w:rsid w:val="2C6DBA81"/>
    <w:rsid w:val="2CBD8C9A"/>
    <w:rsid w:val="2D6A360B"/>
    <w:rsid w:val="2D93A900"/>
    <w:rsid w:val="2E21840B"/>
    <w:rsid w:val="2E26F565"/>
    <w:rsid w:val="2F724909"/>
    <w:rsid w:val="2F823169"/>
    <w:rsid w:val="2FF7240F"/>
    <w:rsid w:val="2FFB3D8B"/>
    <w:rsid w:val="3040EEAA"/>
    <w:rsid w:val="31B61751"/>
    <w:rsid w:val="3347CAB1"/>
    <w:rsid w:val="337F7ECA"/>
    <w:rsid w:val="33DD53C1"/>
    <w:rsid w:val="347E20DD"/>
    <w:rsid w:val="34F0E0A1"/>
    <w:rsid w:val="3698C781"/>
    <w:rsid w:val="37AB6797"/>
    <w:rsid w:val="37C18B3E"/>
    <w:rsid w:val="3B7AFED0"/>
    <w:rsid w:val="3BFB7DAA"/>
    <w:rsid w:val="3C117439"/>
    <w:rsid w:val="3C4A6FC2"/>
    <w:rsid w:val="3D09DCDA"/>
    <w:rsid w:val="3DF1ABF7"/>
    <w:rsid w:val="3E1526FE"/>
    <w:rsid w:val="3E30008B"/>
    <w:rsid w:val="3E8FBD19"/>
    <w:rsid w:val="3F690B0C"/>
    <w:rsid w:val="40419332"/>
    <w:rsid w:val="41436EE9"/>
    <w:rsid w:val="42BD12F4"/>
    <w:rsid w:val="42E56929"/>
    <w:rsid w:val="4457BB66"/>
    <w:rsid w:val="44F888CC"/>
    <w:rsid w:val="452B4281"/>
    <w:rsid w:val="45526A9A"/>
    <w:rsid w:val="45CFD9C2"/>
    <w:rsid w:val="462A8BE3"/>
    <w:rsid w:val="46B3FB67"/>
    <w:rsid w:val="47128C43"/>
    <w:rsid w:val="4779891C"/>
    <w:rsid w:val="47A291EA"/>
    <w:rsid w:val="49383AE7"/>
    <w:rsid w:val="49471B8A"/>
    <w:rsid w:val="497DA48D"/>
    <w:rsid w:val="4CEC0C4F"/>
    <w:rsid w:val="4D3FED69"/>
    <w:rsid w:val="4D83B7B7"/>
    <w:rsid w:val="4E153739"/>
    <w:rsid w:val="4E4A4E7E"/>
    <w:rsid w:val="4F8D9C77"/>
    <w:rsid w:val="4FE01994"/>
    <w:rsid w:val="50105F84"/>
    <w:rsid w:val="507CA2CF"/>
    <w:rsid w:val="507CB216"/>
    <w:rsid w:val="50AD63FA"/>
    <w:rsid w:val="50B21C80"/>
    <w:rsid w:val="50BFD81C"/>
    <w:rsid w:val="50DFC846"/>
    <w:rsid w:val="50EF1031"/>
    <w:rsid w:val="5126A453"/>
    <w:rsid w:val="51987527"/>
    <w:rsid w:val="51A90E85"/>
    <w:rsid w:val="51DB8F7F"/>
    <w:rsid w:val="51E9DB20"/>
    <w:rsid w:val="53BF1FD5"/>
    <w:rsid w:val="54023F34"/>
    <w:rsid w:val="5423E97D"/>
    <w:rsid w:val="5440EF3F"/>
    <w:rsid w:val="55449C94"/>
    <w:rsid w:val="5559D9EB"/>
    <w:rsid w:val="55DE651C"/>
    <w:rsid w:val="569D31DC"/>
    <w:rsid w:val="56C1B1A1"/>
    <w:rsid w:val="57602F40"/>
    <w:rsid w:val="57844667"/>
    <w:rsid w:val="589DEA80"/>
    <w:rsid w:val="58B4D0E4"/>
    <w:rsid w:val="59C7648D"/>
    <w:rsid w:val="5A37F3EE"/>
    <w:rsid w:val="5A6F77C5"/>
    <w:rsid w:val="5B203B63"/>
    <w:rsid w:val="5B3987D3"/>
    <w:rsid w:val="5B8C8CA7"/>
    <w:rsid w:val="5CB7212D"/>
    <w:rsid w:val="5CF0AF8D"/>
    <w:rsid w:val="5D2FE586"/>
    <w:rsid w:val="5D7E9877"/>
    <w:rsid w:val="5FA1893B"/>
    <w:rsid w:val="5FAC10B2"/>
    <w:rsid w:val="5FB05C16"/>
    <w:rsid w:val="60785E07"/>
    <w:rsid w:val="60AB254C"/>
    <w:rsid w:val="613E9C21"/>
    <w:rsid w:val="61C8E3A8"/>
    <w:rsid w:val="63AC354D"/>
    <w:rsid w:val="6439F1B1"/>
    <w:rsid w:val="64934619"/>
    <w:rsid w:val="64B69CFA"/>
    <w:rsid w:val="65B7D817"/>
    <w:rsid w:val="666E8EE0"/>
    <w:rsid w:val="677D7426"/>
    <w:rsid w:val="67C03C58"/>
    <w:rsid w:val="67EB811B"/>
    <w:rsid w:val="687F8596"/>
    <w:rsid w:val="69548CB8"/>
    <w:rsid w:val="6995EB9F"/>
    <w:rsid w:val="69D27202"/>
    <w:rsid w:val="6B08F4FD"/>
    <w:rsid w:val="6B6AE5E7"/>
    <w:rsid w:val="6C51F3EC"/>
    <w:rsid w:val="6E10EC44"/>
    <w:rsid w:val="6F3D1441"/>
    <w:rsid w:val="6FB35278"/>
    <w:rsid w:val="6FD83C37"/>
    <w:rsid w:val="6FFCD528"/>
    <w:rsid w:val="70292AF8"/>
    <w:rsid w:val="70A3B44D"/>
    <w:rsid w:val="70D23FCA"/>
    <w:rsid w:val="716D027D"/>
    <w:rsid w:val="7259CAF8"/>
    <w:rsid w:val="7282D0E1"/>
    <w:rsid w:val="729B4764"/>
    <w:rsid w:val="730C839B"/>
    <w:rsid w:val="73C7DF2D"/>
    <w:rsid w:val="74A3A8D1"/>
    <w:rsid w:val="74C8E940"/>
    <w:rsid w:val="75192FB9"/>
    <w:rsid w:val="754B44A0"/>
    <w:rsid w:val="75508971"/>
    <w:rsid w:val="75849BA4"/>
    <w:rsid w:val="768EEAA9"/>
    <w:rsid w:val="7718D013"/>
    <w:rsid w:val="780D8E13"/>
    <w:rsid w:val="792201E8"/>
    <w:rsid w:val="792E5873"/>
    <w:rsid w:val="7A30187A"/>
    <w:rsid w:val="7A6E9DFC"/>
    <w:rsid w:val="7A708C46"/>
    <w:rsid w:val="7A82FE9C"/>
    <w:rsid w:val="7A843A70"/>
    <w:rsid w:val="7AFB58A3"/>
    <w:rsid w:val="7B12D3D5"/>
    <w:rsid w:val="7B443623"/>
    <w:rsid w:val="7B8D3957"/>
    <w:rsid w:val="7BB58D37"/>
    <w:rsid w:val="7C2AC0E9"/>
    <w:rsid w:val="7C54E0A0"/>
    <w:rsid w:val="7C64AA70"/>
    <w:rsid w:val="7D0839BB"/>
    <w:rsid w:val="7DABD3CD"/>
    <w:rsid w:val="7DB4E1AD"/>
    <w:rsid w:val="7F488CAA"/>
    <w:rsid w:val="7FC94C0A"/>
    <w:rsid w:val="7FECC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E30FC6"/>
  <w15:chartTrackingRefBased/>
  <w15:docId w15:val="{2C6F910C-C4D3-4303-9B8B-E2C0FAD0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0F7"/>
    <w:pPr>
      <w:spacing w:line="276" w:lineRule="auto"/>
      <w:ind w:firstLine="357"/>
    </w:pPr>
    <w:rPr>
      <w:sz w:val="24"/>
    </w:rPr>
  </w:style>
  <w:style w:type="paragraph" w:styleId="Heading1">
    <w:name w:val="heading 1"/>
    <w:basedOn w:val="Normal"/>
    <w:next w:val="Normal"/>
    <w:autoRedefine/>
    <w:qFormat/>
    <w:rsid w:val="00EA456B"/>
    <w:pPr>
      <w:keepNext/>
      <w:numPr>
        <w:numId w:val="11"/>
      </w:numPr>
      <w:spacing w:before="240"/>
      <w:outlineLvl w:val="0"/>
    </w:pPr>
    <w:rPr>
      <w:b/>
    </w:rPr>
  </w:style>
  <w:style w:type="paragraph" w:styleId="Heading2">
    <w:name w:val="heading 2"/>
    <w:basedOn w:val="Normal"/>
    <w:next w:val="Normal"/>
    <w:autoRedefine/>
    <w:qFormat/>
    <w:rsid w:val="00365051"/>
    <w:pPr>
      <w:keepNext/>
      <w:numPr>
        <w:ilvl w:val="1"/>
        <w:numId w:val="11"/>
      </w:numPr>
      <w:spacing w:before="120"/>
      <w:ind w:left="578" w:hanging="578"/>
      <w:outlineLvl w:val="1"/>
    </w:pPr>
    <w:rPr>
      <w:b/>
      <w:bCs/>
      <w:i/>
      <w:szCs w:val="24"/>
    </w:rPr>
  </w:style>
  <w:style w:type="paragraph" w:styleId="Heading3">
    <w:name w:val="heading 3"/>
    <w:basedOn w:val="Normal"/>
    <w:next w:val="Normal"/>
    <w:autoRedefine/>
    <w:qFormat/>
    <w:rsid w:val="003D2CA3"/>
    <w:pPr>
      <w:keepNext/>
      <w:numPr>
        <w:ilvl w:val="2"/>
        <w:numId w:val="11"/>
      </w:numPr>
      <w:spacing w:before="60" w:after="6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1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1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rFonts w:ascii="Arial" w:hAnsi="Arial"/>
      <w:b/>
      <w:bCs/>
      <w:sz w:val="22"/>
    </w:rPr>
  </w:style>
  <w:style w:type="character" w:customStyle="1" w:styleId="tekstwtabeliZnak">
    <w:name w:val="tekst_w_tabeli Znak"/>
    <w:link w:val="tekstwtabeli"/>
    <w:rsid w:val="001010C5"/>
    <w:rPr>
      <w:rFonts w:ascii="Arial" w:hAnsi="Arial"/>
      <w:bCs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customStyle="1" w:styleId="komentarz">
    <w:name w:val="komentarz"/>
    <w:basedOn w:val="Normal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wpiswtabeli">
    <w:name w:val="wpis_w_tabeli"/>
    <w:autoRedefine/>
    <w:rsid w:val="005D58FD"/>
    <w:rPr>
      <w:rFonts w:ascii="Arial" w:hAnsi="Arial" w:cs="Arial"/>
      <w:b/>
      <w:bCs/>
      <w:sz w:val="16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"/>
    <w:link w:val="tekstwtabeliZnak"/>
    <w:autoRedefine/>
    <w:rsid w:val="001010C5"/>
    <w:rPr>
      <w:rFonts w:ascii="Arial" w:hAnsi="Arial"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Tekstpodstawowykursywa">
    <w:name w:val="Tekst podstawowy kursywa"/>
    <w:basedOn w:val="Normal"/>
    <w:rsid w:val="005D58FD"/>
    <w:pPr>
      <w:spacing w:before="240" w:after="120"/>
    </w:pPr>
    <w:rPr>
      <w:b/>
      <w:bCs/>
      <w:i/>
      <w:iCs/>
      <w:lang w:val="en-US"/>
    </w:rPr>
  </w:style>
  <w:style w:type="paragraph" w:customStyle="1" w:styleId="komentarzZnak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BodyText3">
    <w:name w:val="Body Text 3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 w:val="0"/>
    </w:rPr>
  </w:style>
  <w:style w:type="character" w:customStyle="1" w:styleId="komentarzZnakZnak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010C5"/>
    <w:rPr>
      <w:rFonts w:ascii="Tahoma" w:hAnsi="Tahoma" w:cs="Tahoma"/>
      <w:sz w:val="16"/>
      <w:szCs w:val="16"/>
    </w:rPr>
  </w:style>
  <w:style w:type="character" w:customStyle="1" w:styleId="WW8Num3z0">
    <w:name w:val="WW8Num3z0"/>
    <w:rsid w:val="00B97709"/>
    <w:rPr>
      <w:rFonts w:ascii="Wingdings" w:hAnsi="Wingdings"/>
    </w:rPr>
  </w:style>
  <w:style w:type="character" w:customStyle="1" w:styleId="CommentReference1">
    <w:name w:val="Comment Reference1"/>
    <w:uiPriority w:val="99"/>
    <w:semiHidden/>
    <w:unhideWhenUsed/>
    <w:rsid w:val="001B18CC"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rsid w:val="001B18CC"/>
  </w:style>
  <w:style w:type="character" w:customStyle="1" w:styleId="CommentTextChar">
    <w:name w:val="Comment Text Char"/>
    <w:link w:val="CommentText1"/>
    <w:uiPriority w:val="99"/>
    <w:semiHidden/>
    <w:rsid w:val="001B18CC"/>
    <w:rPr>
      <w:lang w:val="pl-PL" w:eastAsia="pl-PL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1B18CC"/>
    <w:rPr>
      <w:b/>
      <w:bCs/>
    </w:rPr>
  </w:style>
  <w:style w:type="character" w:customStyle="1" w:styleId="CommentSubjectChar">
    <w:name w:val="Comment Subject Char"/>
    <w:link w:val="CommentSubject1"/>
    <w:uiPriority w:val="99"/>
    <w:semiHidden/>
    <w:rsid w:val="001B18CC"/>
    <w:rPr>
      <w:b/>
      <w:bCs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customStyle="1" w:styleId="podpowiedzi">
    <w:name w:val="podpowiedzi"/>
    <w:basedOn w:val="Normal"/>
    <w:next w:val="Normal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customStyle="1" w:styleId="WW8Num8z0">
    <w:name w:val="WW8Num8z0"/>
    <w:rsid w:val="009C4FF7"/>
    <w:rPr>
      <w:rFonts w:ascii="Wingdings" w:hAnsi="Wingdings"/>
    </w:rPr>
  </w:style>
  <w:style w:type="character" w:styleId="Strong">
    <w:name w:val="Strong"/>
    <w:uiPriority w:val="22"/>
    <w:qFormat/>
    <w:rsid w:val="00DE7D70"/>
    <w:rPr>
      <w:b/>
      <w:bCs/>
    </w:rPr>
  </w:style>
  <w:style w:type="character" w:customStyle="1" w:styleId="apple-converted-space">
    <w:name w:val="apple-converted-space"/>
    <w:rsid w:val="00DE7D70"/>
  </w:style>
  <w:style w:type="character" w:styleId="Emphasis">
    <w:name w:val="Emphasis"/>
    <w:uiPriority w:val="20"/>
    <w:qFormat/>
    <w:rsid w:val="00DE7D70"/>
    <w:rPr>
      <w:i/>
      <w:iCs/>
    </w:rPr>
  </w:style>
  <w:style w:type="character" w:customStyle="1" w:styleId="FooterChar">
    <w:name w:val="Footer Char"/>
    <w:link w:val="Footer"/>
    <w:rsid w:val="0032512D"/>
    <w:rPr>
      <w:sz w:val="24"/>
    </w:rPr>
  </w:style>
  <w:style w:type="paragraph" w:customStyle="1" w:styleId="Podpowiedzi0">
    <w:name w:val="Podpowiedzi"/>
    <w:basedOn w:val="Normal"/>
    <w:next w:val="Normal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6FD83C3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Studia_Podyplomowe\szablony%20dokument&#243;w%20i%20prezentacji\2004_01_ZPTT_szablon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02CCB71E7884B929A43B5D851EDCF" ma:contentTypeVersion="11" ma:contentTypeDescription="Create a new document." ma:contentTypeScope="" ma:versionID="148a536d488dcaee6f792fd5f2dc2acf">
  <xsd:schema xmlns:xsd="http://www.w3.org/2001/XMLSchema" xmlns:xs="http://www.w3.org/2001/XMLSchema" xmlns:p="http://schemas.microsoft.com/office/2006/metadata/properties" xmlns:ns3="9be70019-c05a-4932-a9c7-ae445be9a1fd" targetNamespace="http://schemas.microsoft.com/office/2006/metadata/properties" ma:root="true" ma:fieldsID="54d18cb311b126f3be25d27f43848440" ns3:_="">
    <xsd:import namespace="9be70019-c05a-4932-a9c7-ae445be9a1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0019-c05a-4932-a9c7-ae445be9a1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e70019-c05a-4932-a9c7-ae445be9a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94097B21-80B2-460A-9190-B3F1F33D11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84CF00-D23B-4A09-9F0C-FCBDF109B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70019-c05a-4932-a9c7-ae445be9a1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C971B6-0B1A-44A3-8B0D-0B6A4BA8494F}">
  <ds:schemaRefs>
    <ds:schemaRef ds:uri="http://schemas.microsoft.com/office/2006/metadata/properties"/>
    <ds:schemaRef ds:uri="http://schemas.microsoft.com/office/infopath/2007/PartnerControls"/>
    <ds:schemaRef ds:uri="9be70019-c05a-4932-a9c7-ae445be9a1fd"/>
  </ds:schemaRefs>
</ds:datastoreItem>
</file>

<file path=customXml/itemProps4.xml><?xml version="1.0" encoding="utf-8"?>
<ds:datastoreItem xmlns:ds="http://schemas.openxmlformats.org/officeDocument/2006/customXml" ds:itemID="{51AC67AD-1761-4402-A746-0DBAEF1E9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2004_01_ZPTT_szablon.dot</Template>
  <TotalTime>13</TotalTime>
  <Pages>7</Pages>
  <Words>2594</Words>
  <Characters>15567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Maja Makowska</cp:lastModifiedBy>
  <cp:revision>25</cp:revision>
  <cp:lastPrinted>2025-03-19T07:39:00Z</cp:lastPrinted>
  <dcterms:created xsi:type="dcterms:W3CDTF">2026-04-01T12:59:00Z</dcterms:created>
  <dcterms:modified xsi:type="dcterms:W3CDTF">2026-04-22T13:05:00Z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0x01010046D02CCB71E7884B929A43B5D851EDCF</vt:lpwstr>
  </property>
</Properties>
</file>