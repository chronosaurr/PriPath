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9225" w:type="dxa"/>
        <w:tblInd w:w="7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6"/>
        <w:gridCol w:w="3020"/>
        <w:gridCol w:w="1681"/>
        <w:gridCol w:w="785"/>
        <w:gridCol w:w="1055"/>
        <w:gridCol w:w="1213"/>
        <w:gridCol w:w="605"/>
      </w:tblGrid>
      <w:tr w:rsidR="00065B0C" w:rsidTr="04702232" w14:paraId="21F6A81B" w14:textId="77777777">
        <w:trPr>
          <w:cantSplit/>
          <w:trHeight w:val="230"/>
        </w:trPr>
        <w:tc>
          <w:tcPr>
            <w:tcW w:w="3886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  <w:hideMark/>
          </w:tcPr>
          <w:p w:rsidR="00065B0C" w:rsidRDefault="0A6426B9" w14:paraId="227B2BF6" w14:textId="256E493C">
            <w:pPr>
              <w:pStyle w:val="wpiswtabeli"/>
              <w:snapToGrid w:val="0"/>
            </w:pPr>
            <w:r w:rsidR="04702232">
              <w:rPr/>
              <w:t xml:space="preserve">                                                                                   Numer zlecenia oraz nazwa i akronim projektu:</w:t>
            </w:r>
          </w:p>
          <w:p w:rsidR="00065B0C" w:rsidP="58B4D0E4" w:rsidRDefault="00065B0C" w14:paraId="6A522EB7" w14:textId="72D40AD4">
            <w:pPr>
              <w:pStyle w:val="komentarz"/>
            </w:pPr>
            <w:r w:rsidR="04702232">
              <w:rPr/>
              <w:t>3Path</w:t>
            </w:r>
          </w:p>
        </w:tc>
        <w:tc>
          <w:tcPr>
            <w:tcW w:w="2466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  <w:hideMark/>
          </w:tcPr>
          <w:p w:rsidR="00065B0C" w:rsidRDefault="00065B0C" w14:paraId="6DD72514" w14:textId="77777777">
            <w:pPr>
              <w:pStyle w:val="wpiswtabeli"/>
              <w:snapToGrid w:val="0"/>
            </w:pPr>
            <w:r>
              <w:t>Zleceniodawca:</w:t>
            </w:r>
          </w:p>
          <w:p w:rsidR="00065B0C" w:rsidRDefault="00065B0C" w14:paraId="71B6611B" w14:textId="77777777">
            <w:pPr>
              <w:pStyle w:val="komentarz"/>
            </w:pPr>
            <w:r>
              <w:t>{ew. nazwa klienta zewnętrznego}</w:t>
            </w:r>
          </w:p>
        </w:tc>
        <w:tc>
          <w:tcPr>
            <w:tcW w:w="2873" w:type="dxa"/>
            <w:gridSpan w:val="3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="00065B0C" w:rsidRDefault="00065B0C" w14:paraId="7CB837ED" w14:textId="77777777">
            <w:pPr>
              <w:pStyle w:val="wpiswtabeli"/>
              <w:snapToGrid w:val="0"/>
            </w:pPr>
            <w:r>
              <w:t>Zleceniobiorca:</w:t>
            </w:r>
          </w:p>
          <w:p w:rsidR="00065B0C" w:rsidRDefault="00B40EC8" w14:paraId="42466753" w14:textId="301456DA">
            <w:pPr>
              <w:pStyle w:val="wpiswtabeli"/>
              <w:snapToGrid w:val="0"/>
              <w:jc w:val="center"/>
            </w:pPr>
            <w:r>
              <w:rPr>
                <w:b w:val="0"/>
                <w:noProof/>
              </w:rPr>
              <w:drawing>
                <wp:inline distT="0" distB="0" distL="0" distR="0" wp14:anchorId="3C1CD956" wp14:editId="2286FFE9">
                  <wp:extent cx="1076325" cy="1076325"/>
                  <wp:effectExtent l="0" t="0" r="0" b="0"/>
                  <wp:docPr id="1" name="Picture 1" descr="48C530C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48C530C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5B0C" w:rsidTr="04702232" w14:paraId="2DFDFA7C" w14:textId="77777777">
        <w:trPr>
          <w:cantSplit/>
          <w:trHeight w:val="1043"/>
        </w:trPr>
        <w:tc>
          <w:tcPr>
            <w:tcW w:w="3886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  <w:hideMark/>
          </w:tcPr>
          <w:p w:rsidR="00065B0C" w:rsidRDefault="00065B0C" w14:paraId="0E9BDC31" w14:textId="77777777">
            <w:pPr>
              <w:pStyle w:val="wpiswtabeli"/>
              <w:snapToGrid w:val="0"/>
            </w:pPr>
            <w:r>
              <w:t xml:space="preserve">Zespół projektowy: </w:t>
            </w:r>
          </w:p>
          <w:p w:rsidR="00065B0C" w:rsidP="6FD83C37" w:rsidRDefault="59C7648D" w14:paraId="2814F2A2" w14:textId="4C261470">
            <w:pPr>
              <w:pStyle w:val="wpiswtabeli"/>
              <w:rPr>
                <w:rFonts w:eastAsia="Arial"/>
                <w:color w:val="000000" w:themeColor="text1"/>
                <w:szCs w:val="16"/>
              </w:rPr>
            </w:pPr>
            <w:r w:rsidRPr="6FD83C37">
              <w:rPr>
                <w:rFonts w:eastAsia="Arial"/>
                <w:b w:val="0"/>
                <w:bCs w:val="0"/>
                <w:i/>
                <w:iCs/>
                <w:color w:val="000000" w:themeColor="text1"/>
                <w:szCs w:val="16"/>
              </w:rPr>
              <w:t xml:space="preserve">Róża </w:t>
            </w:r>
            <w:proofErr w:type="spellStart"/>
            <w:r w:rsidRPr="6FD83C37">
              <w:rPr>
                <w:rFonts w:eastAsia="Arial"/>
                <w:b w:val="0"/>
                <w:bCs w:val="0"/>
                <w:i/>
                <w:iCs/>
                <w:color w:val="000000" w:themeColor="text1"/>
                <w:szCs w:val="16"/>
              </w:rPr>
              <w:t>Dobrysiak</w:t>
            </w:r>
            <w:proofErr w:type="spellEnd"/>
          </w:p>
          <w:p w:rsidR="00065B0C" w:rsidP="6FD83C37" w:rsidRDefault="59C7648D" w14:paraId="22549E71" w14:textId="52F9A603">
            <w:pPr>
              <w:pStyle w:val="wpiswtabeli"/>
              <w:rPr>
                <w:rFonts w:eastAsia="Arial"/>
                <w:color w:val="000000" w:themeColor="text1"/>
                <w:szCs w:val="16"/>
              </w:rPr>
            </w:pPr>
            <w:r w:rsidRPr="6FD83C37">
              <w:rPr>
                <w:rFonts w:eastAsia="Arial"/>
                <w:b w:val="0"/>
                <w:bCs w:val="0"/>
                <w:i/>
                <w:iCs/>
                <w:color w:val="000000" w:themeColor="text1"/>
                <w:szCs w:val="16"/>
              </w:rPr>
              <w:t>Maja Makowska</w:t>
            </w:r>
          </w:p>
          <w:p w:rsidR="00065B0C" w:rsidP="6FD83C37" w:rsidRDefault="59C7648D" w14:paraId="12C6E03D" w14:textId="27483346">
            <w:pPr>
              <w:pStyle w:val="wpiswtabeli"/>
              <w:rPr>
                <w:rFonts w:eastAsia="Arial"/>
                <w:color w:val="000000" w:themeColor="text1"/>
                <w:szCs w:val="16"/>
              </w:rPr>
            </w:pPr>
            <w:r w:rsidRPr="6FD83C37">
              <w:rPr>
                <w:rFonts w:eastAsia="Arial"/>
                <w:b w:val="0"/>
                <w:bCs w:val="0"/>
                <w:i/>
                <w:iCs/>
                <w:color w:val="000000" w:themeColor="text1"/>
                <w:szCs w:val="16"/>
              </w:rPr>
              <w:t>Bartek Molski</w:t>
            </w:r>
          </w:p>
          <w:p w:rsidR="00065B0C" w:rsidP="6FD83C37" w:rsidRDefault="59C7648D" w14:paraId="489454B1" w14:textId="303E0592">
            <w:pPr>
              <w:pStyle w:val="wpiswtabeli"/>
              <w:rPr>
                <w:rFonts w:eastAsia="Arial"/>
                <w:color w:val="000000" w:themeColor="text1"/>
                <w:szCs w:val="16"/>
              </w:rPr>
            </w:pPr>
            <w:r w:rsidRPr="6FD83C37">
              <w:rPr>
                <w:rFonts w:eastAsia="Arial"/>
                <w:b w:val="0"/>
                <w:bCs w:val="0"/>
                <w:i/>
                <w:iCs/>
                <w:color w:val="000000" w:themeColor="text1"/>
                <w:szCs w:val="16"/>
              </w:rPr>
              <w:t>Jeremiasz Tusk</w:t>
            </w:r>
          </w:p>
          <w:p w:rsidR="00065B0C" w:rsidRDefault="00065B0C" w14:paraId="0C5B091D" w14:textId="25961D3B">
            <w:pPr>
              <w:pStyle w:val="komentarz"/>
            </w:pPr>
          </w:p>
        </w:tc>
        <w:tc>
          <w:tcPr>
            <w:tcW w:w="2466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  <w:hideMark/>
          </w:tcPr>
          <w:p w:rsidR="00065B0C" w:rsidRDefault="00065B0C" w14:paraId="1B7951B0" w14:textId="77777777">
            <w:pPr>
              <w:pStyle w:val="wpiswtabeli"/>
              <w:snapToGrid w:val="0"/>
            </w:pPr>
            <w:r>
              <w:t>Kierownik projektu:</w:t>
            </w:r>
          </w:p>
          <w:p w:rsidR="00065B0C" w:rsidP="6FD83C37" w:rsidRDefault="2228F59E" w14:paraId="183F909A" w14:textId="5616C42E">
            <w:pPr>
              <w:pStyle w:val="komentarz"/>
            </w:pPr>
            <w:r w:rsidRPr="6FD83C37">
              <w:rPr>
                <w:rFonts w:eastAsia="Arial" w:cs="Arial"/>
                <w:bCs w:val="0"/>
                <w:iCs/>
                <w:color w:val="000000" w:themeColor="text1"/>
                <w:szCs w:val="16"/>
              </w:rPr>
              <w:t xml:space="preserve">Róża </w:t>
            </w:r>
            <w:proofErr w:type="spellStart"/>
            <w:r w:rsidRPr="6FD83C37">
              <w:rPr>
                <w:rFonts w:eastAsia="Arial" w:cs="Arial"/>
                <w:bCs w:val="0"/>
                <w:iCs/>
                <w:color w:val="000000" w:themeColor="text1"/>
                <w:szCs w:val="16"/>
              </w:rPr>
              <w:t>Dobrysiak</w:t>
            </w:r>
            <w:proofErr w:type="spellEnd"/>
            <w:r w:rsidRPr="6FD83C37">
              <w:rPr>
                <w:rFonts w:eastAsia="Arial" w:cs="Arial"/>
                <w:bCs w:val="0"/>
                <w:iCs/>
                <w:color w:val="000000" w:themeColor="text1"/>
                <w:szCs w:val="16"/>
              </w:rPr>
              <w:t xml:space="preserve"> </w:t>
            </w:r>
          </w:p>
        </w:tc>
        <w:tc>
          <w:tcPr>
            <w:tcW w:w="2873" w:type="dxa"/>
            <w:gridSpan w:val="3"/>
            <w:vMerge/>
            <w:tcMar/>
            <w:vAlign w:val="center"/>
            <w:hideMark/>
          </w:tcPr>
          <w:p w:rsidR="00065B0C" w:rsidRDefault="00065B0C" w14:paraId="599B183E" w14:textId="77777777">
            <w:pPr>
              <w:spacing w:line="240" w:lineRule="auto"/>
              <w:ind w:firstLine="0"/>
              <w:rPr>
                <w:rFonts w:ascii="Arial" w:hAnsi="Arial" w:eastAsia="Arial" w:cs="Arial"/>
                <w:b/>
                <w:sz w:val="16"/>
                <w:lang w:eastAsia="ar-SA"/>
              </w:rPr>
            </w:pPr>
          </w:p>
        </w:tc>
      </w:tr>
      <w:tr w:rsidR="00065B0C" w:rsidTr="04702232" w14:paraId="68E17F32" w14:textId="77777777">
        <w:trPr>
          <w:cantSplit/>
          <w:trHeight w:val="230"/>
        </w:trPr>
        <w:tc>
          <w:tcPr>
            <w:tcW w:w="3886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  <w:hideMark/>
          </w:tcPr>
          <w:p w:rsidR="00065B0C" w:rsidRDefault="00065B0C" w14:paraId="037F3979" w14:textId="77777777">
            <w:pPr>
              <w:pStyle w:val="wpiswtabeli"/>
              <w:snapToGrid w:val="0"/>
            </w:pPr>
            <w:r>
              <w:t xml:space="preserve">Nazwa dokumentu: </w:t>
            </w:r>
          </w:p>
          <w:p w:rsidR="00065B0C" w:rsidRDefault="00065B0C" w14:paraId="42CC82F1" w14:textId="77777777">
            <w:pPr>
              <w:pStyle w:val="wpiswtabeli"/>
              <w:snapToGrid w:val="0"/>
              <w:rPr>
                <w:b w:val="0"/>
                <w:i/>
              </w:rPr>
            </w:pPr>
            <w:r>
              <w:rPr>
                <w:b w:val="0"/>
                <w:i/>
              </w:rPr>
              <w:t>Specyfikacja Wymagań</w:t>
            </w:r>
            <w:r w:rsidR="00B67D35">
              <w:rPr>
                <w:b w:val="0"/>
                <w:i/>
              </w:rPr>
              <w:t xml:space="preserve"> </w:t>
            </w:r>
            <w:r>
              <w:rPr>
                <w:b w:val="0"/>
                <w:i/>
              </w:rPr>
              <w:t>Systemowych</w:t>
            </w:r>
          </w:p>
        </w:tc>
        <w:tc>
          <w:tcPr>
            <w:tcW w:w="2466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="00065B0C" w:rsidRDefault="00065B0C" w14:paraId="3AC822EE" w14:textId="77777777">
            <w:pPr>
              <w:pStyle w:val="wpiswtabeli"/>
              <w:snapToGrid w:val="0"/>
            </w:pPr>
            <w:r>
              <w:t>Odpowiedzialny za dokument:</w:t>
            </w:r>
          </w:p>
          <w:p w:rsidR="00065B0C" w:rsidRDefault="00065B0C" w14:paraId="2AF0D3F6" w14:textId="77777777">
            <w:pPr>
              <w:pStyle w:val="wpiswtabeli"/>
              <w:snapToGrid w:val="0"/>
              <w:rPr>
                <w:b w:val="0"/>
                <w:i/>
              </w:rPr>
            </w:pPr>
            <w:r>
              <w:rPr>
                <w:b w:val="0"/>
                <w:i/>
              </w:rPr>
              <w:t>{nazwisko, imię}</w:t>
            </w:r>
          </w:p>
        </w:tc>
        <w:tc>
          <w:tcPr>
            <w:tcW w:w="2873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="00065B0C" w:rsidRDefault="00F87BF0" w14:paraId="7400537D" w14:textId="5542255A">
            <w:pPr>
              <w:pStyle w:val="wpiswtabeli"/>
              <w:snapToGrid w:val="0"/>
            </w:pPr>
            <w:r>
              <w:t>Promotor</w:t>
            </w:r>
            <w:r w:rsidR="00065B0C">
              <w:t>:</w:t>
            </w:r>
          </w:p>
          <w:p w:rsidR="00065B0C" w:rsidP="6FD83C37" w:rsidRDefault="00065B0C" w14:paraId="4B8FDB6B" w14:textId="38808080">
            <w:pPr>
              <w:pStyle w:val="komentarz"/>
            </w:pPr>
            <w:r>
              <w:t>{uczelniany opiek</w:t>
            </w:r>
            <w:r w:rsidR="70A3B44D">
              <w:t xml:space="preserve">un </w:t>
            </w:r>
            <w:r w:rsidR="5FAC10B2">
              <w:t xml:space="preserve"> </w:t>
            </w:r>
            <w:r w:rsidR="54023F34">
              <w:t>projektu</w:t>
            </w:r>
            <w:r>
              <w:t>}</w:t>
            </w:r>
          </w:p>
        </w:tc>
      </w:tr>
      <w:tr w:rsidR="00065B0C" w:rsidTr="04702232" w14:paraId="0E16A718" w14:textId="77777777">
        <w:trPr>
          <w:gridAfter w:val="1"/>
          <w:wAfter w:w="605" w:type="dxa"/>
          <w:cantSplit/>
          <w:trHeight w:val="348"/>
        </w:trPr>
        <w:tc>
          <w:tcPr>
            <w:tcW w:w="8620" w:type="dxa"/>
            <w:gridSpan w:val="6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nil"/>
            </w:tcBorders>
            <w:tcMar/>
            <w:vAlign w:val="bottom"/>
            <w:hideMark/>
          </w:tcPr>
          <w:p w:rsidR="00065B0C" w:rsidRDefault="00065B0C" w14:paraId="2DD98D83" w14:textId="77777777">
            <w:pPr>
              <w:pStyle w:val="wpiswtabelicentr"/>
              <w:snapToGrid w:val="0"/>
            </w:pPr>
            <w:r>
              <w:t>Historia dokumentu</w:t>
            </w:r>
          </w:p>
        </w:tc>
      </w:tr>
      <w:tr w:rsidR="00065B0C" w:rsidTr="04702232" w14:paraId="4F5F4B5D" w14:textId="77777777">
        <w:tc>
          <w:tcPr>
            <w:tcW w:w="86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  <w:vAlign w:val="center"/>
            <w:hideMark/>
          </w:tcPr>
          <w:p w:rsidR="00065B0C" w:rsidRDefault="00065B0C" w14:paraId="161508A8" w14:textId="77777777">
            <w:pPr>
              <w:pStyle w:val="wpiswtabelicentr"/>
              <w:snapToGrid w:val="0"/>
            </w:pPr>
            <w:r>
              <w:t>Wersja</w:t>
            </w:r>
          </w:p>
        </w:tc>
        <w:tc>
          <w:tcPr>
            <w:tcW w:w="30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  <w:vAlign w:val="center"/>
            <w:hideMark/>
          </w:tcPr>
          <w:p w:rsidR="00065B0C" w:rsidRDefault="00065B0C" w14:paraId="3FF9CCB4" w14:textId="77777777">
            <w:pPr>
              <w:pStyle w:val="wpiswtabelicentr"/>
              <w:snapToGrid w:val="0"/>
            </w:pPr>
            <w:r>
              <w:t>Opis modyfikacji</w:t>
            </w:r>
          </w:p>
        </w:tc>
        <w:tc>
          <w:tcPr>
            <w:tcW w:w="16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  <w:vAlign w:val="center"/>
            <w:hideMark/>
          </w:tcPr>
          <w:p w:rsidR="00065B0C" w:rsidRDefault="00065B0C" w14:paraId="6D2EEDA7" w14:textId="77777777">
            <w:pPr>
              <w:pStyle w:val="wpiswtabelicentr"/>
              <w:snapToGrid w:val="0"/>
            </w:pPr>
            <w:r>
              <w:t>Rozdział / strona</w:t>
            </w:r>
          </w:p>
        </w:tc>
        <w:tc>
          <w:tcPr>
            <w:tcW w:w="184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  <w:vAlign w:val="center"/>
            <w:hideMark/>
          </w:tcPr>
          <w:p w:rsidR="00065B0C" w:rsidRDefault="00065B0C" w14:paraId="3C601ED2" w14:textId="77777777">
            <w:pPr>
              <w:pStyle w:val="wpiswtabelicentr"/>
              <w:snapToGrid w:val="0"/>
            </w:pPr>
            <w:r>
              <w:t>Autor modyfikacji</w:t>
            </w:r>
          </w:p>
        </w:tc>
        <w:tc>
          <w:tcPr>
            <w:tcW w:w="1818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  <w:hideMark/>
          </w:tcPr>
          <w:p w:rsidR="00065B0C" w:rsidRDefault="00065B0C" w14:paraId="4E8B4192" w14:textId="77777777">
            <w:pPr>
              <w:pStyle w:val="wpiswtabelicentr"/>
              <w:snapToGrid w:val="0"/>
            </w:pPr>
            <w:r>
              <w:t>Data</w:t>
            </w:r>
          </w:p>
        </w:tc>
      </w:tr>
      <w:tr w:rsidR="00065B0C" w:rsidTr="04702232" w14:paraId="0CE51381" w14:textId="77777777">
        <w:tc>
          <w:tcPr>
            <w:tcW w:w="86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  <w:hideMark/>
          </w:tcPr>
          <w:p w:rsidR="00065B0C" w:rsidRDefault="00065B0C" w14:paraId="15DB1A03" w14:textId="77777777">
            <w:pPr>
              <w:pStyle w:val="komentarz"/>
            </w:pPr>
            <w:r>
              <w:t>{wersja}</w:t>
            </w:r>
          </w:p>
        </w:tc>
        <w:tc>
          <w:tcPr>
            <w:tcW w:w="30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  <w:hideMark/>
          </w:tcPr>
          <w:p w:rsidR="00065B0C" w:rsidRDefault="00065B0C" w14:paraId="118195CC" w14:textId="77777777">
            <w:pPr>
              <w:pStyle w:val="komentarz"/>
            </w:pPr>
            <w:r>
              <w:t>{opis, np. wstępna wersja}</w:t>
            </w:r>
          </w:p>
        </w:tc>
        <w:tc>
          <w:tcPr>
            <w:tcW w:w="16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  <w:hideMark/>
          </w:tcPr>
          <w:p w:rsidR="00065B0C" w:rsidRDefault="00065B0C" w14:paraId="335C6922" w14:textId="77777777">
            <w:pPr>
              <w:pStyle w:val="komentarz"/>
            </w:pPr>
            <w:r>
              <w:t>{np. całość}</w:t>
            </w:r>
          </w:p>
        </w:tc>
        <w:tc>
          <w:tcPr>
            <w:tcW w:w="184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  <w:hideMark/>
          </w:tcPr>
          <w:p w:rsidR="00065B0C" w:rsidRDefault="00065B0C" w14:paraId="7B3A15C3" w14:textId="77777777">
            <w:pPr>
              <w:pStyle w:val="komentarz"/>
            </w:pPr>
            <w:r>
              <w:t>{nazwisko, imię}</w:t>
            </w:r>
          </w:p>
        </w:tc>
        <w:tc>
          <w:tcPr>
            <w:tcW w:w="1818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="00065B0C" w:rsidRDefault="00065B0C" w14:paraId="7E61E6ED" w14:textId="77777777">
            <w:pPr>
              <w:pStyle w:val="komentarz"/>
            </w:pPr>
            <w:r>
              <w:t>{data zmiany}</w:t>
            </w:r>
          </w:p>
        </w:tc>
      </w:tr>
      <w:tr w:rsidR="00065B0C" w:rsidTr="04702232" w14:paraId="64C3A724" w14:textId="77777777">
        <w:tc>
          <w:tcPr>
            <w:tcW w:w="86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  <w:hideMark/>
          </w:tcPr>
          <w:p w:rsidR="00065B0C" w:rsidRDefault="00065B0C" w14:paraId="4B29E3A6" w14:textId="77777777">
            <w:pPr>
              <w:pStyle w:val="komentarz"/>
            </w:pPr>
            <w:r>
              <w:t>{wersja}</w:t>
            </w:r>
          </w:p>
        </w:tc>
        <w:tc>
          <w:tcPr>
            <w:tcW w:w="30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  <w:hideMark/>
          </w:tcPr>
          <w:p w:rsidR="00065B0C" w:rsidRDefault="00065B0C" w14:paraId="210F4274" w14:textId="77777777">
            <w:pPr>
              <w:pStyle w:val="Podpowiedzi0"/>
            </w:pPr>
            <w:r>
              <w:t>{np. poprawka wstępnego opisu}</w:t>
            </w:r>
          </w:p>
        </w:tc>
        <w:tc>
          <w:tcPr>
            <w:tcW w:w="16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  <w:hideMark/>
          </w:tcPr>
          <w:p w:rsidR="00065B0C" w:rsidRDefault="00065B0C" w14:paraId="61752C3D" w14:textId="77777777">
            <w:pPr>
              <w:pStyle w:val="komentarz"/>
            </w:pPr>
            <w:r>
              <w:t>{np. punkty 3.3 i 4}</w:t>
            </w:r>
          </w:p>
        </w:tc>
        <w:tc>
          <w:tcPr>
            <w:tcW w:w="184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  <w:hideMark/>
          </w:tcPr>
          <w:p w:rsidR="00065B0C" w:rsidRDefault="00065B0C" w14:paraId="672F00AA" w14:textId="77777777">
            <w:pPr>
              <w:pStyle w:val="komentarz"/>
            </w:pPr>
            <w:r>
              <w:t>{nazwisko, imię}</w:t>
            </w:r>
          </w:p>
        </w:tc>
        <w:tc>
          <w:tcPr>
            <w:tcW w:w="1818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="00065B0C" w:rsidRDefault="00065B0C" w14:paraId="1139782A" w14:textId="77777777">
            <w:pPr>
              <w:pStyle w:val="komentarz"/>
            </w:pPr>
            <w:r>
              <w:t>{data zmiany}</w:t>
            </w:r>
          </w:p>
        </w:tc>
      </w:tr>
    </w:tbl>
    <w:p w:rsidRPr="008E0427" w:rsidR="00A76465" w:rsidP="00EA456B" w:rsidRDefault="00A76465" w14:paraId="40EFFFA6" w14:textId="77777777">
      <w:pPr>
        <w:pStyle w:val="Heading1"/>
        <w:numPr>
          <w:ilvl w:val="0"/>
          <w:numId w:val="0"/>
        </w:numPr>
        <w:ind w:left="227"/>
        <w:jc w:val="both"/>
        <w:rPr>
          <w:iCs/>
          <w:color w:val="404040"/>
          <w:sz w:val="20"/>
        </w:rPr>
      </w:pPr>
      <w:r w:rsidRPr="008E0427">
        <w:rPr>
          <w:iCs/>
          <w:color w:val="404040"/>
          <w:sz w:val="20"/>
        </w:rPr>
        <w:t xml:space="preserve">Opis etapu: </w:t>
      </w:r>
      <w:r w:rsidRPr="008E0427">
        <w:rPr>
          <w:b w:val="0"/>
          <w:color w:val="404040"/>
          <w:sz w:val="20"/>
        </w:rPr>
        <w:t xml:space="preserve">Celem etapu jest udokumentowanie </w:t>
      </w:r>
      <w:r w:rsidRPr="008E0427" w:rsidR="002B2018">
        <w:rPr>
          <w:b w:val="0"/>
          <w:color w:val="404040"/>
          <w:sz w:val="20"/>
        </w:rPr>
        <w:t xml:space="preserve">procesu i </w:t>
      </w:r>
      <w:r w:rsidR="00BB309C">
        <w:rPr>
          <w:b w:val="0"/>
          <w:color w:val="404040"/>
          <w:sz w:val="20"/>
        </w:rPr>
        <w:t xml:space="preserve">podjętych </w:t>
      </w:r>
      <w:r w:rsidRPr="008E0427">
        <w:rPr>
          <w:b w:val="0"/>
          <w:color w:val="404040"/>
          <w:sz w:val="20"/>
        </w:rPr>
        <w:t xml:space="preserve">decyzji związanych </w:t>
      </w:r>
      <w:r w:rsidRPr="008E0427" w:rsidR="002B2018">
        <w:rPr>
          <w:b w:val="0"/>
          <w:color w:val="404040"/>
          <w:sz w:val="20"/>
        </w:rPr>
        <w:t>ze zbieraniem, przetwarzaniem i analizowaniem wymagań</w:t>
      </w:r>
      <w:r w:rsidRPr="008E0427">
        <w:rPr>
          <w:b w:val="0"/>
          <w:color w:val="404040"/>
          <w:sz w:val="20"/>
        </w:rPr>
        <w:t>.</w:t>
      </w:r>
    </w:p>
    <w:p w:rsidRPr="00B67D35" w:rsidR="00B67D35" w:rsidP="00B67D35" w:rsidRDefault="00A76465" w14:paraId="522F488A" w14:textId="21A42A4E">
      <w:pPr>
        <w:pStyle w:val="Heading1"/>
        <w:numPr>
          <w:ilvl w:val="0"/>
          <w:numId w:val="0"/>
        </w:numPr>
        <w:ind w:left="227"/>
        <w:jc w:val="both"/>
        <w:rPr>
          <w:b w:val="0"/>
          <w:color w:val="404040"/>
          <w:sz w:val="20"/>
        </w:rPr>
      </w:pPr>
      <w:r w:rsidRPr="008E0427">
        <w:rPr>
          <w:color w:val="404040"/>
          <w:sz w:val="20"/>
        </w:rPr>
        <w:t xml:space="preserve">Oczekiwane produkty: </w:t>
      </w:r>
      <w:r w:rsidRPr="008E0427" w:rsidR="005B46AD">
        <w:rPr>
          <w:b w:val="0"/>
          <w:color w:val="404040"/>
          <w:sz w:val="20"/>
        </w:rPr>
        <w:t>Specyfikacja</w:t>
      </w:r>
      <w:r w:rsidRPr="008E0427" w:rsidR="002B2018">
        <w:rPr>
          <w:b w:val="0"/>
          <w:color w:val="404040"/>
          <w:sz w:val="20"/>
        </w:rPr>
        <w:t xml:space="preserve"> wymagań systemowych</w:t>
      </w:r>
      <w:r w:rsidRPr="008E0427">
        <w:rPr>
          <w:b w:val="0"/>
          <w:color w:val="404040"/>
          <w:sz w:val="20"/>
        </w:rPr>
        <w:t xml:space="preserve"> </w:t>
      </w:r>
      <w:r w:rsidRPr="00B67D35" w:rsidR="00B67D35">
        <w:rPr>
          <w:b w:val="0"/>
          <w:iCs/>
          <w:color w:val="404040"/>
          <w:sz w:val="20"/>
        </w:rPr>
        <w:t xml:space="preserve">w postaci dokumentu o strukturze według poniższego szablonu i nazewnictwie zgodnym ze składnią </w:t>
      </w:r>
      <w:r w:rsidRPr="00B67D35" w:rsidR="00B67D35">
        <w:rPr>
          <w:iCs/>
          <w:color w:val="404040"/>
          <w:sz w:val="20"/>
        </w:rPr>
        <w:t>SWS-</w:t>
      </w:r>
      <w:proofErr w:type="spellStart"/>
      <w:r w:rsidRPr="00B67D35" w:rsidR="00B67D35">
        <w:rPr>
          <w:iCs/>
          <w:color w:val="404040"/>
          <w:sz w:val="20"/>
        </w:rPr>
        <w:t>Gr</w:t>
      </w:r>
      <w:r w:rsidRPr="00B67D35" w:rsidR="00B67D35">
        <w:rPr>
          <w:i/>
          <w:iCs/>
          <w:color w:val="404040"/>
          <w:sz w:val="20"/>
        </w:rPr>
        <w:t>A</w:t>
      </w:r>
      <w:proofErr w:type="spellEnd"/>
      <w:r w:rsidRPr="00B67D35" w:rsidR="00B67D35">
        <w:rPr>
          <w:iCs/>
          <w:color w:val="404040"/>
          <w:sz w:val="20"/>
        </w:rPr>
        <w:t>(</w:t>
      </w:r>
      <w:r w:rsidRPr="00B67D35" w:rsidR="00B67D35">
        <w:rPr>
          <w:i/>
          <w:iCs/>
          <w:color w:val="404040"/>
          <w:sz w:val="20"/>
        </w:rPr>
        <w:t>XYZ</w:t>
      </w:r>
      <w:r w:rsidRPr="00B67D35" w:rsidR="00B67D35">
        <w:rPr>
          <w:iCs/>
          <w:color w:val="404040"/>
          <w:sz w:val="20"/>
        </w:rPr>
        <w:t>)_v</w:t>
      </w:r>
      <w:r w:rsidRPr="00B67D35" w:rsidR="00B67D35">
        <w:rPr>
          <w:i/>
          <w:iCs/>
          <w:color w:val="404040"/>
          <w:sz w:val="20"/>
        </w:rPr>
        <w:t>0</w:t>
      </w:r>
      <w:r w:rsidRPr="00B67D35" w:rsidR="00B67D35">
        <w:rPr>
          <w:b w:val="0"/>
          <w:iCs/>
          <w:color w:val="404040"/>
          <w:sz w:val="20"/>
        </w:rPr>
        <w:t xml:space="preserve"> – gdzie </w:t>
      </w:r>
      <w:r w:rsidRPr="00B67D35" w:rsidR="00B67D35">
        <w:rPr>
          <w:b w:val="0"/>
          <w:i/>
          <w:iCs/>
          <w:color w:val="404040"/>
          <w:sz w:val="20"/>
        </w:rPr>
        <w:t>A</w:t>
      </w:r>
      <w:r w:rsidRPr="00B67D35" w:rsidR="00B67D35">
        <w:rPr>
          <w:b w:val="0"/>
          <w:iCs/>
          <w:color w:val="404040"/>
          <w:sz w:val="20"/>
        </w:rPr>
        <w:t xml:space="preserve"> to numer porządkowy gr</w:t>
      </w:r>
      <w:r w:rsidR="000D18B8">
        <w:rPr>
          <w:b w:val="0"/>
          <w:iCs/>
          <w:color w:val="404040"/>
          <w:sz w:val="20"/>
        </w:rPr>
        <w:t>u</w:t>
      </w:r>
      <w:r w:rsidRPr="00B67D35" w:rsidR="00B67D35">
        <w:rPr>
          <w:b w:val="0"/>
          <w:iCs/>
          <w:color w:val="404040"/>
          <w:sz w:val="20"/>
        </w:rPr>
        <w:t xml:space="preserve">py; </w:t>
      </w:r>
      <w:r w:rsidRPr="00B67D35" w:rsidR="00B67D35">
        <w:rPr>
          <w:b w:val="0"/>
          <w:i/>
          <w:iCs/>
          <w:color w:val="404040"/>
          <w:sz w:val="20"/>
        </w:rPr>
        <w:t>X</w:t>
      </w:r>
      <w:r w:rsidRPr="00B67D35" w:rsidR="00B67D35">
        <w:rPr>
          <w:b w:val="0"/>
          <w:iCs/>
          <w:color w:val="404040"/>
          <w:sz w:val="20"/>
        </w:rPr>
        <w:t xml:space="preserve">, </w:t>
      </w:r>
      <w:r w:rsidRPr="00B67D35" w:rsidR="00B67D35">
        <w:rPr>
          <w:b w:val="0"/>
          <w:i/>
          <w:iCs/>
          <w:color w:val="404040"/>
          <w:sz w:val="20"/>
        </w:rPr>
        <w:t>Y</w:t>
      </w:r>
      <w:r w:rsidRPr="00B67D35" w:rsidR="00B67D35">
        <w:rPr>
          <w:b w:val="0"/>
          <w:iCs/>
          <w:color w:val="404040"/>
          <w:sz w:val="20"/>
        </w:rPr>
        <w:t xml:space="preserve">, </w:t>
      </w:r>
      <w:r w:rsidRPr="00B67D35" w:rsidR="00B67D35">
        <w:rPr>
          <w:b w:val="0"/>
          <w:i/>
          <w:iCs/>
          <w:color w:val="404040"/>
          <w:sz w:val="20"/>
        </w:rPr>
        <w:t>Z</w:t>
      </w:r>
      <w:r w:rsidRPr="00B67D35" w:rsidR="00B67D35">
        <w:rPr>
          <w:b w:val="0"/>
          <w:iCs/>
          <w:color w:val="404040"/>
          <w:sz w:val="20"/>
        </w:rPr>
        <w:t xml:space="preserve"> to nazwiska poszczególnych członków, a </w:t>
      </w:r>
      <w:r w:rsidRPr="00B67D35" w:rsidR="00B67D35">
        <w:rPr>
          <w:b w:val="0"/>
          <w:i/>
          <w:iCs/>
          <w:color w:val="404040"/>
          <w:sz w:val="20"/>
        </w:rPr>
        <w:t>0</w:t>
      </w:r>
      <w:r w:rsidRPr="00B67D35" w:rsidR="00B67D35">
        <w:rPr>
          <w:b w:val="0"/>
          <w:iCs/>
          <w:color w:val="404040"/>
          <w:sz w:val="20"/>
        </w:rPr>
        <w:t xml:space="preserve"> to numer wersji.</w:t>
      </w:r>
    </w:p>
    <w:p w:rsidR="00606BDC" w:rsidP="00BD503A" w:rsidRDefault="00606BDC" w14:paraId="7AFEA9AD" w14:textId="77777777">
      <w:pPr>
        <w:pStyle w:val="Heading1"/>
      </w:pPr>
      <w:r>
        <w:t xml:space="preserve">Wprowadzenie </w:t>
      </w:r>
      <w:r w:rsidR="00BD503A">
        <w:t>–</w:t>
      </w:r>
      <w:r>
        <w:t xml:space="preserve"> o dokumencie</w:t>
      </w:r>
    </w:p>
    <w:p w:rsidRPr="00A32660" w:rsidR="00606BDC" w:rsidP="00365051" w:rsidRDefault="00606BDC" w14:paraId="16C03FFF" w14:textId="77777777">
      <w:pPr>
        <w:pStyle w:val="Heading2"/>
      </w:pPr>
      <w:r w:rsidRPr="00A32660">
        <w:t>Cel dokumentu</w:t>
      </w:r>
    </w:p>
    <w:p w:rsidR="00E25B05" w:rsidP="6FD83C37" w:rsidRDefault="2591D273" w14:paraId="2BF81607" w14:textId="3422CB4C">
      <w:pPr>
        <w:pStyle w:val="podpowiedzi"/>
      </w:pPr>
      <w:r w:rsidRPr="2591D273">
        <w:rPr>
          <w:color w:val="595959" w:themeColor="text1" w:themeTint="A6"/>
        </w:rPr>
        <w:t>{Określenie celu, jakiemu ma służyć ten dokument; tutaj: zdefiniowanie wymagań na podstawie analizy otoczenia projektu / przedsięwzięcia oraz analizy potrzeb klienta}</w:t>
      </w:r>
      <w:r w:rsidR="00E25B05">
        <w:br/>
      </w:r>
      <w:r>
        <w:t>Celem dokumentu jest zdefiniowanie wymagań dla aplikacji 3Path na podstawie analizy otoczenia projektu oraz potrzeb klientów. Dokument ma być podstawą do realizacji i weryfikacji projektu.</w:t>
      </w:r>
    </w:p>
    <w:p w:rsidRPr="00A32660" w:rsidR="00606BDC" w:rsidP="00365051" w:rsidRDefault="00606BDC" w14:paraId="57D7A22C" w14:textId="77777777">
      <w:pPr>
        <w:pStyle w:val="Heading2"/>
      </w:pPr>
      <w:r w:rsidRPr="00A32660">
        <w:t>Zakres dokumentu</w:t>
      </w:r>
    </w:p>
    <w:p w:rsidR="00E25B05" w:rsidP="6FD83C37" w:rsidRDefault="2591D273" w14:paraId="759B4EBC" w14:textId="397F57DC">
      <w:pPr>
        <w:pStyle w:val="podpowiedzi"/>
      </w:pPr>
      <w:r w:rsidRPr="0B429AC1" w:rsidR="0B429AC1">
        <w:rPr>
          <w:color w:val="595959" w:themeColor="text1" w:themeTint="A6" w:themeShade="FF"/>
        </w:rPr>
        <w:t>{Określenie, co zawiera dokument; tutaj: analiza otoczenia – klienci, kontekst biznesowy systemu, określenie udziałowców, zdefiniowanie wymagań}</w:t>
      </w:r>
      <w:r>
        <w:br/>
      </w:r>
      <w:r w:rsidR="0B429AC1">
        <w:rPr/>
        <w:t xml:space="preserve">Dokument zawiera analizę kontekstu biznesowy systemu, określenie udziałowców, zdefiniowanie wymagań użytkowników oraz specyfikację wymagań funkcjonalnych i </w:t>
      </w:r>
      <w:r w:rsidR="0B429AC1">
        <w:rPr/>
        <w:t>pozafunkcjonalnych</w:t>
      </w:r>
      <w:r w:rsidR="0B429AC1">
        <w:rPr/>
        <w:t xml:space="preserve"> dla systemu 3Path.</w:t>
      </w:r>
    </w:p>
    <w:p w:rsidR="00E25B05" w:rsidP="00365051" w:rsidRDefault="00E25B05" w14:paraId="5DA866CA" w14:textId="77777777">
      <w:pPr>
        <w:pStyle w:val="Heading2"/>
      </w:pPr>
      <w:r w:rsidRPr="00E25B05">
        <w:t>Dokumenty powiązane</w:t>
      </w:r>
    </w:p>
    <w:p w:rsidR="2591D273" w:rsidP="2591D273" w:rsidRDefault="2591D273" w14:paraId="03B9D14B" w14:textId="0482C13F">
      <w:pPr>
        <w:pStyle w:val="podpowiedzi"/>
      </w:pPr>
      <w:r w:rsidRPr="2591D273">
        <w:rPr>
          <w:color w:val="595959" w:themeColor="text1" w:themeTint="A6"/>
        </w:rPr>
        <w:t>{Pełna lista opracowań poza zakresem dokumentu, lecz powiązanych merytorycznie z tym dokumentem; ujęte wersje poszczególnych dokumentów; także poprzednie wersje dokumentu SWS}</w:t>
      </w:r>
      <w:r>
        <w:br/>
      </w:r>
      <w:r>
        <w:t>- Dokument Założeń Wstępnych: 02_DZW-Gr A (XYZ)_v0</w:t>
      </w:r>
    </w:p>
    <w:p w:rsidRPr="00A32660" w:rsidR="00606BDC" w:rsidP="00365051" w:rsidRDefault="00606BDC" w14:paraId="564A3C1A" w14:textId="77777777">
      <w:pPr>
        <w:pStyle w:val="Heading2"/>
      </w:pPr>
      <w:r w:rsidRPr="00A32660">
        <w:t>Odbiorcy</w:t>
      </w:r>
    </w:p>
    <w:p w:rsidR="00606BDC" w:rsidP="2591D273" w:rsidRDefault="2591D273" w14:paraId="38C33639" w14:textId="36FFE9EF">
      <w:pPr>
        <w:pStyle w:val="podpowiedzi"/>
        <w:rPr>
          <w:color w:val="595959" w:themeColor="text1" w:themeTint="A6"/>
        </w:rPr>
      </w:pPr>
      <w:r w:rsidRPr="2591D273">
        <w:rPr>
          <w:color w:val="595959" w:themeColor="text1" w:themeTint="A6"/>
        </w:rPr>
        <w:t>{Określenie adresatów dokumentu np. zleceniodawca, zleceniobiorca, członkowie zespołu projektowego oraz (jeśli znane) wymienione z nazwiska osoby, do których dokument ma dotrzeć; aspekty prawne i licencyjne (kto posiada prawa autorskie do dokumentu / jaki akt prawny je reguluje?)}</w:t>
      </w:r>
    </w:p>
    <w:p w:rsidR="40419332" w:rsidP="2591D273" w:rsidRDefault="2591D273" w14:paraId="6F90E6AD" w14:textId="07378D4A">
      <w:pPr>
        <w:ind w:firstLine="0"/>
        <w:rPr>
          <w:rFonts w:ascii="Arial" w:hAnsi="Arial" w:eastAsia="Arial" w:cs="Arial"/>
          <w:i/>
          <w:iCs/>
          <w:sz w:val="16"/>
          <w:szCs w:val="16"/>
        </w:rPr>
      </w:pPr>
      <w:r w:rsidRPr="2591D273">
        <w:rPr>
          <w:rFonts w:ascii="Arial" w:hAnsi="Arial" w:eastAsia="Arial" w:cs="Arial"/>
          <w:i/>
          <w:iCs/>
          <w:sz w:val="16"/>
          <w:szCs w:val="16"/>
        </w:rPr>
        <w:t>Adresatami dokumentu są:</w:t>
      </w:r>
    </w:p>
    <w:p w:rsidR="02AC5DA8" w:rsidP="2591D273" w:rsidRDefault="2591D273" w14:paraId="3BF30D60" w14:textId="5410D1CB">
      <w:pPr>
        <w:pStyle w:val="ListParagraph"/>
        <w:numPr>
          <w:ilvl w:val="0"/>
          <w:numId w:val="1"/>
        </w:numPr>
        <w:rPr>
          <w:rFonts w:ascii="Arial" w:hAnsi="Arial" w:eastAsia="Arial" w:cs="Arial"/>
          <w:i/>
          <w:iCs/>
          <w:sz w:val="16"/>
          <w:szCs w:val="16"/>
        </w:rPr>
      </w:pPr>
      <w:r w:rsidRPr="2591D273">
        <w:rPr>
          <w:rFonts w:ascii="Arial" w:hAnsi="Arial" w:eastAsia="Arial" w:cs="Arial"/>
          <w:i/>
          <w:iCs/>
          <w:sz w:val="16"/>
          <w:szCs w:val="16"/>
        </w:rPr>
        <w:t>Uczelnia PJATK i promotor projektu;</w:t>
      </w:r>
    </w:p>
    <w:p w:rsidR="060B9F4C" w:rsidP="2591D273" w:rsidRDefault="2591D273" w14:paraId="59BAB06A" w14:textId="6DF3C53B">
      <w:pPr>
        <w:pStyle w:val="ListParagraph"/>
        <w:numPr>
          <w:ilvl w:val="0"/>
          <w:numId w:val="1"/>
        </w:numPr>
        <w:rPr>
          <w:rFonts w:ascii="Arial" w:hAnsi="Arial" w:eastAsia="Arial" w:cs="Arial"/>
          <w:i/>
          <w:iCs/>
          <w:sz w:val="16"/>
          <w:szCs w:val="16"/>
        </w:rPr>
      </w:pPr>
      <w:r w:rsidRPr="2591D273">
        <w:rPr>
          <w:rFonts w:ascii="Arial" w:hAnsi="Arial" w:eastAsia="Arial" w:cs="Arial"/>
          <w:i/>
          <w:iCs/>
          <w:sz w:val="16"/>
          <w:szCs w:val="16"/>
        </w:rPr>
        <w:t>Zainteresowani potencjalni partnerzy;</w:t>
      </w:r>
    </w:p>
    <w:p w:rsidR="02AC5DA8" w:rsidP="2591D273" w:rsidRDefault="2591D273" w14:paraId="6F92C26F" w14:textId="1982254D">
      <w:pPr>
        <w:pStyle w:val="ListParagraph"/>
        <w:numPr>
          <w:ilvl w:val="0"/>
          <w:numId w:val="1"/>
        </w:numPr>
        <w:rPr>
          <w:rFonts w:ascii="Arial" w:hAnsi="Arial" w:eastAsia="Arial" w:cs="Arial"/>
          <w:i/>
          <w:iCs/>
          <w:sz w:val="16"/>
          <w:szCs w:val="16"/>
        </w:rPr>
      </w:pPr>
      <w:r w:rsidRPr="2591D273">
        <w:rPr>
          <w:rFonts w:ascii="Arial" w:hAnsi="Arial" w:eastAsia="Arial" w:cs="Arial"/>
          <w:i/>
          <w:iCs/>
          <w:sz w:val="16"/>
          <w:szCs w:val="16"/>
        </w:rPr>
        <w:t>Zespół projektowy 3Path;</w:t>
      </w:r>
    </w:p>
    <w:p w:rsidR="7718D013" w:rsidP="2591D273" w:rsidRDefault="2591D273" w14:paraId="26D6E85B" w14:textId="4856ACA6">
      <w:pPr>
        <w:ind w:firstLine="0"/>
        <w:rPr>
          <w:rFonts w:ascii="Arial" w:hAnsi="Arial" w:eastAsia="Arial" w:cs="Arial"/>
          <w:i/>
          <w:iCs/>
          <w:sz w:val="16"/>
          <w:szCs w:val="16"/>
        </w:rPr>
      </w:pPr>
      <w:r w:rsidRPr="2591D273">
        <w:rPr>
          <w:rFonts w:ascii="Arial" w:hAnsi="Arial" w:eastAsia="Arial" w:cs="Arial"/>
          <w:i/>
          <w:iCs/>
          <w:sz w:val="16"/>
          <w:szCs w:val="16"/>
        </w:rPr>
        <w:t>Prawa autorskie do oprogramowania i dokumentacji przysługują członkom zespołu projektowego. Na podstawie Kontraktu Uczelnia-Student § 6 pkt. 1, członkowie zespołu udzielają Polsko-Japońskiej Akademii Technik Komputerowych bezpłatnej, bezterminowej i niewyłącznej licencji do niekomercyjnego wykorzystania tych utworów.</w:t>
      </w:r>
    </w:p>
    <w:p w:rsidRPr="00A32660" w:rsidR="00606BDC" w:rsidP="00365051" w:rsidRDefault="003971B9" w14:paraId="42695B2B" w14:textId="77777777">
      <w:pPr>
        <w:pStyle w:val="Heading2"/>
      </w:pPr>
      <w:r>
        <w:t>Słownik pojęć</w:t>
      </w:r>
    </w:p>
    <w:p w:rsidR="6995EB9F" w:rsidP="2591D273" w:rsidRDefault="2591D273" w14:paraId="40D6C82C" w14:textId="2EE53656">
      <w:pPr>
        <w:pStyle w:val="podpowiedzi"/>
        <w:rPr>
          <w:color w:val="595959" w:themeColor="text1" w:themeTint="A6"/>
        </w:rPr>
      </w:pPr>
      <w:r w:rsidRPr="0F3AC3E7" w:rsidR="0F3AC3E7">
        <w:rPr>
          <w:color w:val="595959" w:themeColor="text1" w:themeTint="A6" w:themeShade="FF"/>
        </w:rPr>
        <w:t xml:space="preserve">{Wyjaśnienie używanych w dokumencie oznaczeń, pojęć i skrótów np. akronimy, nazwy skrótowe, </w:t>
      </w:r>
      <w:r w:rsidRPr="0F3AC3E7" w:rsidR="0F3AC3E7">
        <w:rPr>
          <w:color w:val="595959" w:themeColor="text1" w:themeTint="A6" w:themeShade="FF"/>
        </w:rPr>
        <w:t>itp</w:t>
      </w:r>
      <w:r w:rsidRPr="0F3AC3E7" w:rsidR="0F3AC3E7">
        <w:rPr>
          <w:color w:val="595959" w:themeColor="text1" w:themeTint="A6" w:themeShade="FF"/>
        </w:rPr>
        <w:t>; definicje są konieczne, aby wszyscy czytelnicy mogli zrozumieć treść dokumentu; ważne jest umieszczenie na tej liście pojęć o charakterze technicznym oraz pojęć dziedziny merytorycznej zastosowania aplikacji. Nie jest konieczne wyjaśnianie słów używanych powszechnie}</w:t>
      </w:r>
    </w:p>
    <w:p w:rsidR="0F3AC3E7" w:rsidP="0F3AC3E7" w:rsidRDefault="0F3AC3E7" w14:paraId="30AA47C3" w14:textId="755C7C70">
      <w:pPr>
        <w:pStyle w:val="ListParagraph"/>
        <w:numPr>
          <w:ilvl w:val="0"/>
          <w:numId w:val="44"/>
        </w:numPr>
        <w:rPr>
          <w:rFonts w:ascii="Arial" w:hAnsi="Arial" w:eastAsia="Arial" w:cs="Arial"/>
          <w:b w:val="0"/>
          <w:bCs w:val="0"/>
          <w:i w:val="0"/>
          <w:iCs w:val="0"/>
          <w:color w:val="auto"/>
          <w:sz w:val="16"/>
          <w:szCs w:val="16"/>
        </w:rPr>
      </w:pPr>
      <w:r w:rsidRPr="0F3AC3E7" w:rsidR="0F3AC3E7">
        <w:rPr>
          <w:rFonts w:ascii="Arial" w:hAnsi="Arial" w:eastAsia="Arial" w:cs="Arial"/>
          <w:b w:val="0"/>
          <w:bCs w:val="0"/>
          <w:i w:val="0"/>
          <w:iCs w:val="0"/>
          <w:color w:val="auto"/>
          <w:sz w:val="16"/>
          <w:szCs w:val="16"/>
        </w:rPr>
        <w:t>3Path – Nazwa projektu</w:t>
      </w:r>
    </w:p>
    <w:p w:rsidR="0F3AC3E7" w:rsidP="0F3AC3E7" w:rsidRDefault="0F3AC3E7" w14:paraId="18F39557" w14:textId="48FA9245">
      <w:pPr>
        <w:pStyle w:val="ListParagraph"/>
        <w:numPr>
          <w:ilvl w:val="0"/>
          <w:numId w:val="44"/>
        </w:numPr>
        <w:rPr>
          <w:rFonts w:ascii="Arial" w:hAnsi="Arial" w:eastAsia="Arial" w:cs="Arial"/>
          <w:b w:val="0"/>
          <w:bCs w:val="0"/>
          <w:i w:val="0"/>
          <w:iCs w:val="0"/>
          <w:color w:val="auto"/>
          <w:sz w:val="16"/>
          <w:szCs w:val="16"/>
        </w:rPr>
      </w:pPr>
    </w:p>
    <w:p w:rsidR="00606BDC" w:rsidP="00EA456B" w:rsidRDefault="00CD0D4A" w14:paraId="228017A4" w14:textId="77777777">
      <w:pPr>
        <w:pStyle w:val="Heading1"/>
      </w:pPr>
      <w:r>
        <w:t>Projekt w kontekście</w:t>
      </w:r>
    </w:p>
    <w:p w:rsidR="00CD0D4A" w:rsidP="2591D273" w:rsidRDefault="2591D273" w14:paraId="2717BAC8" w14:textId="77777777">
      <w:pPr>
        <w:pStyle w:val="podpowiedzi"/>
        <w:rPr>
          <w:color w:val="595959" w:themeColor="text1" w:themeTint="A6"/>
        </w:rPr>
      </w:pPr>
      <w:r w:rsidRPr="2591D273">
        <w:rPr>
          <w:color w:val="595959" w:themeColor="text1" w:themeTint="A6"/>
        </w:rPr>
        <w:t>{Opis systemu w docelowym środowisku jego zastosowania }</w:t>
      </w:r>
    </w:p>
    <w:p w:rsidR="3347CAB1" w:rsidP="2591D273" w:rsidRDefault="2591D273" w14:paraId="491A2F1D" w14:textId="52D7A537">
      <w:pPr>
        <w:ind w:firstLine="0"/>
        <w:rPr>
          <w:rFonts w:ascii="Arial Ltialic" w:hAnsi="Arial Ltialic" w:eastAsia="Arial Ltialic" w:cs="Arial Ltialic"/>
          <w:sz w:val="16"/>
          <w:szCs w:val="16"/>
        </w:rPr>
      </w:pPr>
      <w:r w:rsidRPr="2591D273">
        <w:rPr>
          <w:rFonts w:ascii="Arial Ltialic" w:hAnsi="Arial Ltialic" w:eastAsia="Arial Ltialic" w:cs="Arial Ltialic"/>
          <w:color w:val="000000" w:themeColor="text1"/>
          <w:sz w:val="16"/>
          <w:szCs w:val="16"/>
        </w:rPr>
        <w:t>Aplikacja 3Path zbiera dane o lokalizacji użytkownika, a następnie tworzy najbardziej interesujące lub optymalne trasy. System ma rozwiązać problem braku spójnego źródła informacji o bezpiecznych, zielonych trasach spacerowych i rowerowych w Trójmieście.</w:t>
      </w:r>
    </w:p>
    <w:p w:rsidRPr="00A32660" w:rsidR="00606BDC" w:rsidP="00365051" w:rsidRDefault="00CD0D4A" w14:paraId="54655A14" w14:textId="77777777">
      <w:pPr>
        <w:pStyle w:val="Heading2"/>
      </w:pPr>
      <w:r>
        <w:t>Kontekst biznesowy</w:t>
      </w:r>
    </w:p>
    <w:p w:rsidR="00606BDC" w:rsidP="2591D273" w:rsidRDefault="2591D273" w14:paraId="4F3D9FC9" w14:textId="68A73168">
      <w:pPr>
        <w:pStyle w:val="podpowiedzi"/>
        <w:rPr>
          <w:color w:val="595959" w:themeColor="text1" w:themeTint="A6"/>
        </w:rPr>
      </w:pPr>
      <w:r w:rsidRPr="0F3AC3E7" w:rsidR="0F3AC3E7">
        <w:rPr>
          <w:color w:val="595959" w:themeColor="text1" w:themeTint="A6" w:themeShade="FF"/>
        </w:rPr>
        <w:t xml:space="preserve">{Zalecane </w:t>
      </w:r>
      <w:r w:rsidRPr="0F3AC3E7" w:rsidR="0F3AC3E7">
        <w:rPr>
          <w:color w:val="595959" w:themeColor="text1" w:themeTint="A6" w:themeShade="FF"/>
        </w:rPr>
        <w:t>poparcie</w:t>
      </w:r>
      <w:r w:rsidRPr="0F3AC3E7" w:rsidR="0F3AC3E7">
        <w:rPr>
          <w:color w:val="595959" w:themeColor="text1" w:themeTint="A6" w:themeShade="FF"/>
        </w:rPr>
        <w:t xml:space="preserve"> rysunkiem (np. ogólny diagram przypadków użycia) przedstawiający system w docelowym środowisku organizacyjnym i operacyjnym, zakres, integracje z innymi systemami, współdzielone bazy danych, konieczność wykorzystania szablonów, wzorców lub standardów wewnątrzorganizacyjnych; głównych udziałowców i ilustrujący relacje między nimi}</w:t>
      </w:r>
    </w:p>
    <w:p w:rsidR="00C81C1D" w:rsidP="2591D273" w:rsidRDefault="2591D273" w14:paraId="542E5F42" w14:textId="7F3D2F7C">
      <w:pPr>
        <w:ind w:firstLine="0"/>
        <w:rPr>
          <w:rFonts w:ascii="Arial" w:hAnsi="Arial" w:eastAsia="Arial" w:cs="Arial"/>
          <w:i/>
          <w:iCs/>
          <w:sz w:val="16"/>
          <w:szCs w:val="16"/>
        </w:rPr>
      </w:pPr>
      <w:r w:rsidRPr="2591D273">
        <w:rPr>
          <w:rFonts w:ascii="Arial" w:hAnsi="Arial" w:eastAsia="Arial" w:cs="Arial"/>
          <w:i/>
          <w:iCs/>
          <w:color w:val="000000" w:themeColor="text1"/>
          <w:sz w:val="16"/>
          <w:szCs w:val="16"/>
        </w:rPr>
        <w:t>System funkcjonuje w środowisku chmurowym AWS. Wykorzystuje integrację z Google Maps API jako podkład mapowy. Dane przechowywane są w relacyjnej bazie SQL (użytkownicy, rankingi) oraz wektorowej bazie danych (szlaki i trasy).</w:t>
      </w:r>
    </w:p>
    <w:p w:rsidR="00C81C1D" w:rsidP="00C81C1D" w:rsidRDefault="00C81C1D" w14:paraId="2602F4A2" w14:textId="585C2E35">
      <w:pPr>
        <w:ind w:firstLine="0"/>
      </w:pPr>
    </w:p>
    <w:p w:rsidRPr="00A32660" w:rsidR="00606BDC" w:rsidP="00365051" w:rsidRDefault="00606BDC" w14:paraId="0A27B8CA" w14:textId="77777777">
      <w:pPr>
        <w:pStyle w:val="Heading2"/>
      </w:pPr>
      <w:r w:rsidRPr="00A32660">
        <w:t xml:space="preserve">Udziałowcy </w:t>
      </w:r>
    </w:p>
    <w:p w:rsidR="001C64A8" w:rsidP="2591D273" w:rsidRDefault="2591D273" w14:paraId="30E8DDE6" w14:textId="77777777">
      <w:pPr>
        <w:pStyle w:val="podpowiedzi"/>
        <w:rPr>
          <w:color w:val="595959" w:themeColor="text1" w:themeTint="A6"/>
        </w:rPr>
      </w:pPr>
      <w:r w:rsidRPr="2591D273">
        <w:rPr>
          <w:color w:val="595959" w:themeColor="text1" w:themeTint="A6"/>
        </w:rPr>
        <w:t>{ Udziałowiec to każdy podmiot, ożywiony bądź nie (osoba, system, urządzenie, regulacje prawne, społeczeństwo itp), który bierze udział w projekcie, lub na którego projekt może wpływać.</w:t>
      </w:r>
    </w:p>
    <w:p w:rsidR="00606BDC" w:rsidP="008A30F7" w:rsidRDefault="2591D273" w14:paraId="70958317" w14:textId="6A2059F1">
      <w:pPr>
        <w:pStyle w:val="podpowiedzi"/>
      </w:pPr>
      <w:r w:rsidRPr="2D6A360B" w:rsidR="2D6A360B">
        <w:rPr>
          <w:color w:val="000000" w:themeColor="text1" w:themeTint="FF" w:themeShade="FF"/>
        </w:rPr>
        <w:t>Dla projektów, które powstają w oparciu o istniejącą infrastrukturę techniczną, należy pamiętać o włączeniu tej infrastruktury jako udziałowca nieożywionego, którego istnienie narzuca pewne rozwiązania i wymagania}</w:t>
      </w:r>
    </w:p>
    <w:tbl>
      <w:tblPr>
        <w:tblW w:w="0" w:type="auto"/>
        <w:tblInd w:w="7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000" w:firstRow="0" w:lastRow="0" w:firstColumn="0" w:lastColumn="0" w:noHBand="0" w:noVBand="0"/>
      </w:tblPr>
      <w:tblGrid>
        <w:gridCol w:w="1701"/>
        <w:gridCol w:w="7513"/>
      </w:tblGrid>
      <w:tr w:rsidR="2D6A360B" w:rsidTr="2D6A360B" w14:paraId="70C23325">
        <w:trPr>
          <w:trHeight w:val="300"/>
        </w:trPr>
        <w:tc>
          <w:tcPr>
            <w:tcW w:w="9214" w:type="dxa"/>
            <w:gridSpan w:val="2"/>
            <w:shd w:val="clear" w:color="auto" w:fill="D9D9D9" w:themeFill="background1" w:themeFillShade="D9"/>
            <w:tcMar/>
            <w:vAlign w:val="center"/>
          </w:tcPr>
          <w:p w:rsidR="2D6A360B" w:rsidP="2D6A360B" w:rsidRDefault="2D6A360B" w14:paraId="13AE266B">
            <w:pPr>
              <w:pStyle w:val="wpiswtabeli"/>
            </w:pPr>
            <w:r w:rsidR="2D6A360B">
              <w:rPr/>
              <w:t>KARTA UDZIAŁOWCA</w:t>
            </w:r>
          </w:p>
        </w:tc>
      </w:tr>
      <w:tr w:rsidR="2D6A360B" w:rsidTr="2D6A360B" w14:paraId="3E8104CC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2D6A360B" w:rsidP="2D6A360B" w:rsidRDefault="2D6A360B" w14:paraId="50A5EC0D">
            <w:pPr>
              <w:pStyle w:val="tekstwtabeliTNR"/>
            </w:pPr>
            <w:r w:rsidR="2D6A360B">
              <w:rPr/>
              <w:t>Identyfikator:</w:t>
            </w:r>
          </w:p>
        </w:tc>
        <w:tc>
          <w:tcPr>
            <w:tcW w:w="7513" w:type="dxa"/>
            <w:tcMar/>
            <w:vAlign w:val="center"/>
          </w:tcPr>
          <w:p w:rsidR="2D6A360B" w:rsidP="2D6A360B" w:rsidRDefault="2D6A360B" w14:paraId="62B6F94C" w14:textId="3E117933">
            <w:pPr>
              <w:pStyle w:val="podpowiedzi"/>
            </w:pPr>
            <w:r w:rsidR="2D6A360B">
              <w:rPr/>
              <w:t xml:space="preserve">UOB 01  </w:t>
            </w:r>
          </w:p>
        </w:tc>
      </w:tr>
      <w:tr w:rsidR="2D6A360B" w:rsidTr="2D6A360B" w14:paraId="4F14F565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2D6A360B" w:rsidP="2D6A360B" w:rsidRDefault="2D6A360B" w14:paraId="5376F3ED">
            <w:pPr>
              <w:pStyle w:val="tekstwtabeliTNR"/>
            </w:pPr>
            <w:r w:rsidR="2D6A360B">
              <w:rPr/>
              <w:t>Nazwa:</w:t>
            </w:r>
          </w:p>
        </w:tc>
        <w:tc>
          <w:tcPr>
            <w:tcW w:w="7513" w:type="dxa"/>
            <w:tcMar/>
            <w:vAlign w:val="center"/>
          </w:tcPr>
          <w:p w:rsidR="2D6A360B" w:rsidP="2D6A360B" w:rsidRDefault="2D6A360B" w14:paraId="6713434F" w14:textId="4D7152BA">
            <w:pPr>
              <w:pStyle w:val="podpowiedzi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D6A360B">
              <w:rPr/>
              <w:t>Zespół projektowy</w:t>
            </w:r>
          </w:p>
        </w:tc>
      </w:tr>
      <w:tr w:rsidR="2D6A360B" w:rsidTr="2D6A360B" w14:paraId="4307CD36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2D6A360B" w:rsidP="2D6A360B" w:rsidRDefault="2D6A360B" w14:paraId="55FD9D27">
            <w:pPr>
              <w:pStyle w:val="tekstwtabeliTNR"/>
            </w:pPr>
            <w:r w:rsidR="2D6A360B">
              <w:rPr/>
              <w:t>Opis:</w:t>
            </w:r>
          </w:p>
        </w:tc>
        <w:tc>
          <w:tcPr>
            <w:tcW w:w="7513" w:type="dxa"/>
            <w:tcMar/>
            <w:vAlign w:val="center"/>
          </w:tcPr>
          <w:p w:rsidR="2D6A360B" w:rsidP="2D6A360B" w:rsidRDefault="2D6A360B" w14:paraId="14891E5D" w14:textId="08F9A184">
            <w:pPr>
              <w:pStyle w:val="podpowiedzi"/>
            </w:pPr>
            <w:r w:rsidR="2D6A360B">
              <w:rPr/>
              <w:t>Czteroosobowy zespół odpowiedzialny za realizację, dokumentację i utrzymanie systemu</w:t>
            </w:r>
          </w:p>
        </w:tc>
      </w:tr>
      <w:tr w:rsidR="2D6A360B" w:rsidTr="2D6A360B" w14:paraId="411520FD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2D6A360B" w:rsidP="2D6A360B" w:rsidRDefault="2D6A360B" w14:paraId="32A00338">
            <w:pPr>
              <w:pStyle w:val="tekstwtabeliTNR"/>
            </w:pPr>
            <w:r w:rsidR="2D6A360B">
              <w:rPr/>
              <w:t>Typ udziałowca:</w:t>
            </w:r>
          </w:p>
        </w:tc>
        <w:tc>
          <w:tcPr>
            <w:tcW w:w="7513" w:type="dxa"/>
            <w:tcMar/>
            <w:vAlign w:val="center"/>
          </w:tcPr>
          <w:p w:rsidR="2D6A360B" w:rsidP="2D6A360B" w:rsidRDefault="2D6A360B" w14:paraId="4345B03B" w14:textId="33026CA4">
            <w:pPr>
              <w:pStyle w:val="podpowiedzi"/>
            </w:pPr>
            <w:r w:rsidR="2D6A360B">
              <w:rPr/>
              <w:t>Ożywiony, bezpośredni</w:t>
            </w:r>
          </w:p>
        </w:tc>
      </w:tr>
      <w:tr w:rsidR="2D6A360B" w:rsidTr="2D6A360B" w14:paraId="5069AF7E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2D6A360B" w:rsidP="2D6A360B" w:rsidRDefault="2D6A360B" w14:paraId="3B4E83CF">
            <w:pPr>
              <w:pStyle w:val="tekstwtabeliTNR"/>
            </w:pPr>
            <w:r w:rsidR="2D6A360B">
              <w:rPr/>
              <w:t>Punkt widzenia:</w:t>
            </w:r>
          </w:p>
        </w:tc>
        <w:tc>
          <w:tcPr>
            <w:tcW w:w="7513" w:type="dxa"/>
            <w:tcMar/>
            <w:vAlign w:val="center"/>
          </w:tcPr>
          <w:p w:rsidR="2D6A360B" w:rsidP="2D6A360B" w:rsidRDefault="2D6A360B" w14:paraId="41D09CEA" w14:textId="48E76B5C">
            <w:pPr>
              <w:pStyle w:val="podpowiedzi"/>
            </w:pPr>
            <w:r w:rsidR="2D6A360B">
              <w:rPr/>
              <w:t>Techniczno-realizacyjny - wykonalność wymagań, spójność architektury, ograniczenia czasowe semestru</w:t>
            </w:r>
          </w:p>
        </w:tc>
      </w:tr>
      <w:tr w:rsidR="2D6A360B" w:rsidTr="2D6A360B" w14:paraId="73D82AD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2D6A360B" w:rsidP="2D6A360B" w:rsidRDefault="2D6A360B" w14:paraId="0FE9B040">
            <w:pPr>
              <w:pStyle w:val="tekstwtabeliTNR"/>
            </w:pPr>
            <w:r w:rsidR="2D6A360B">
              <w:rPr/>
              <w:t>Ograniczenia:</w:t>
            </w:r>
          </w:p>
        </w:tc>
        <w:tc>
          <w:tcPr>
            <w:tcW w:w="7513" w:type="dxa"/>
            <w:tcMar/>
            <w:vAlign w:val="center"/>
          </w:tcPr>
          <w:p w:rsidR="2D6A360B" w:rsidP="2D6A360B" w:rsidRDefault="2D6A360B" w14:paraId="0630A4F3" w14:textId="1A7528FE">
            <w:pPr>
              <w:pStyle w:val="Normal"/>
              <w:ind w:firstLine="0"/>
              <w:rPr>
                <w:rFonts w:ascii="Arial" w:hAnsi="Arial" w:eastAsia="Times New Roman" w:cs="Times New Roman"/>
                <w:i w:val="1"/>
                <w:iCs w:val="1"/>
                <w:noProof w:val="0"/>
                <w:sz w:val="16"/>
                <w:szCs w:val="16"/>
                <w:lang w:val="pl-PL"/>
              </w:rPr>
            </w:pPr>
            <w:r w:rsidRPr="2D6A360B" w:rsidR="2D6A360B">
              <w:rPr>
                <w:rFonts w:ascii="Arial" w:hAnsi="Arial" w:eastAsia="Times New Roman" w:cs="Times New Roman"/>
                <w:i w:val="1"/>
                <w:iCs w:val="1"/>
                <w:noProof w:val="0"/>
                <w:sz w:val="16"/>
                <w:szCs w:val="16"/>
                <w:lang w:val="pl-PL"/>
              </w:rPr>
              <w:t>Ograniczony budżet i czas, brak doświadczenia produkcyjnego;</w:t>
            </w:r>
          </w:p>
        </w:tc>
      </w:tr>
      <w:tr w:rsidR="2D6A360B" w:rsidTr="2D6A360B" w14:paraId="4ED9D482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2D6A360B" w:rsidP="2D6A360B" w:rsidRDefault="2D6A360B" w14:paraId="5012CB4B">
            <w:pPr>
              <w:pStyle w:val="tekstwtabeliTNR"/>
            </w:pPr>
            <w:r w:rsidR="2D6A360B">
              <w:rPr/>
              <w:t>Wymagania:</w:t>
            </w:r>
          </w:p>
        </w:tc>
        <w:tc>
          <w:tcPr>
            <w:tcW w:w="7513" w:type="dxa"/>
            <w:tcMar/>
            <w:vAlign w:val="center"/>
          </w:tcPr>
          <w:p w:rsidR="2D6A360B" w:rsidP="2D6A360B" w:rsidRDefault="2D6A360B" w14:paraId="2B784D25" w14:textId="1A1D538B">
            <w:pPr>
              <w:pStyle w:val="podpowiedzi"/>
            </w:pPr>
          </w:p>
        </w:tc>
      </w:tr>
    </w:tbl>
    <w:p w:rsidR="2D6A360B" w:rsidP="2D6A360B" w:rsidRDefault="2D6A360B" w14:paraId="12647C5D" w14:textId="2CC107F0">
      <w:pPr>
        <w:pStyle w:val="Normal"/>
        <w:rPr>
          <w:color w:val="000000" w:themeColor="text1" w:themeTint="FF" w:themeShade="FF"/>
        </w:rPr>
      </w:pPr>
    </w:p>
    <w:tbl>
      <w:tblPr>
        <w:tblW w:w="0" w:type="auto"/>
        <w:tblInd w:w="7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000" w:firstRow="0" w:lastRow="0" w:firstColumn="0" w:lastColumn="0" w:noHBand="0" w:noVBand="0"/>
      </w:tblPr>
      <w:tblGrid>
        <w:gridCol w:w="1701"/>
        <w:gridCol w:w="7513"/>
      </w:tblGrid>
      <w:tr w:rsidR="2D6A360B" w:rsidTr="2D6A360B" w14:paraId="7751DCD7">
        <w:trPr>
          <w:trHeight w:val="300"/>
        </w:trPr>
        <w:tc>
          <w:tcPr>
            <w:tcW w:w="9214" w:type="dxa"/>
            <w:gridSpan w:val="2"/>
            <w:shd w:val="clear" w:color="auto" w:fill="D9D9D9" w:themeFill="background1" w:themeFillShade="D9"/>
            <w:tcMar/>
            <w:vAlign w:val="center"/>
          </w:tcPr>
          <w:p w:rsidR="2D6A360B" w:rsidP="2D6A360B" w:rsidRDefault="2D6A360B" w14:paraId="39607873">
            <w:pPr>
              <w:pStyle w:val="wpiswtabeli"/>
            </w:pPr>
            <w:r w:rsidR="2D6A360B">
              <w:rPr/>
              <w:t>KARTA UDZIAŁOWCA</w:t>
            </w:r>
          </w:p>
        </w:tc>
      </w:tr>
      <w:tr w:rsidR="2D6A360B" w:rsidTr="2D6A360B" w14:paraId="1804E8BF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2D6A360B" w:rsidP="2D6A360B" w:rsidRDefault="2D6A360B" w14:paraId="1BB152FD">
            <w:pPr>
              <w:pStyle w:val="tekstwtabeliTNR"/>
            </w:pPr>
            <w:r w:rsidR="2D6A360B">
              <w:rPr/>
              <w:t>Identyfikator:</w:t>
            </w:r>
          </w:p>
        </w:tc>
        <w:tc>
          <w:tcPr>
            <w:tcW w:w="7513" w:type="dxa"/>
            <w:tcMar/>
            <w:vAlign w:val="center"/>
          </w:tcPr>
          <w:p w:rsidR="2D6A360B" w:rsidP="2D6A360B" w:rsidRDefault="2D6A360B" w14:paraId="61AE0870" w14:textId="301B1318">
            <w:pPr>
              <w:pStyle w:val="podpowiedzi"/>
            </w:pPr>
            <w:r w:rsidR="2D6A360B">
              <w:rPr/>
              <w:t xml:space="preserve">UOP 01  </w:t>
            </w:r>
          </w:p>
        </w:tc>
      </w:tr>
      <w:tr w:rsidR="2D6A360B" w:rsidTr="2D6A360B" w14:paraId="598D9331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2D6A360B" w:rsidP="2D6A360B" w:rsidRDefault="2D6A360B" w14:paraId="346C193B">
            <w:pPr>
              <w:pStyle w:val="tekstwtabeliTNR"/>
            </w:pPr>
            <w:r w:rsidR="2D6A360B">
              <w:rPr/>
              <w:t>Nazwa:</w:t>
            </w:r>
          </w:p>
        </w:tc>
        <w:tc>
          <w:tcPr>
            <w:tcW w:w="7513" w:type="dxa"/>
            <w:tcMar/>
            <w:vAlign w:val="center"/>
          </w:tcPr>
          <w:p w:rsidR="2D6A360B" w:rsidP="2D6A360B" w:rsidRDefault="2D6A360B" w14:paraId="7EDACA2F" w14:textId="2B4A5F23">
            <w:pPr>
              <w:pStyle w:val="podpowiedzi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D6A360B">
              <w:rPr/>
              <w:t>Promotor</w:t>
            </w:r>
          </w:p>
        </w:tc>
      </w:tr>
      <w:tr w:rsidR="2D6A360B" w:rsidTr="2D6A360B" w14:paraId="7D2E766F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2D6A360B" w:rsidP="2D6A360B" w:rsidRDefault="2D6A360B" w14:paraId="6470C221">
            <w:pPr>
              <w:pStyle w:val="tekstwtabeliTNR"/>
            </w:pPr>
            <w:r w:rsidR="2D6A360B">
              <w:rPr/>
              <w:t>Opis:</w:t>
            </w:r>
          </w:p>
        </w:tc>
        <w:tc>
          <w:tcPr>
            <w:tcW w:w="7513" w:type="dxa"/>
            <w:tcMar/>
            <w:vAlign w:val="center"/>
          </w:tcPr>
          <w:p w:rsidR="2D6A360B" w:rsidP="2D6A360B" w:rsidRDefault="2D6A360B" w14:paraId="33F17DD6" w14:textId="1B586CE3">
            <w:pPr>
              <w:pStyle w:val="podpowiedzi"/>
            </w:pPr>
            <w:r w:rsidR="2D6A360B">
              <w:rPr/>
              <w:t>Uczelniany opiekun projektu ze strony PJATK, weryfikujący zgodność realizacji z wymaganiami akademickimi i jakość dokumentacji</w:t>
            </w:r>
          </w:p>
        </w:tc>
      </w:tr>
      <w:tr w:rsidR="2D6A360B" w:rsidTr="2D6A360B" w14:paraId="358A0AAE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2D6A360B" w:rsidP="2D6A360B" w:rsidRDefault="2D6A360B" w14:paraId="09C4C1AF">
            <w:pPr>
              <w:pStyle w:val="tekstwtabeliTNR"/>
            </w:pPr>
            <w:r w:rsidR="2D6A360B">
              <w:rPr/>
              <w:t>Typ udziałowca:</w:t>
            </w:r>
          </w:p>
        </w:tc>
        <w:tc>
          <w:tcPr>
            <w:tcW w:w="7513" w:type="dxa"/>
            <w:tcMar/>
            <w:vAlign w:val="center"/>
          </w:tcPr>
          <w:p w:rsidR="2D6A360B" w:rsidP="2D6A360B" w:rsidRDefault="2D6A360B" w14:paraId="77D841F8" w14:textId="45F0C11C">
            <w:pPr>
              <w:pStyle w:val="podpowiedzi"/>
            </w:pPr>
            <w:r w:rsidR="2D6A360B">
              <w:rPr/>
              <w:t>Ożywiony, pośredni</w:t>
            </w:r>
          </w:p>
        </w:tc>
      </w:tr>
      <w:tr w:rsidR="2D6A360B" w:rsidTr="2D6A360B" w14:paraId="0529E44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2D6A360B" w:rsidP="2D6A360B" w:rsidRDefault="2D6A360B" w14:paraId="1A2614A3">
            <w:pPr>
              <w:pStyle w:val="tekstwtabeliTNR"/>
            </w:pPr>
            <w:r w:rsidR="2D6A360B">
              <w:rPr/>
              <w:t>Punkt widzenia:</w:t>
            </w:r>
          </w:p>
        </w:tc>
        <w:tc>
          <w:tcPr>
            <w:tcW w:w="7513" w:type="dxa"/>
            <w:tcMar/>
            <w:vAlign w:val="center"/>
          </w:tcPr>
          <w:p w:rsidR="2D6A360B" w:rsidP="2D6A360B" w:rsidRDefault="2D6A360B" w14:paraId="04766966" w14:textId="495687A8">
            <w:pPr>
              <w:pStyle w:val="podpowiedzi"/>
            </w:pPr>
            <w:r w:rsidR="2D6A360B">
              <w:rPr/>
              <w:t>Akademicki - poprawność metodyczna, kompletność dokumentacji, zgodność ze standardem kursowym</w:t>
            </w:r>
          </w:p>
        </w:tc>
      </w:tr>
      <w:tr w:rsidR="2D6A360B" w:rsidTr="2D6A360B" w14:paraId="1321CA3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2D6A360B" w:rsidP="2D6A360B" w:rsidRDefault="2D6A360B" w14:paraId="6C10A5F5">
            <w:pPr>
              <w:pStyle w:val="tekstwtabeliTNR"/>
            </w:pPr>
            <w:r w:rsidR="2D6A360B">
              <w:rPr/>
              <w:t>Ograniczenia:</w:t>
            </w:r>
          </w:p>
        </w:tc>
        <w:tc>
          <w:tcPr>
            <w:tcW w:w="7513" w:type="dxa"/>
            <w:tcMar/>
            <w:vAlign w:val="center"/>
          </w:tcPr>
          <w:p w:rsidR="2D6A360B" w:rsidP="2D6A360B" w:rsidRDefault="2D6A360B" w14:paraId="572487CB" w14:textId="2FCA44D9">
            <w:pPr>
              <w:pStyle w:val="Normal"/>
              <w:ind w:firstLine="0"/>
              <w:rPr>
                <w:rFonts w:ascii="Arial" w:hAnsi="Arial" w:eastAsia="Times New Roman" w:cs="Times New Roman"/>
                <w:i w:val="1"/>
                <w:iCs w:val="1"/>
                <w:noProof w:val="0"/>
                <w:sz w:val="16"/>
                <w:szCs w:val="16"/>
                <w:lang w:val="pl-PL"/>
              </w:rPr>
            </w:pPr>
            <w:r w:rsidRPr="2D6A360B" w:rsidR="2D6A360B">
              <w:rPr>
                <w:rFonts w:ascii="Arial" w:hAnsi="Arial" w:eastAsia="Times New Roman" w:cs="Times New Roman"/>
                <w:i w:val="1"/>
                <w:iCs w:val="1"/>
                <w:noProof w:val="0"/>
                <w:sz w:val="16"/>
                <w:szCs w:val="16"/>
                <w:lang w:val="pl-PL"/>
              </w:rPr>
              <w:t>Nie specyfikuje wymagań biznesowych ani technicznych; jego rola ogranicza się do oceny i doradztwa</w:t>
            </w:r>
          </w:p>
        </w:tc>
      </w:tr>
      <w:tr w:rsidR="2D6A360B" w:rsidTr="2D6A360B" w14:paraId="3BE8DD63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2D6A360B" w:rsidP="2D6A360B" w:rsidRDefault="2D6A360B" w14:paraId="77CA4F31">
            <w:pPr>
              <w:pStyle w:val="tekstwtabeliTNR"/>
            </w:pPr>
            <w:r w:rsidR="2D6A360B">
              <w:rPr/>
              <w:t>Wymagania:</w:t>
            </w:r>
          </w:p>
        </w:tc>
        <w:tc>
          <w:tcPr>
            <w:tcW w:w="7513" w:type="dxa"/>
            <w:tcMar/>
            <w:vAlign w:val="center"/>
          </w:tcPr>
          <w:p w:rsidR="2D6A360B" w:rsidP="2D6A360B" w:rsidRDefault="2D6A360B" w14:paraId="51139144" w14:textId="2FB2756D">
            <w:pPr>
              <w:pStyle w:val="podpowiedzi"/>
            </w:pPr>
            <w:r w:rsidR="2D6A360B">
              <w:rPr/>
              <w:t>-</w:t>
            </w:r>
          </w:p>
        </w:tc>
      </w:tr>
    </w:tbl>
    <w:p w:rsidR="2D6A360B" w:rsidP="2D6A360B" w:rsidRDefault="2D6A360B" w14:paraId="7A82FFE4" w14:textId="3B3F8F47">
      <w:pPr>
        <w:pStyle w:val="Normal"/>
        <w:rPr>
          <w:color w:val="000000" w:themeColor="text1" w:themeTint="FF" w:themeShade="FF"/>
        </w:rPr>
      </w:pPr>
    </w:p>
    <w:tbl>
      <w:tblPr>
        <w:tblW w:w="0" w:type="auto"/>
        <w:tblInd w:w="7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000" w:firstRow="0" w:lastRow="0" w:firstColumn="0" w:lastColumn="0" w:noHBand="0" w:noVBand="0"/>
      </w:tblPr>
      <w:tblGrid>
        <w:gridCol w:w="1701"/>
        <w:gridCol w:w="7513"/>
      </w:tblGrid>
      <w:tr w:rsidR="120C7D95" w:rsidTr="2D6A360B" w14:paraId="07216C7B">
        <w:trPr>
          <w:trHeight w:val="300"/>
        </w:trPr>
        <w:tc>
          <w:tcPr>
            <w:tcW w:w="9214" w:type="dxa"/>
            <w:gridSpan w:val="2"/>
            <w:shd w:val="clear" w:color="auto" w:fill="D9D9D9" w:themeFill="background1" w:themeFillShade="D9"/>
            <w:tcMar/>
            <w:vAlign w:val="center"/>
          </w:tcPr>
          <w:p w:rsidR="120C7D95" w:rsidP="120C7D95" w:rsidRDefault="120C7D95" w14:paraId="3B000136">
            <w:pPr>
              <w:pStyle w:val="wpiswtabeli"/>
            </w:pPr>
            <w:r w:rsidR="120C7D95">
              <w:rPr/>
              <w:t>KARTA UDZIAŁOWCA</w:t>
            </w:r>
          </w:p>
        </w:tc>
      </w:tr>
      <w:tr w:rsidR="120C7D95" w:rsidTr="2D6A360B" w14:paraId="7A822AD6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120C7D95" w:rsidP="120C7D95" w:rsidRDefault="120C7D95" w14:paraId="1A94C957">
            <w:pPr>
              <w:pStyle w:val="tekstwtabeliTNR"/>
            </w:pPr>
            <w:r w:rsidR="120C7D95">
              <w:rPr/>
              <w:t>Identyfikator:</w:t>
            </w:r>
          </w:p>
        </w:tc>
        <w:tc>
          <w:tcPr>
            <w:tcW w:w="7513" w:type="dxa"/>
            <w:tcMar/>
            <w:vAlign w:val="center"/>
          </w:tcPr>
          <w:p w:rsidR="120C7D95" w:rsidP="120C7D95" w:rsidRDefault="120C7D95" w14:paraId="53601F13" w14:textId="2792BD56">
            <w:pPr>
              <w:pStyle w:val="podpowiedzi"/>
            </w:pPr>
            <w:r w:rsidR="2D6A360B">
              <w:rPr/>
              <w:t>UOB 02</w:t>
            </w:r>
          </w:p>
        </w:tc>
      </w:tr>
      <w:tr w:rsidR="120C7D95" w:rsidTr="2D6A360B" w14:paraId="35099EE6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120C7D95" w:rsidP="120C7D95" w:rsidRDefault="120C7D95" w14:paraId="58E7BA26">
            <w:pPr>
              <w:pStyle w:val="tekstwtabeliTNR"/>
            </w:pPr>
            <w:r w:rsidR="120C7D95">
              <w:rPr/>
              <w:t>Nazwa:</w:t>
            </w:r>
          </w:p>
        </w:tc>
        <w:tc>
          <w:tcPr>
            <w:tcW w:w="7513" w:type="dxa"/>
            <w:tcMar/>
            <w:vAlign w:val="center"/>
          </w:tcPr>
          <w:p w:rsidR="120C7D95" w:rsidP="120C7D95" w:rsidRDefault="120C7D95" w14:paraId="7B56D134" w14:textId="60CF54AC">
            <w:pPr>
              <w:pStyle w:val="podpowiedzi"/>
            </w:pPr>
            <w:r w:rsidR="120C7D95">
              <w:rPr/>
              <w:t>Społeczeństwo Trójmiasta</w:t>
            </w:r>
          </w:p>
        </w:tc>
      </w:tr>
      <w:tr w:rsidR="120C7D95" w:rsidTr="2D6A360B" w14:paraId="1FD0F1B3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120C7D95" w:rsidP="120C7D95" w:rsidRDefault="120C7D95" w14:paraId="64D4CDC3">
            <w:pPr>
              <w:pStyle w:val="tekstwtabeliTNR"/>
            </w:pPr>
            <w:r w:rsidR="120C7D95">
              <w:rPr/>
              <w:t>Opis:</w:t>
            </w:r>
          </w:p>
        </w:tc>
        <w:tc>
          <w:tcPr>
            <w:tcW w:w="7513" w:type="dxa"/>
            <w:tcMar/>
            <w:vAlign w:val="center"/>
          </w:tcPr>
          <w:p w:rsidR="120C7D95" w:rsidP="120C7D95" w:rsidRDefault="120C7D95" w14:paraId="361915E7" w14:textId="1CD92A1F">
            <w:pPr>
              <w:pStyle w:val="podpowiedzi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20C7D95">
              <w:rPr/>
              <w:t xml:space="preserve">Mieszkańcy Gdańska, Gdyni, </w:t>
            </w:r>
            <w:r w:rsidR="120C7D95">
              <w:rPr/>
              <w:t>Sopotu,</w:t>
            </w:r>
            <w:r w:rsidR="120C7D95">
              <w:rPr/>
              <w:t xml:space="preserve"> i okolic - główni użytkownicy końcowi aplikacji</w:t>
            </w:r>
          </w:p>
        </w:tc>
      </w:tr>
      <w:tr w:rsidR="120C7D95" w:rsidTr="2D6A360B" w14:paraId="6B550398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120C7D95" w:rsidP="120C7D95" w:rsidRDefault="120C7D95" w14:paraId="3C5D1E5F">
            <w:pPr>
              <w:pStyle w:val="tekstwtabeliTNR"/>
            </w:pPr>
            <w:r w:rsidR="120C7D95">
              <w:rPr/>
              <w:t>Typ udziałowca:</w:t>
            </w:r>
          </w:p>
        </w:tc>
        <w:tc>
          <w:tcPr>
            <w:tcW w:w="7513" w:type="dxa"/>
            <w:tcMar/>
            <w:vAlign w:val="center"/>
          </w:tcPr>
          <w:p w:rsidR="120C7D95" w:rsidP="120C7D95" w:rsidRDefault="120C7D95" w14:paraId="0C7B997A" w14:textId="33026CA4">
            <w:pPr>
              <w:pStyle w:val="podpowiedzi"/>
            </w:pPr>
            <w:r w:rsidR="120C7D95">
              <w:rPr/>
              <w:t>Ożywiony, bezpośredni</w:t>
            </w:r>
          </w:p>
        </w:tc>
      </w:tr>
      <w:tr w:rsidR="120C7D95" w:rsidTr="2D6A360B" w14:paraId="48DA9FC5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120C7D95" w:rsidP="120C7D95" w:rsidRDefault="120C7D95" w14:paraId="1EC0648E">
            <w:pPr>
              <w:pStyle w:val="tekstwtabeliTNR"/>
            </w:pPr>
            <w:r w:rsidR="120C7D95">
              <w:rPr/>
              <w:t>Punkt widzenia:</w:t>
            </w:r>
          </w:p>
        </w:tc>
        <w:tc>
          <w:tcPr>
            <w:tcW w:w="7513" w:type="dxa"/>
            <w:tcMar/>
            <w:vAlign w:val="center"/>
          </w:tcPr>
          <w:p w:rsidR="120C7D95" w:rsidP="120C7D95" w:rsidRDefault="120C7D95" w14:paraId="1D4483E3" w14:textId="56E1891F">
            <w:pPr>
              <w:pStyle w:val="podpowiedzi"/>
            </w:pPr>
            <w:r w:rsidR="120C7D95">
              <w:rPr/>
              <w:t xml:space="preserve">Perspektywa użytkownika końcowego  </w:t>
            </w:r>
          </w:p>
        </w:tc>
      </w:tr>
      <w:tr w:rsidR="120C7D95" w:rsidTr="2D6A360B" w14:paraId="22A97041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120C7D95" w:rsidP="120C7D95" w:rsidRDefault="120C7D95" w14:paraId="553C9ECF">
            <w:pPr>
              <w:pStyle w:val="tekstwtabeliTNR"/>
            </w:pPr>
            <w:r w:rsidR="120C7D95">
              <w:rPr/>
              <w:t>Ograniczenia:</w:t>
            </w:r>
          </w:p>
        </w:tc>
        <w:tc>
          <w:tcPr>
            <w:tcW w:w="7513" w:type="dxa"/>
            <w:tcMar/>
            <w:vAlign w:val="center"/>
          </w:tcPr>
          <w:p w:rsidR="120C7D95" w:rsidP="120C7D95" w:rsidRDefault="120C7D95" w14:paraId="27764E9C" w14:textId="335FCBD1">
            <w:pPr>
              <w:pStyle w:val="podpowiedzi"/>
            </w:pPr>
            <w:r w:rsidR="120C7D95">
              <w:rPr/>
              <w:t>Nie mają wpływu na decyzje techniczne ani finansowe projektu</w:t>
            </w:r>
          </w:p>
        </w:tc>
      </w:tr>
      <w:tr w:rsidR="120C7D95" w:rsidTr="2D6A360B" w14:paraId="2CDFF36D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120C7D95" w:rsidP="120C7D95" w:rsidRDefault="120C7D95" w14:paraId="7AC20B32">
            <w:pPr>
              <w:pStyle w:val="tekstwtabeliTNR"/>
            </w:pPr>
            <w:r w:rsidR="120C7D95">
              <w:rPr/>
              <w:t>Wymagania:</w:t>
            </w:r>
          </w:p>
        </w:tc>
        <w:tc>
          <w:tcPr>
            <w:tcW w:w="7513" w:type="dxa"/>
            <w:tcMar/>
            <w:vAlign w:val="center"/>
          </w:tcPr>
          <w:p w:rsidR="120C7D95" w:rsidP="120C7D95" w:rsidRDefault="120C7D95" w14:paraId="67DEDBB4" w14:textId="1EBE1583">
            <w:pPr>
              <w:pStyle w:val="podpowiedzi"/>
            </w:pPr>
          </w:p>
        </w:tc>
      </w:tr>
    </w:tbl>
    <w:p w:rsidRPr="001C64A8" w:rsidR="001C64A8" w:rsidP="6FD83C37" w:rsidRDefault="001C64A8" w14:paraId="32D2EE96" w14:textId="6DBD936E">
      <w:pPr>
        <w:ind w:firstLine="0"/>
      </w:pPr>
    </w:p>
    <w:tbl>
      <w:tblPr>
        <w:tblW w:w="0" w:type="auto"/>
        <w:tblInd w:w="7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000" w:firstRow="0" w:lastRow="0" w:firstColumn="0" w:lastColumn="0" w:noHBand="0" w:noVBand="0"/>
      </w:tblPr>
      <w:tblGrid>
        <w:gridCol w:w="1701"/>
        <w:gridCol w:w="7513"/>
      </w:tblGrid>
      <w:tr w:rsidR="120C7D95" w:rsidTr="2D6A360B" w14:paraId="2D31928D">
        <w:trPr>
          <w:trHeight w:val="300"/>
        </w:trPr>
        <w:tc>
          <w:tcPr>
            <w:tcW w:w="9214" w:type="dxa"/>
            <w:gridSpan w:val="2"/>
            <w:shd w:val="clear" w:color="auto" w:fill="D9D9D9" w:themeFill="background1" w:themeFillShade="D9"/>
            <w:tcMar/>
            <w:vAlign w:val="center"/>
          </w:tcPr>
          <w:p w:rsidR="120C7D95" w:rsidP="120C7D95" w:rsidRDefault="120C7D95" w14:paraId="7CF05259">
            <w:pPr>
              <w:pStyle w:val="wpiswtabeli"/>
            </w:pPr>
            <w:r w:rsidR="120C7D95">
              <w:rPr/>
              <w:t>KARTA UDZIAŁOWCA</w:t>
            </w:r>
          </w:p>
        </w:tc>
      </w:tr>
      <w:tr w:rsidR="120C7D95" w:rsidTr="2D6A360B" w14:paraId="29DEC27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120C7D95" w:rsidP="120C7D95" w:rsidRDefault="120C7D95" w14:paraId="0E95F22D">
            <w:pPr>
              <w:pStyle w:val="tekstwtabeliTNR"/>
            </w:pPr>
            <w:r w:rsidR="120C7D95">
              <w:rPr/>
              <w:t>Identyfikator:</w:t>
            </w:r>
          </w:p>
        </w:tc>
        <w:tc>
          <w:tcPr>
            <w:tcW w:w="7513" w:type="dxa"/>
            <w:tcMar/>
            <w:vAlign w:val="center"/>
          </w:tcPr>
          <w:p w:rsidR="120C7D95" w:rsidP="120C7D95" w:rsidRDefault="120C7D95" w14:paraId="39A7554F" w14:textId="50C5D6F1">
            <w:pPr>
              <w:pStyle w:val="podpowiedzi"/>
            </w:pPr>
            <w:r w:rsidR="2D6A360B">
              <w:rPr/>
              <w:t>UOP 02</w:t>
            </w:r>
          </w:p>
        </w:tc>
      </w:tr>
      <w:tr w:rsidR="120C7D95" w:rsidTr="2D6A360B" w14:paraId="06BAD8A6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120C7D95" w:rsidP="120C7D95" w:rsidRDefault="120C7D95" w14:paraId="05F9CD81">
            <w:pPr>
              <w:pStyle w:val="tekstwtabeliTNR"/>
            </w:pPr>
            <w:r w:rsidR="120C7D95">
              <w:rPr/>
              <w:t>Nazwa:</w:t>
            </w:r>
          </w:p>
        </w:tc>
        <w:tc>
          <w:tcPr>
            <w:tcW w:w="7513" w:type="dxa"/>
            <w:tcMar/>
            <w:vAlign w:val="center"/>
          </w:tcPr>
          <w:p w:rsidR="120C7D95" w:rsidP="120C7D95" w:rsidRDefault="120C7D95" w14:paraId="41841454" w14:textId="67264DE4">
            <w:pPr>
              <w:pStyle w:val="podpowiedzi"/>
            </w:pPr>
            <w:r w:rsidR="120C7D95">
              <w:rPr/>
              <w:t>Urzędy Miast</w:t>
            </w:r>
          </w:p>
        </w:tc>
      </w:tr>
      <w:tr w:rsidR="120C7D95" w:rsidTr="2D6A360B" w14:paraId="7FC4269F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120C7D95" w:rsidP="120C7D95" w:rsidRDefault="120C7D95" w14:paraId="4B3042A1">
            <w:pPr>
              <w:pStyle w:val="tekstwtabeliTNR"/>
            </w:pPr>
            <w:r w:rsidR="120C7D95">
              <w:rPr/>
              <w:t>Opis:</w:t>
            </w:r>
          </w:p>
        </w:tc>
        <w:tc>
          <w:tcPr>
            <w:tcW w:w="7513" w:type="dxa"/>
            <w:tcMar/>
            <w:vAlign w:val="center"/>
          </w:tcPr>
          <w:p w:rsidR="120C7D95" w:rsidP="120C7D95" w:rsidRDefault="120C7D95" w14:paraId="485C56B2" w14:textId="260940BF">
            <w:pPr>
              <w:pStyle w:val="podpowiedzi"/>
            </w:pPr>
            <w:r w:rsidR="120C7D95">
              <w:rPr/>
              <w:t xml:space="preserve">Instytucje publiczne zainteresowane promocją aktywności fizycznej i poprawą infrastruktury miejskiej; Potencjalni dofinansowujący, odbiorcy raportów o problemach infrastrukturalnych  </w:t>
            </w:r>
          </w:p>
        </w:tc>
      </w:tr>
      <w:tr w:rsidR="120C7D95" w:rsidTr="2D6A360B" w14:paraId="51BE4CE2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120C7D95" w:rsidP="120C7D95" w:rsidRDefault="120C7D95" w14:paraId="23750018">
            <w:pPr>
              <w:pStyle w:val="tekstwtabeliTNR"/>
            </w:pPr>
            <w:r w:rsidR="120C7D95">
              <w:rPr/>
              <w:t>Typ udziałowca:</w:t>
            </w:r>
          </w:p>
        </w:tc>
        <w:tc>
          <w:tcPr>
            <w:tcW w:w="7513" w:type="dxa"/>
            <w:tcMar/>
            <w:vAlign w:val="center"/>
          </w:tcPr>
          <w:p w:rsidR="120C7D95" w:rsidP="120C7D95" w:rsidRDefault="120C7D95" w14:paraId="3DCE077B" w14:textId="37A08D50">
            <w:pPr>
              <w:pStyle w:val="podpowiedzi"/>
            </w:pPr>
            <w:r w:rsidR="120C7D95">
              <w:rPr/>
              <w:t>Ożywiony, pośredni</w:t>
            </w:r>
          </w:p>
        </w:tc>
      </w:tr>
      <w:tr w:rsidR="120C7D95" w:rsidTr="2D6A360B" w14:paraId="1A7AD0D5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120C7D95" w:rsidP="120C7D95" w:rsidRDefault="120C7D95" w14:paraId="42C53FCC">
            <w:pPr>
              <w:pStyle w:val="tekstwtabeliTNR"/>
            </w:pPr>
            <w:r w:rsidR="120C7D95">
              <w:rPr/>
              <w:t>Punkt widzenia:</w:t>
            </w:r>
          </w:p>
        </w:tc>
        <w:tc>
          <w:tcPr>
            <w:tcW w:w="7513" w:type="dxa"/>
            <w:tcMar/>
            <w:vAlign w:val="center"/>
          </w:tcPr>
          <w:p w:rsidR="120C7D95" w:rsidP="120C7D95" w:rsidRDefault="120C7D95" w14:paraId="7EE92C15" w14:textId="0C39869E">
            <w:pPr>
              <w:pStyle w:val="podpowiedzi"/>
            </w:pPr>
            <w:r w:rsidR="120C7D95">
              <w:rPr/>
              <w:t>Perspektywa ekonomiczna i planowania miejskiego - redukcja ruchu, zdrowie publiczne, dane o infrastrukturze.</w:t>
            </w:r>
          </w:p>
        </w:tc>
      </w:tr>
      <w:tr w:rsidR="120C7D95" w:rsidTr="2D6A360B" w14:paraId="19EBA820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120C7D95" w:rsidP="120C7D95" w:rsidRDefault="120C7D95" w14:paraId="1F183A78">
            <w:pPr>
              <w:pStyle w:val="tekstwtabeliTNR"/>
            </w:pPr>
            <w:r w:rsidR="120C7D95">
              <w:rPr/>
              <w:t>Ograniczenia:</w:t>
            </w:r>
          </w:p>
        </w:tc>
        <w:tc>
          <w:tcPr>
            <w:tcW w:w="7513" w:type="dxa"/>
            <w:tcMar/>
            <w:vAlign w:val="center"/>
          </w:tcPr>
          <w:p w:rsidR="120C7D95" w:rsidP="120C7D95" w:rsidRDefault="120C7D95" w14:paraId="604D20ED" w14:textId="4D142C13">
            <w:pPr>
              <w:pStyle w:val="podpowiedzi"/>
            </w:pPr>
            <w:r w:rsidR="120C7D95">
              <w:rPr/>
              <w:t>Decyzje podejmowane w trybie administracyjnym, możliwy długi czas reakcji</w:t>
            </w:r>
          </w:p>
        </w:tc>
      </w:tr>
      <w:tr w:rsidR="120C7D95" w:rsidTr="2D6A360B" w14:paraId="5EC403C8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120C7D95" w:rsidP="120C7D95" w:rsidRDefault="120C7D95" w14:paraId="15F93E0B">
            <w:pPr>
              <w:pStyle w:val="tekstwtabeliTNR"/>
            </w:pPr>
            <w:r w:rsidR="120C7D95">
              <w:rPr/>
              <w:t>Wymagania:</w:t>
            </w:r>
          </w:p>
        </w:tc>
        <w:tc>
          <w:tcPr>
            <w:tcW w:w="7513" w:type="dxa"/>
            <w:tcMar/>
            <w:vAlign w:val="center"/>
          </w:tcPr>
          <w:p w:rsidR="120C7D95" w:rsidP="120C7D95" w:rsidRDefault="120C7D95" w14:paraId="69996E97" w14:textId="009BA395">
            <w:pPr>
              <w:pStyle w:val="podpowiedzi"/>
            </w:pPr>
          </w:p>
        </w:tc>
      </w:tr>
    </w:tbl>
    <w:p w:rsidR="6FD83C37" w:rsidP="6FD83C37" w:rsidRDefault="6FD83C37" w14:paraId="63B0E436" w14:textId="43CA37CB">
      <w:pPr>
        <w:ind w:firstLine="0"/>
      </w:pPr>
    </w:p>
    <w:tbl>
      <w:tblPr>
        <w:tblW w:w="0" w:type="auto"/>
        <w:tblInd w:w="7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000" w:firstRow="0" w:lastRow="0" w:firstColumn="0" w:lastColumn="0" w:noHBand="0" w:noVBand="0"/>
      </w:tblPr>
      <w:tblGrid>
        <w:gridCol w:w="1701"/>
        <w:gridCol w:w="7513"/>
      </w:tblGrid>
      <w:tr w:rsidR="120C7D95" w:rsidTr="2D6A360B" w14:paraId="28B1D852">
        <w:trPr>
          <w:trHeight w:val="300"/>
        </w:trPr>
        <w:tc>
          <w:tcPr>
            <w:tcW w:w="9214" w:type="dxa"/>
            <w:gridSpan w:val="2"/>
            <w:shd w:val="clear" w:color="auto" w:fill="D9D9D9" w:themeFill="background1" w:themeFillShade="D9"/>
            <w:tcMar/>
            <w:vAlign w:val="center"/>
          </w:tcPr>
          <w:p w:rsidR="120C7D95" w:rsidP="120C7D95" w:rsidRDefault="120C7D95" w14:paraId="13A4297A">
            <w:pPr>
              <w:pStyle w:val="wpiswtabeli"/>
            </w:pPr>
            <w:r w:rsidR="120C7D95">
              <w:rPr/>
              <w:t>KARTA UDZIAŁOWCA</w:t>
            </w:r>
          </w:p>
        </w:tc>
      </w:tr>
      <w:tr w:rsidR="120C7D95" w:rsidTr="2D6A360B" w14:paraId="7A68E2DE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120C7D95" w:rsidP="120C7D95" w:rsidRDefault="120C7D95" w14:paraId="3B93BC5B">
            <w:pPr>
              <w:pStyle w:val="tekstwtabeliTNR"/>
            </w:pPr>
            <w:r w:rsidR="120C7D95">
              <w:rPr/>
              <w:t>Identyfikator:</w:t>
            </w:r>
          </w:p>
        </w:tc>
        <w:tc>
          <w:tcPr>
            <w:tcW w:w="7513" w:type="dxa"/>
            <w:tcMar/>
            <w:vAlign w:val="center"/>
          </w:tcPr>
          <w:p w:rsidR="120C7D95" w:rsidP="120C7D95" w:rsidRDefault="120C7D95" w14:paraId="2228112A" w14:textId="3B66E4DF">
            <w:pPr>
              <w:pStyle w:val="podpowiedzi"/>
            </w:pPr>
            <w:r w:rsidR="120C7D95">
              <w:rPr/>
              <w:t>UNP 01</w:t>
            </w:r>
          </w:p>
        </w:tc>
      </w:tr>
      <w:tr w:rsidR="120C7D95" w:rsidTr="2D6A360B" w14:paraId="7B8C28BD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120C7D95" w:rsidP="120C7D95" w:rsidRDefault="120C7D95" w14:paraId="4F89D813">
            <w:pPr>
              <w:pStyle w:val="tekstwtabeliTNR"/>
            </w:pPr>
            <w:r w:rsidR="120C7D95">
              <w:rPr/>
              <w:t>Nazwa:</w:t>
            </w:r>
          </w:p>
        </w:tc>
        <w:tc>
          <w:tcPr>
            <w:tcW w:w="7513" w:type="dxa"/>
            <w:tcMar/>
            <w:vAlign w:val="center"/>
          </w:tcPr>
          <w:p w:rsidR="120C7D95" w:rsidP="120C7D95" w:rsidRDefault="120C7D95" w14:paraId="5DAE74D6" w14:textId="11897BA6">
            <w:pPr>
              <w:pStyle w:val="podpowiedzi"/>
            </w:pPr>
            <w:r w:rsidR="120C7D95">
              <w:rPr/>
              <w:t>Infrastruktura chmurowa AWS</w:t>
            </w:r>
          </w:p>
        </w:tc>
      </w:tr>
      <w:tr w:rsidR="120C7D95" w:rsidTr="2D6A360B" w14:paraId="5F6197BE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120C7D95" w:rsidP="120C7D95" w:rsidRDefault="120C7D95" w14:paraId="22DF1872">
            <w:pPr>
              <w:pStyle w:val="tekstwtabeliTNR"/>
            </w:pPr>
            <w:r w:rsidR="120C7D95">
              <w:rPr/>
              <w:t>Opis:</w:t>
            </w:r>
          </w:p>
        </w:tc>
        <w:tc>
          <w:tcPr>
            <w:tcW w:w="7513" w:type="dxa"/>
            <w:tcMar/>
            <w:vAlign w:val="center"/>
          </w:tcPr>
          <w:p w:rsidR="120C7D95" w:rsidP="120C7D95" w:rsidRDefault="120C7D95" w14:paraId="07434311" w14:textId="1D0F4033">
            <w:pPr>
              <w:pStyle w:val="podpowiedzi"/>
            </w:pPr>
            <w:r w:rsidR="120C7D95">
              <w:rPr/>
              <w:t xml:space="preserve">Środowisko chmurowe, w którym działa </w:t>
            </w:r>
            <w:r w:rsidR="120C7D95">
              <w:rPr/>
              <w:t>backend</w:t>
            </w:r>
            <w:r w:rsidR="120C7D95">
              <w:rPr/>
              <w:t xml:space="preserve"> systemu;</w:t>
            </w:r>
            <w:r>
              <w:br/>
            </w:r>
            <w:r w:rsidR="120C7D95">
              <w:rPr/>
              <w:t>Narzuca wymagania dotyczące architektury, skalowalności i dostępności</w:t>
            </w:r>
          </w:p>
        </w:tc>
      </w:tr>
      <w:tr w:rsidR="120C7D95" w:rsidTr="2D6A360B" w14:paraId="4C0D0001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120C7D95" w:rsidP="120C7D95" w:rsidRDefault="120C7D95" w14:paraId="1498D216">
            <w:pPr>
              <w:pStyle w:val="tekstwtabeliTNR"/>
            </w:pPr>
            <w:r w:rsidR="120C7D95">
              <w:rPr/>
              <w:t>Typ udziałowca:</w:t>
            </w:r>
          </w:p>
        </w:tc>
        <w:tc>
          <w:tcPr>
            <w:tcW w:w="7513" w:type="dxa"/>
            <w:tcMar/>
            <w:vAlign w:val="center"/>
          </w:tcPr>
          <w:p w:rsidR="120C7D95" w:rsidP="120C7D95" w:rsidRDefault="120C7D95" w14:paraId="3D6E29D2" w14:textId="66D29244">
            <w:pPr>
              <w:pStyle w:val="podpowiedzi"/>
            </w:pPr>
            <w:r w:rsidR="120C7D95">
              <w:rPr/>
              <w:t>Nieożywiony, pośredni</w:t>
            </w:r>
          </w:p>
        </w:tc>
      </w:tr>
      <w:tr w:rsidR="120C7D95" w:rsidTr="2D6A360B" w14:paraId="2CA06792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120C7D95" w:rsidP="120C7D95" w:rsidRDefault="120C7D95" w14:paraId="0E9EF029">
            <w:pPr>
              <w:pStyle w:val="tekstwtabeliTNR"/>
            </w:pPr>
            <w:r w:rsidR="120C7D95">
              <w:rPr/>
              <w:t>Punkt widzenia:</w:t>
            </w:r>
          </w:p>
        </w:tc>
        <w:tc>
          <w:tcPr>
            <w:tcW w:w="7513" w:type="dxa"/>
            <w:tcMar/>
            <w:vAlign w:val="center"/>
          </w:tcPr>
          <w:p w:rsidR="120C7D95" w:rsidP="120C7D95" w:rsidRDefault="120C7D95" w14:paraId="654F2841" w14:textId="603AF4B0">
            <w:pPr>
              <w:pStyle w:val="podpowiedzi"/>
            </w:pPr>
            <w:r w:rsidR="120C7D95">
              <w:rPr/>
              <w:t>Perspektywa techniczna - dostępność usług, limity, koszty utrzymania</w:t>
            </w:r>
          </w:p>
        </w:tc>
      </w:tr>
      <w:tr w:rsidR="120C7D95" w:rsidTr="2D6A360B" w14:paraId="293A8D7D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120C7D95" w:rsidP="120C7D95" w:rsidRDefault="120C7D95" w14:paraId="1EA26062">
            <w:pPr>
              <w:pStyle w:val="tekstwtabeliTNR"/>
            </w:pPr>
            <w:r w:rsidR="120C7D95">
              <w:rPr/>
              <w:t>Ograniczenia:</w:t>
            </w:r>
          </w:p>
        </w:tc>
        <w:tc>
          <w:tcPr>
            <w:tcW w:w="7513" w:type="dxa"/>
            <w:tcMar/>
            <w:vAlign w:val="center"/>
          </w:tcPr>
          <w:p w:rsidR="120C7D95" w:rsidP="120C7D95" w:rsidRDefault="120C7D95" w14:paraId="45EAB725" w14:textId="4AFDE443">
            <w:pPr>
              <w:pStyle w:val="podpowiedzi"/>
            </w:pPr>
            <w:r w:rsidR="120C7D95">
              <w:rPr/>
              <w:t>Koszty utrzymania serwerów, limity zasobów obliczeniowych, zależność od polityki cenowej AWS</w:t>
            </w:r>
          </w:p>
        </w:tc>
      </w:tr>
      <w:tr w:rsidR="120C7D95" w:rsidTr="2D6A360B" w14:paraId="179ED7B9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120C7D95" w:rsidP="120C7D95" w:rsidRDefault="120C7D95" w14:paraId="725C4E66">
            <w:pPr>
              <w:pStyle w:val="tekstwtabeliTNR"/>
            </w:pPr>
            <w:r w:rsidR="120C7D95">
              <w:rPr/>
              <w:t>Wymagania:</w:t>
            </w:r>
          </w:p>
        </w:tc>
        <w:tc>
          <w:tcPr>
            <w:tcW w:w="7513" w:type="dxa"/>
            <w:tcMar/>
            <w:vAlign w:val="center"/>
          </w:tcPr>
          <w:p w:rsidR="120C7D95" w:rsidP="120C7D95" w:rsidRDefault="120C7D95" w14:paraId="5859146F" w14:textId="29B6EBA8">
            <w:pPr>
              <w:pStyle w:val="podpowiedzi"/>
            </w:pPr>
          </w:p>
        </w:tc>
      </w:tr>
    </w:tbl>
    <w:p w:rsidR="120C7D95" w:rsidP="120C7D95" w:rsidRDefault="120C7D95" w14:paraId="5051906D" w14:textId="05063973">
      <w:pPr>
        <w:ind w:firstLine="0"/>
      </w:pPr>
    </w:p>
    <w:tbl>
      <w:tblPr>
        <w:tblW w:w="9214" w:type="dxa"/>
        <w:tblInd w:w="7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95"/>
        <w:gridCol w:w="7519"/>
      </w:tblGrid>
      <w:tr w:rsidR="00606BDC" w:rsidTr="2D6A360B" w14:paraId="65449862" w14:textId="77777777">
        <w:trPr>
          <w:cantSplit/>
        </w:trPr>
        <w:tc>
          <w:tcPr>
            <w:tcW w:w="9214" w:type="dxa"/>
            <w:gridSpan w:val="2"/>
            <w:shd w:val="clear" w:color="auto" w:fill="D9D9D9" w:themeFill="background1" w:themeFillShade="D9"/>
            <w:tcMar/>
            <w:vAlign w:val="center"/>
          </w:tcPr>
          <w:p w:rsidRPr="005D58FD" w:rsidR="00606BDC" w:rsidP="006F5A48" w:rsidRDefault="00606BDC" w14:paraId="6117B340" w14:textId="77777777">
            <w:pPr>
              <w:pStyle w:val="wpiswtabeli"/>
            </w:pPr>
            <w:r w:rsidRPr="005D58FD">
              <w:t>KARTA UDZIAŁOWCA</w:t>
            </w:r>
          </w:p>
        </w:tc>
      </w:tr>
      <w:tr w:rsidR="007E2B87" w:rsidTr="2D6A360B" w14:paraId="38B63283" w14:textId="77777777">
        <w:trPr>
          <w:trHeight w:val="300"/>
        </w:trPr>
        <w:tc>
          <w:tcPr>
            <w:tcW w:w="1695" w:type="dxa"/>
            <w:shd w:val="clear" w:color="auto" w:fill="D9D9D9" w:themeFill="background1" w:themeFillShade="D9"/>
            <w:tcMar/>
            <w:vAlign w:val="center"/>
          </w:tcPr>
          <w:p w:rsidRPr="005D58FD" w:rsidR="007E2B87" w:rsidP="006F5A48" w:rsidRDefault="007E2B87" w14:paraId="1396C44A" w14:textId="77777777">
            <w:pPr>
              <w:pStyle w:val="tekstwtabeliTNR"/>
            </w:pPr>
            <w:r w:rsidRPr="005D58FD">
              <w:t>Identyfikator:</w:t>
            </w:r>
          </w:p>
        </w:tc>
        <w:tc>
          <w:tcPr>
            <w:tcW w:w="7519" w:type="dxa"/>
            <w:tcMar/>
            <w:vAlign w:val="center"/>
          </w:tcPr>
          <w:p w:rsidRPr="005A5155" w:rsidR="007E2B87" w:rsidP="006F5A48" w:rsidRDefault="00CF5278" w14:paraId="6AC59370" w14:textId="00F18896">
            <w:pPr>
              <w:pStyle w:val="podpowiedzi"/>
            </w:pPr>
            <w:r w:rsidR="120C7D95">
              <w:rPr/>
              <w:t>UNP 02</w:t>
            </w:r>
          </w:p>
        </w:tc>
      </w:tr>
      <w:tr w:rsidR="007E2B87" w:rsidTr="2D6A360B" w14:paraId="400E15EF" w14:textId="77777777">
        <w:tc>
          <w:tcPr>
            <w:tcW w:w="1695" w:type="dxa"/>
            <w:shd w:val="clear" w:color="auto" w:fill="D9D9D9" w:themeFill="background1" w:themeFillShade="D9"/>
            <w:tcMar/>
            <w:vAlign w:val="center"/>
          </w:tcPr>
          <w:p w:rsidRPr="005D58FD" w:rsidR="007E2B87" w:rsidP="006F5A48" w:rsidRDefault="007E2B87" w14:paraId="40BCAB20" w14:textId="77777777">
            <w:pPr>
              <w:pStyle w:val="tekstwtabeliTNR"/>
            </w:pPr>
            <w:r w:rsidRPr="005D58FD">
              <w:t>Nazwa:</w:t>
            </w:r>
          </w:p>
        </w:tc>
        <w:tc>
          <w:tcPr>
            <w:tcW w:w="7519" w:type="dxa"/>
            <w:tcMar/>
            <w:vAlign w:val="center"/>
          </w:tcPr>
          <w:p w:rsidR="007E2B87" w:rsidP="006F5A48" w:rsidRDefault="007E2B87" w14:paraId="20FDB4CE" w14:textId="7DF912AA">
            <w:pPr>
              <w:pStyle w:val="podpowiedzi"/>
            </w:pPr>
            <w:r w:rsidR="120C7D95">
              <w:rPr/>
              <w:t xml:space="preserve">Google </w:t>
            </w:r>
            <w:r w:rsidR="120C7D95">
              <w:rPr/>
              <w:t xml:space="preserve">Maps </w:t>
            </w:r>
            <w:r w:rsidR="120C7D95">
              <w:rPr/>
              <w:t>API</w:t>
            </w:r>
          </w:p>
        </w:tc>
      </w:tr>
      <w:tr w:rsidR="007E2B87" w:rsidTr="2D6A360B" w14:paraId="329DC0CE" w14:textId="77777777">
        <w:tc>
          <w:tcPr>
            <w:tcW w:w="1695" w:type="dxa"/>
            <w:shd w:val="clear" w:color="auto" w:fill="D9D9D9" w:themeFill="background1" w:themeFillShade="D9"/>
            <w:tcMar/>
            <w:vAlign w:val="center"/>
          </w:tcPr>
          <w:p w:rsidRPr="005D58FD" w:rsidR="007E2B87" w:rsidP="006F5A48" w:rsidRDefault="007E2B87" w14:paraId="776C3628" w14:textId="77777777">
            <w:pPr>
              <w:pStyle w:val="tekstwtabeliTNR"/>
            </w:pPr>
            <w:r w:rsidRPr="005D58FD">
              <w:t>Opis:</w:t>
            </w:r>
          </w:p>
        </w:tc>
        <w:tc>
          <w:tcPr>
            <w:tcW w:w="7519" w:type="dxa"/>
            <w:tcMar/>
            <w:vAlign w:val="center"/>
          </w:tcPr>
          <w:p w:rsidR="007E2B87" w:rsidP="006F5A48" w:rsidRDefault="007E2B87" w14:paraId="0D668F8D" w14:textId="41601E09">
            <w:pPr>
              <w:pStyle w:val="podpowiedzi"/>
            </w:pPr>
            <w:r w:rsidR="120C7D95">
              <w:rPr/>
              <w:t>Zewnętrzna usługa mapowa dostarczająca dane kartograficzne i geograficzne;</w:t>
            </w:r>
            <w:r>
              <w:br/>
            </w:r>
            <w:r w:rsidR="120C7D95">
              <w:rPr/>
              <w:t>Narzuca wymagania interfejsowe i licencyjne</w:t>
            </w:r>
          </w:p>
        </w:tc>
      </w:tr>
      <w:tr w:rsidR="007E2B87" w:rsidTr="2D6A360B" w14:paraId="64622771" w14:textId="77777777">
        <w:tc>
          <w:tcPr>
            <w:tcW w:w="1695" w:type="dxa"/>
            <w:shd w:val="clear" w:color="auto" w:fill="D9D9D9" w:themeFill="background1" w:themeFillShade="D9"/>
            <w:tcMar/>
            <w:vAlign w:val="center"/>
          </w:tcPr>
          <w:p w:rsidRPr="005D58FD" w:rsidR="007E2B87" w:rsidP="006F5A48" w:rsidRDefault="007E2B87" w14:paraId="68FA7B98" w14:textId="77777777">
            <w:pPr>
              <w:pStyle w:val="tekstwtabeliTNR"/>
            </w:pPr>
            <w:r w:rsidRPr="005D58FD">
              <w:t>Typ udziałowca:</w:t>
            </w:r>
          </w:p>
        </w:tc>
        <w:tc>
          <w:tcPr>
            <w:tcW w:w="7519" w:type="dxa"/>
            <w:tcMar/>
            <w:vAlign w:val="center"/>
          </w:tcPr>
          <w:p w:rsidR="007E2B87" w:rsidP="006F5A48" w:rsidRDefault="007E2B87" w14:paraId="6C647179" w14:textId="0AFEF930">
            <w:pPr>
              <w:pStyle w:val="podpowiedzi"/>
            </w:pPr>
            <w:r w:rsidR="120C7D95">
              <w:rPr/>
              <w:t>Nieożywiony, pośredni</w:t>
            </w:r>
          </w:p>
        </w:tc>
      </w:tr>
      <w:tr w:rsidR="007E2B87" w:rsidTr="2D6A360B" w14:paraId="7806EA83" w14:textId="77777777">
        <w:tc>
          <w:tcPr>
            <w:tcW w:w="1695" w:type="dxa"/>
            <w:shd w:val="clear" w:color="auto" w:fill="D9D9D9" w:themeFill="background1" w:themeFillShade="D9"/>
            <w:tcMar/>
            <w:vAlign w:val="center"/>
          </w:tcPr>
          <w:p w:rsidRPr="005D58FD" w:rsidR="007E2B87" w:rsidP="006F5A48" w:rsidRDefault="007E2B87" w14:paraId="248FF6E4" w14:textId="77777777">
            <w:pPr>
              <w:pStyle w:val="tekstwtabeliTNR"/>
            </w:pPr>
            <w:r w:rsidRPr="005D58FD">
              <w:t>Punkt widzenia:</w:t>
            </w:r>
          </w:p>
        </w:tc>
        <w:tc>
          <w:tcPr>
            <w:tcW w:w="7519" w:type="dxa"/>
            <w:tcMar/>
            <w:vAlign w:val="center"/>
          </w:tcPr>
          <w:p w:rsidR="007E2B87" w:rsidP="006F5A48" w:rsidRDefault="007E2B87" w14:paraId="41FF3E54" w14:textId="56851AFA">
            <w:pPr>
              <w:pStyle w:val="podpowiedzi"/>
            </w:pPr>
            <w:r w:rsidR="120C7D95">
              <w:rPr/>
              <w:t xml:space="preserve">Perspektywa techniczna i licencyjna - limit </w:t>
            </w:r>
            <w:r w:rsidR="120C7D95">
              <w:rPr/>
              <w:t>wywołań</w:t>
            </w:r>
            <w:r w:rsidR="120C7D95">
              <w:rPr/>
              <w:t xml:space="preserve"> API, format danych, warunki użytkowania</w:t>
            </w:r>
          </w:p>
        </w:tc>
      </w:tr>
      <w:tr w:rsidR="007E2B87" w:rsidTr="2D6A360B" w14:paraId="66AEA357" w14:textId="77777777">
        <w:trPr>
          <w:trHeight w:val="255"/>
        </w:trPr>
        <w:tc>
          <w:tcPr>
            <w:tcW w:w="1695" w:type="dxa"/>
            <w:shd w:val="clear" w:color="auto" w:fill="D9D9D9" w:themeFill="background1" w:themeFillShade="D9"/>
            <w:tcMar/>
            <w:vAlign w:val="center"/>
          </w:tcPr>
          <w:p w:rsidRPr="005D58FD" w:rsidR="007E2B87" w:rsidP="006F5A48" w:rsidRDefault="007E2B87" w14:paraId="3C5FA72A" w14:textId="77777777">
            <w:pPr>
              <w:pStyle w:val="tekstwtabeliTNR"/>
            </w:pPr>
            <w:r w:rsidRPr="005D58FD">
              <w:t>Ograniczenia:</w:t>
            </w:r>
          </w:p>
        </w:tc>
        <w:tc>
          <w:tcPr>
            <w:tcW w:w="7519" w:type="dxa"/>
            <w:tcMar/>
            <w:vAlign w:val="center"/>
          </w:tcPr>
          <w:p w:rsidR="007E2B87" w:rsidP="006F5A48" w:rsidRDefault="007E2B87" w14:paraId="3C9CCE99" w14:textId="517E4CA9">
            <w:pPr>
              <w:pStyle w:val="podpowiedzi"/>
            </w:pPr>
            <w:r w:rsidR="120C7D95">
              <w:rPr/>
              <w:t>Limity darmowego planu API, zależność od dostępności usługi Google, koszty przy dużej liczbie użytkowników</w:t>
            </w:r>
          </w:p>
        </w:tc>
      </w:tr>
      <w:tr w:rsidR="007E2B87" w:rsidTr="2D6A360B" w14:paraId="17236EBB" w14:textId="77777777">
        <w:tc>
          <w:tcPr>
            <w:tcW w:w="1695" w:type="dxa"/>
            <w:shd w:val="clear" w:color="auto" w:fill="D9D9D9" w:themeFill="background1" w:themeFillShade="D9"/>
            <w:tcMar/>
            <w:vAlign w:val="center"/>
          </w:tcPr>
          <w:p w:rsidRPr="005D58FD" w:rsidR="007E2B87" w:rsidP="006F5A48" w:rsidRDefault="007E2B87" w14:paraId="54BD1FB0" w14:textId="77777777">
            <w:pPr>
              <w:pStyle w:val="tekstwtabeliTNR"/>
            </w:pPr>
            <w:r w:rsidRPr="005D58FD">
              <w:t>Wymagania:</w:t>
            </w:r>
          </w:p>
        </w:tc>
        <w:tc>
          <w:tcPr>
            <w:tcW w:w="7519" w:type="dxa"/>
            <w:tcMar/>
            <w:vAlign w:val="center"/>
          </w:tcPr>
          <w:p w:rsidR="007E2B87" w:rsidP="00D43452" w:rsidRDefault="007E2B87" w14:paraId="76759008" w14:textId="23B64E60">
            <w:pPr>
              <w:pStyle w:val="podpowiedzi"/>
            </w:pPr>
          </w:p>
        </w:tc>
      </w:tr>
    </w:tbl>
    <w:p w:rsidR="00E25B05" w:rsidP="00365051" w:rsidRDefault="00E25B05" w14:paraId="455BBE18" w14:textId="274E5D00">
      <w:pPr>
        <w:pStyle w:val="Heading2"/>
        <w:rPr/>
      </w:pPr>
      <w:r w:rsidR="120C7D95">
        <w:rPr/>
        <w:t>Klienci</w:t>
      </w:r>
    </w:p>
    <w:p w:rsidR="00D43452" w:rsidP="120C7D95" w:rsidRDefault="00E25B05" w14:paraId="6B988777" w14:textId="77777777">
      <w:pPr>
        <w:pStyle w:val="podpowiedzi"/>
        <w:rPr>
          <w:color w:val="595959" w:themeColor="text1" w:themeTint="A6" w:themeShade="FF"/>
        </w:rPr>
      </w:pPr>
      <w:r w:rsidRPr="120C7D95" w:rsidR="120C7D95">
        <w:rPr>
          <w:color w:val="595959" w:themeColor="text1" w:themeTint="A6" w:themeShade="FF"/>
        </w:rPr>
        <w:t>{Klienci wewnętrzni są to klienci, którzy występują w ramach naszej organizacji np. nasz szef, dział finansowy, konstruktorzy, instalatorzy itp. specyfikujemy ich charakterystykę i potrzeby w o</w:t>
      </w:r>
      <w:r w:rsidRPr="120C7D95" w:rsidR="120C7D95">
        <w:rPr>
          <w:color w:val="595959" w:themeColor="text1" w:themeTint="A6" w:themeShade="FF"/>
        </w:rPr>
        <w:t>dniesieniu do naszego projektu.</w:t>
      </w:r>
    </w:p>
    <w:p w:rsidR="00E25B05" w:rsidP="120C7D95" w:rsidRDefault="00D43452" w14:paraId="5591DDE2" w14:textId="77777777">
      <w:pPr>
        <w:pStyle w:val="podpowiedzi"/>
        <w:rPr>
          <w:color w:val="595959" w:themeColor="text1" w:themeTint="A6" w:themeShade="FF"/>
        </w:rPr>
      </w:pPr>
      <w:r w:rsidRPr="120C7D95" w:rsidR="120C7D95">
        <w:rPr>
          <w:color w:val="595959" w:themeColor="text1" w:themeTint="A6" w:themeShade="FF"/>
        </w:rPr>
        <w:t>K</w:t>
      </w:r>
      <w:r w:rsidRPr="120C7D95" w:rsidR="120C7D95">
        <w:rPr>
          <w:color w:val="595959" w:themeColor="text1" w:themeTint="A6" w:themeShade="FF"/>
        </w:rPr>
        <w:t>lienci zewnętrzni - przedstawiciele zleceniodawcy, którzy mogą mieć bardzo różne potrzeby np. dyrektor i administrator sieci, za klientów zewnętrznych uważa się także podwykonawców i dostawców</w:t>
      </w:r>
      <w:r w:rsidRPr="120C7D95" w:rsidR="120C7D95">
        <w:rPr>
          <w:color w:val="595959" w:themeColor="text1" w:themeTint="A6" w:themeShade="FF"/>
        </w:rPr>
        <w:t>.</w:t>
      </w:r>
      <w:r w:rsidRPr="120C7D95" w:rsidR="120C7D95">
        <w:rPr>
          <w:color w:val="595959" w:themeColor="text1" w:themeTint="A6" w:themeShade="FF"/>
        </w:rPr>
        <w:t>}</w:t>
      </w:r>
    </w:p>
    <w:p w:rsidR="69D27202" w:rsidP="6FD83C37" w:rsidRDefault="69D27202" w14:paraId="00C77B9D" w14:textId="75D534F4">
      <w:pPr>
        <w:ind w:firstLine="0"/>
        <w:rPr>
          <w:rFonts w:ascii="Arial" w:hAnsi="Arial" w:eastAsia="Arial" w:cs="Arial"/>
          <w:sz w:val="16"/>
          <w:szCs w:val="16"/>
        </w:rPr>
      </w:pPr>
      <w:r w:rsidRPr="120C7D95" w:rsidR="120C7D95">
        <w:rPr>
          <w:rFonts w:ascii="Arial" w:hAnsi="Arial" w:eastAsia="Arial" w:cs="Arial"/>
          <w:sz w:val="16"/>
          <w:szCs w:val="16"/>
        </w:rPr>
        <w:t>Klienci wewnętrzni:</w:t>
      </w:r>
    </w:p>
    <w:p w:rsidR="120C7D95" w:rsidP="2D6A360B" w:rsidRDefault="120C7D95" w14:paraId="59AC8F4C" w14:textId="37F64C32">
      <w:pPr>
        <w:pStyle w:val="Normal"/>
        <w:suppressLineNumbers w:val="0"/>
        <w:bidi w:val="0"/>
        <w:spacing w:before="0" w:beforeAutospacing="off" w:after="0" w:afterAutospacing="off" w:line="276" w:lineRule="auto"/>
        <w:ind w:left="709" w:right="0" w:firstLine="0"/>
        <w:jc w:val="left"/>
        <w:rPr>
          <w:rFonts w:ascii="Arial" w:hAnsi="Arial" w:eastAsia="Arial" w:cs="Arial"/>
          <w:sz w:val="16"/>
          <w:szCs w:val="16"/>
        </w:rPr>
      </w:pPr>
      <w:r w:rsidRPr="2D6A360B" w:rsidR="2D6A360B">
        <w:rPr>
          <w:rFonts w:ascii="Arial" w:hAnsi="Arial" w:eastAsia="Arial" w:cs="Arial"/>
          <w:sz w:val="16"/>
          <w:szCs w:val="16"/>
        </w:rPr>
        <w:t>- Zespół projektowy</w:t>
      </w:r>
    </w:p>
    <w:p w:rsidR="120C7D95" w:rsidP="2D6A360B" w:rsidRDefault="120C7D95" w14:paraId="61278785" w14:textId="2E1D7E9D">
      <w:pPr>
        <w:pStyle w:val="Normal"/>
        <w:suppressLineNumbers w:val="0"/>
        <w:bidi w:val="0"/>
        <w:spacing w:before="0" w:beforeAutospacing="off" w:after="0" w:afterAutospacing="off" w:line="276" w:lineRule="auto"/>
        <w:ind w:left="709" w:right="0" w:firstLine="0"/>
        <w:jc w:val="left"/>
        <w:rPr>
          <w:rFonts w:ascii="Arial" w:hAnsi="Arial" w:eastAsia="Arial" w:cs="Arial"/>
          <w:sz w:val="16"/>
          <w:szCs w:val="16"/>
        </w:rPr>
      </w:pPr>
      <w:r w:rsidRPr="2D6A360B" w:rsidR="2D6A360B">
        <w:rPr>
          <w:rFonts w:ascii="Arial" w:hAnsi="Arial" w:eastAsia="Arial" w:cs="Arial"/>
          <w:sz w:val="16"/>
          <w:szCs w:val="16"/>
        </w:rPr>
        <w:t>- Promotor</w:t>
      </w:r>
    </w:p>
    <w:p w:rsidR="69D27202" w:rsidP="6FD83C37" w:rsidRDefault="01EF38DD" w14:paraId="4B33A08E" w14:textId="490BAB0B">
      <w:pPr>
        <w:ind w:firstLine="0"/>
        <w:rPr>
          <w:rFonts w:ascii="Arial" w:hAnsi="Arial" w:eastAsia="Arial" w:cs="Arial"/>
          <w:sz w:val="16"/>
          <w:szCs w:val="16"/>
        </w:rPr>
      </w:pPr>
      <w:r w:rsidRPr="00C81C1D">
        <w:rPr>
          <w:rFonts w:ascii="Arial" w:hAnsi="Arial" w:eastAsia="Arial" w:cs="Arial"/>
          <w:sz w:val="16"/>
          <w:szCs w:val="16"/>
        </w:rPr>
        <w:t xml:space="preserve">Klienci zewnętrzni: </w:t>
      </w:r>
    </w:p>
    <w:p w:rsidR="120C7D95" w:rsidP="2D6A360B" w:rsidRDefault="120C7D95" w14:paraId="3F8F37F1" w14:textId="3859B158">
      <w:pPr>
        <w:ind w:left="709" w:firstLine="0"/>
        <w:rPr>
          <w:rFonts w:ascii="Arial" w:hAnsi="Arial" w:eastAsia="Arial" w:cs="Arial"/>
          <w:sz w:val="16"/>
          <w:szCs w:val="16"/>
        </w:rPr>
      </w:pPr>
      <w:r w:rsidRPr="2D6A360B" w:rsidR="2D6A360B">
        <w:rPr>
          <w:rFonts w:ascii="Arial" w:hAnsi="Arial" w:eastAsia="Arial" w:cs="Arial"/>
          <w:sz w:val="16"/>
          <w:szCs w:val="16"/>
        </w:rPr>
        <w:t>- PJATK</w:t>
      </w:r>
    </w:p>
    <w:p w:rsidR="120C7D95" w:rsidP="2D6A360B" w:rsidRDefault="120C7D95" w14:paraId="1D66401C" w14:textId="6571B8F0">
      <w:pPr>
        <w:ind w:left="709" w:firstLine="0"/>
        <w:rPr>
          <w:rFonts w:ascii="Arial" w:hAnsi="Arial" w:eastAsia="Arial" w:cs="Arial"/>
          <w:sz w:val="16"/>
          <w:szCs w:val="16"/>
        </w:rPr>
      </w:pPr>
      <w:r w:rsidRPr="2D6A360B" w:rsidR="2D6A360B">
        <w:rPr>
          <w:rFonts w:ascii="Arial" w:hAnsi="Arial" w:eastAsia="Arial" w:cs="Arial"/>
          <w:sz w:val="16"/>
          <w:szCs w:val="16"/>
        </w:rPr>
        <w:t xml:space="preserve">- Dostawcy usług (Google </w:t>
      </w:r>
      <w:r w:rsidRPr="2D6A360B" w:rsidR="2D6A360B">
        <w:rPr>
          <w:rFonts w:ascii="Arial" w:hAnsi="Arial" w:eastAsia="Arial" w:cs="Arial"/>
          <w:sz w:val="16"/>
          <w:szCs w:val="16"/>
        </w:rPr>
        <w:t>Maps</w:t>
      </w:r>
      <w:r w:rsidRPr="2D6A360B" w:rsidR="2D6A360B">
        <w:rPr>
          <w:rFonts w:ascii="Arial" w:hAnsi="Arial" w:eastAsia="Arial" w:cs="Arial"/>
          <w:sz w:val="16"/>
          <w:szCs w:val="16"/>
        </w:rPr>
        <w:t xml:space="preserve"> API, AWS)</w:t>
      </w:r>
    </w:p>
    <w:p w:rsidR="120C7D95" w:rsidP="2D6A360B" w:rsidRDefault="120C7D95" w14:paraId="6852FCFC" w14:textId="3FEA2600">
      <w:pPr>
        <w:ind w:left="709" w:firstLine="0"/>
        <w:rPr>
          <w:rFonts w:ascii="Arial" w:hAnsi="Arial" w:eastAsia="Arial" w:cs="Arial"/>
          <w:sz w:val="16"/>
          <w:szCs w:val="16"/>
        </w:rPr>
      </w:pPr>
      <w:r w:rsidRPr="2D6A360B" w:rsidR="2D6A360B">
        <w:rPr>
          <w:rFonts w:ascii="Arial" w:hAnsi="Arial" w:eastAsia="Arial" w:cs="Arial"/>
          <w:sz w:val="16"/>
          <w:szCs w:val="16"/>
        </w:rPr>
        <w:t>- Urzędy miast (Trójmiasto)</w:t>
      </w:r>
    </w:p>
    <w:p w:rsidR="003D646E" w:rsidP="00365051" w:rsidRDefault="003D646E" w14:paraId="57FA1878" w14:textId="77777777">
      <w:pPr>
        <w:pStyle w:val="Heading2"/>
      </w:pPr>
      <w:r>
        <w:t>Charakterystyka użytkowników</w:t>
      </w:r>
    </w:p>
    <w:p w:rsidRPr="003D646E" w:rsidR="003D646E" w:rsidP="2591D273" w:rsidRDefault="2591D273" w14:paraId="3089869E" w14:textId="77777777">
      <w:pPr>
        <w:pStyle w:val="podpowiedzi"/>
        <w:rPr>
          <w:color w:val="595959" w:themeColor="text1" w:themeTint="A6"/>
        </w:rPr>
      </w:pPr>
      <w:r w:rsidRPr="2D6A360B" w:rsidR="2D6A360B">
        <w:rPr>
          <w:color w:val="595959" w:themeColor="text1" w:themeTint="A6" w:themeShade="FF"/>
        </w:rPr>
        <w:t>{Użytkownicy, ich kategorie, uprawnienia dostępu do funkcji i danych w poszczególnych trybach pracy systemu; zakładana liczebność użytkowników poszczególnych kategorii}</w:t>
      </w:r>
    </w:p>
    <w:tbl>
      <w:tblPr>
        <w:tblW w:w="0" w:type="auto"/>
        <w:tblInd w:w="7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000" w:firstRow="0" w:lastRow="0" w:firstColumn="0" w:lastColumn="0" w:noHBand="0" w:noVBand="0"/>
      </w:tblPr>
      <w:tblGrid>
        <w:gridCol w:w="2392"/>
        <w:gridCol w:w="2392"/>
        <w:gridCol w:w="2392"/>
        <w:gridCol w:w="2392"/>
      </w:tblGrid>
      <w:tr w:rsidR="2D6A360B" w:rsidTr="04702232" w14:paraId="272671AF">
        <w:trPr>
          <w:trHeight w:val="300"/>
        </w:trPr>
        <w:tc>
          <w:tcPr>
            <w:tcW w:w="9568" w:type="dxa"/>
            <w:gridSpan w:val="4"/>
            <w:shd w:val="clear" w:color="auto" w:fill="D9D9D9" w:themeFill="background1" w:themeFillShade="D9"/>
            <w:tcMar/>
            <w:vAlign w:val="center"/>
          </w:tcPr>
          <w:p w:rsidR="2D6A360B" w:rsidP="2D6A360B" w:rsidRDefault="2D6A360B" w14:paraId="7A979EEE" w14:textId="1DAA3112">
            <w:pPr>
              <w:pStyle w:val="wpiswtabeli"/>
            </w:pPr>
            <w:r w:rsidR="2D6A360B">
              <w:rPr/>
              <w:t>CHARAKTERYSTYKA UŻYTKOWNIKÓW</w:t>
            </w:r>
          </w:p>
        </w:tc>
      </w:tr>
      <w:tr w:rsidR="2D6A360B" w:rsidTr="04702232" w14:paraId="4401CDB9">
        <w:trPr>
          <w:trHeight w:val="300"/>
        </w:trPr>
        <w:tc>
          <w:tcPr>
            <w:tcW w:w="2392" w:type="dxa"/>
            <w:shd w:val="clear" w:color="auto" w:fill="D9D9D9" w:themeFill="background1" w:themeFillShade="D9"/>
            <w:tcMar/>
            <w:vAlign w:val="center"/>
          </w:tcPr>
          <w:p w:rsidR="2D6A360B" w:rsidP="2D6A360B" w:rsidRDefault="2D6A360B" w14:paraId="2854B8B9" w14:textId="2126ACB3">
            <w:pPr>
              <w:pStyle w:val="tekstwtabeliTNR"/>
            </w:pPr>
            <w:r w:rsidR="2D6A360B">
              <w:rPr/>
              <w:t>Kategoria Użytkownika:</w:t>
            </w:r>
          </w:p>
        </w:tc>
        <w:tc>
          <w:tcPr>
            <w:tcW w:w="2392" w:type="dxa"/>
            <w:tcMar/>
            <w:vAlign w:val="center"/>
          </w:tcPr>
          <w:p w:rsidR="2D6A360B" w:rsidP="2D6A360B" w:rsidRDefault="2D6A360B" w14:paraId="4F675D09" w14:textId="56A0EA7D">
            <w:pPr>
              <w:pStyle w:val="podpowiedzi"/>
            </w:pPr>
            <w:r w:rsidR="2D6A360B">
              <w:rPr/>
              <w:t>Użytkownik niezalogowany</w:t>
            </w:r>
          </w:p>
        </w:tc>
        <w:tc>
          <w:tcPr>
            <w:tcW w:w="2392" w:type="dxa"/>
            <w:tcMar/>
            <w:vAlign w:val="center"/>
          </w:tcPr>
          <w:p w:rsidR="2D6A360B" w:rsidP="2D6A360B" w:rsidRDefault="2D6A360B" w14:paraId="0816DA94" w14:textId="31C122E1">
            <w:pPr>
              <w:pStyle w:val="podpowiedzi"/>
            </w:pPr>
            <w:r w:rsidR="2D6A360B">
              <w:rPr/>
              <w:t>Użytkownik zalogowany</w:t>
            </w:r>
          </w:p>
        </w:tc>
        <w:tc>
          <w:tcPr>
            <w:tcW w:w="2392" w:type="dxa"/>
            <w:tcMar/>
            <w:vAlign w:val="center"/>
          </w:tcPr>
          <w:p w:rsidR="2D6A360B" w:rsidP="2D6A360B" w:rsidRDefault="2D6A360B" w14:paraId="58FFED63" w14:textId="60B69C95">
            <w:pPr>
              <w:pStyle w:val="podpowiedzi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D6A360B">
              <w:rPr/>
              <w:t>Administrator</w:t>
            </w:r>
          </w:p>
        </w:tc>
      </w:tr>
      <w:tr w:rsidR="2D6A360B" w:rsidTr="04702232" w14:paraId="15AFED6E">
        <w:trPr>
          <w:trHeight w:val="300"/>
        </w:trPr>
        <w:tc>
          <w:tcPr>
            <w:tcW w:w="2392" w:type="dxa"/>
            <w:shd w:val="clear" w:color="auto" w:fill="D9D9D9" w:themeFill="background1" w:themeFillShade="D9"/>
            <w:tcMar/>
            <w:vAlign w:val="center"/>
          </w:tcPr>
          <w:p w:rsidR="2D6A360B" w:rsidP="2D6A360B" w:rsidRDefault="2D6A360B" w14:paraId="433B1B15" w14:textId="060E650A">
            <w:pPr>
              <w:pStyle w:val="tekstwtabeliTNR"/>
            </w:pPr>
            <w:r w:rsidR="2D6A360B">
              <w:rPr/>
              <w:t>Opis:</w:t>
            </w:r>
          </w:p>
        </w:tc>
        <w:tc>
          <w:tcPr>
            <w:tcW w:w="2392" w:type="dxa"/>
            <w:tcMar/>
            <w:vAlign w:val="center"/>
          </w:tcPr>
          <w:p w:rsidR="2D6A360B" w:rsidP="2D6A360B" w:rsidRDefault="2D6A360B" w14:paraId="3D416010" w14:textId="02D60486">
            <w:pPr>
              <w:pStyle w:val="podpowiedzi"/>
            </w:pPr>
            <w:r w:rsidR="2D6A360B">
              <w:rPr/>
              <w:t xml:space="preserve">Użytkownicy nieposiadający konta, przeglądający trasy; </w:t>
            </w:r>
            <w:r w:rsidR="2D6A360B">
              <w:rPr/>
              <w:t>mieszkańcy</w:t>
            </w:r>
            <w:r w:rsidR="2D6A360B">
              <w:rPr/>
              <w:t xml:space="preserve"> Trójmiasta</w:t>
            </w:r>
          </w:p>
        </w:tc>
        <w:tc>
          <w:tcPr>
            <w:tcW w:w="2392" w:type="dxa"/>
            <w:tcMar/>
            <w:vAlign w:val="center"/>
          </w:tcPr>
          <w:p w:rsidR="2D6A360B" w:rsidP="2D6A360B" w:rsidRDefault="2D6A360B" w14:paraId="58B9FF86" w14:textId="6F530452">
            <w:pPr>
              <w:pStyle w:val="podpowiedzi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D6A360B">
              <w:rPr/>
              <w:t>Zarejestrowani użytkownicy; mieszkańcy Trójmiasta</w:t>
            </w:r>
          </w:p>
        </w:tc>
        <w:tc>
          <w:tcPr>
            <w:tcW w:w="2392" w:type="dxa"/>
            <w:tcMar/>
            <w:vAlign w:val="center"/>
          </w:tcPr>
          <w:p w:rsidR="2D6A360B" w:rsidP="2D6A360B" w:rsidRDefault="2D6A360B" w14:paraId="7019DBD1" w14:textId="454FA2EE">
            <w:pPr>
              <w:pStyle w:val="podpowiedzi"/>
            </w:pPr>
            <w:r w:rsidR="2D6A360B">
              <w:rPr/>
              <w:t>Pracownik zarządzający platformą</w:t>
            </w:r>
          </w:p>
        </w:tc>
      </w:tr>
      <w:tr w:rsidR="2D6A360B" w:rsidTr="04702232" w14:paraId="2C4D0EC4">
        <w:trPr>
          <w:trHeight w:val="300"/>
        </w:trPr>
        <w:tc>
          <w:tcPr>
            <w:tcW w:w="2392" w:type="dxa"/>
            <w:shd w:val="clear" w:color="auto" w:fill="D9D9D9" w:themeFill="background1" w:themeFillShade="D9"/>
            <w:tcMar/>
            <w:vAlign w:val="center"/>
          </w:tcPr>
          <w:p w:rsidR="2D6A360B" w:rsidP="2D6A360B" w:rsidRDefault="2D6A360B" w14:paraId="0116DC5C" w14:textId="230E0F4B">
            <w:pPr>
              <w:pStyle w:val="tekstwtabeliTNR"/>
            </w:pPr>
            <w:r w:rsidR="2D6A360B">
              <w:rPr/>
              <w:t>Uprawnienia:</w:t>
            </w:r>
          </w:p>
        </w:tc>
        <w:tc>
          <w:tcPr>
            <w:tcW w:w="2392" w:type="dxa"/>
            <w:tcMar/>
            <w:vAlign w:val="center"/>
          </w:tcPr>
          <w:p w:rsidR="2D6A360B" w:rsidP="2D6A360B" w:rsidRDefault="2D6A360B" w14:paraId="0767ACF1" w14:textId="5E8D91A3">
            <w:pPr>
              <w:pStyle w:val="podpowiedzi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D6A360B">
              <w:rPr/>
              <w:t>Przeglądanie tras, widok mapy</w:t>
            </w:r>
          </w:p>
        </w:tc>
        <w:tc>
          <w:tcPr>
            <w:tcW w:w="2392" w:type="dxa"/>
            <w:tcMar/>
            <w:vAlign w:val="center"/>
          </w:tcPr>
          <w:p w:rsidR="2D6A360B" w:rsidP="2D6A360B" w:rsidRDefault="2D6A360B" w14:paraId="7B5515E9" w14:textId="7F684717">
            <w:pPr>
              <w:pStyle w:val="podpowiedzi"/>
            </w:pPr>
            <w:r w:rsidR="2D6A360B">
              <w:rPr/>
              <w:t>Planowanie tras, zapis historii, zgłaszanie utrudnień na trasach, grywalizacja</w:t>
            </w:r>
          </w:p>
        </w:tc>
        <w:tc>
          <w:tcPr>
            <w:tcW w:w="2392" w:type="dxa"/>
            <w:tcMar/>
            <w:vAlign w:val="center"/>
          </w:tcPr>
          <w:p w:rsidR="2D6A360B" w:rsidP="2D6A360B" w:rsidRDefault="2D6A360B" w14:paraId="3094EF43" w14:textId="52BB828B">
            <w:pPr>
              <w:pStyle w:val="podpowiedzi"/>
            </w:pPr>
            <w:r w:rsidR="2D6A360B">
              <w:rPr/>
              <w:t>Zarządzanie danymi tras, moderacja zgłoszeń, panel admina</w:t>
            </w:r>
          </w:p>
        </w:tc>
      </w:tr>
      <w:tr w:rsidR="2D6A360B" w:rsidTr="04702232" w14:paraId="5CC467F4">
        <w:trPr>
          <w:trHeight w:val="375"/>
        </w:trPr>
        <w:tc>
          <w:tcPr>
            <w:tcW w:w="2392" w:type="dxa"/>
            <w:shd w:val="clear" w:color="auto" w:fill="D9D9D9" w:themeFill="background1" w:themeFillShade="D9"/>
            <w:tcMar/>
            <w:vAlign w:val="center"/>
          </w:tcPr>
          <w:p w:rsidR="2D6A360B" w:rsidP="2D6A360B" w:rsidRDefault="2D6A360B" w14:paraId="4F8BCC37" w14:textId="41A3AC6E">
            <w:pPr>
              <w:pStyle w:val="tekstwtabeliTNR"/>
            </w:pPr>
            <w:r w:rsidR="2D6A360B">
              <w:rPr/>
              <w:t>Tryb pracy:</w:t>
            </w:r>
          </w:p>
        </w:tc>
        <w:tc>
          <w:tcPr>
            <w:tcW w:w="2392" w:type="dxa"/>
            <w:tcMar/>
            <w:vAlign w:val="center"/>
          </w:tcPr>
          <w:p w:rsidR="2D6A360B" w:rsidP="2D6A360B" w:rsidRDefault="2D6A360B" w14:paraId="12A0BB2F" w14:textId="6AF25047">
            <w:pPr>
              <w:pStyle w:val="podpowiedzi"/>
            </w:pPr>
            <w:r w:rsidR="2D6A360B">
              <w:rPr/>
              <w:t>Tylko odczyt</w:t>
            </w:r>
          </w:p>
        </w:tc>
        <w:tc>
          <w:tcPr>
            <w:tcW w:w="2392" w:type="dxa"/>
            <w:tcMar/>
            <w:vAlign w:val="center"/>
          </w:tcPr>
          <w:p w:rsidR="2D6A360B" w:rsidP="2D6A360B" w:rsidRDefault="2D6A360B" w14:paraId="0E62AE76" w14:textId="5AF3F45D">
            <w:pPr>
              <w:pStyle w:val="podpowiedzi"/>
            </w:pPr>
            <w:r w:rsidR="2D6A360B">
              <w:rPr/>
              <w:t>Pełny dostęp do funkcji użytkownika</w:t>
            </w:r>
          </w:p>
        </w:tc>
        <w:tc>
          <w:tcPr>
            <w:tcW w:w="2392" w:type="dxa"/>
            <w:tcMar/>
            <w:vAlign w:val="center"/>
          </w:tcPr>
          <w:p w:rsidR="2D6A360B" w:rsidP="2D6A360B" w:rsidRDefault="2D6A360B" w14:paraId="764E63CF" w14:textId="7F5934B7">
            <w:pPr>
              <w:pStyle w:val="podpowiedzi"/>
            </w:pPr>
            <w:r w:rsidR="2D6A360B">
              <w:rPr/>
              <w:t>Panel webowy</w:t>
            </w:r>
          </w:p>
        </w:tc>
      </w:tr>
      <w:tr w:rsidR="2D6A360B" w:rsidTr="04702232" w14:paraId="58931A73">
        <w:trPr>
          <w:trHeight w:val="300"/>
        </w:trPr>
        <w:tc>
          <w:tcPr>
            <w:tcW w:w="2392" w:type="dxa"/>
            <w:shd w:val="clear" w:color="auto" w:fill="D9D9D9" w:themeFill="background1" w:themeFillShade="D9"/>
            <w:tcMar/>
            <w:vAlign w:val="center"/>
          </w:tcPr>
          <w:p w:rsidR="2D6A360B" w:rsidP="2D6A360B" w:rsidRDefault="2D6A360B" w14:paraId="3C9AB8A3" w14:textId="25345162">
            <w:pPr>
              <w:pStyle w:val="tekstwtabeliTNR"/>
            </w:pPr>
            <w:r w:rsidR="2D6A360B">
              <w:rPr/>
              <w:t>Zakładana liczebność:</w:t>
            </w:r>
          </w:p>
        </w:tc>
        <w:tc>
          <w:tcPr>
            <w:tcW w:w="2392" w:type="dxa"/>
            <w:tcMar/>
            <w:vAlign w:val="center"/>
          </w:tcPr>
          <w:p w:rsidR="2D6A360B" w:rsidP="2D6A360B" w:rsidRDefault="2D6A360B" w14:paraId="76868F23" w14:textId="72B4BC2A">
            <w:pPr>
              <w:pStyle w:val="podpowiedzi"/>
            </w:pPr>
            <w:r w:rsidR="04702232">
              <w:rPr/>
              <w:t>~ 80 tys.</w:t>
            </w:r>
          </w:p>
        </w:tc>
        <w:tc>
          <w:tcPr>
            <w:tcW w:w="2392" w:type="dxa"/>
            <w:tcMar/>
            <w:vAlign w:val="center"/>
          </w:tcPr>
          <w:p w:rsidR="2D6A360B" w:rsidP="2D6A360B" w:rsidRDefault="2D6A360B" w14:paraId="2B4DA634" w14:textId="105BD337">
            <w:pPr>
              <w:pStyle w:val="podpowiedzi"/>
            </w:pPr>
            <w:r w:rsidR="04702232">
              <w:rPr/>
              <w:t xml:space="preserve">~ 20 </w:t>
            </w:r>
            <w:r w:rsidR="04702232">
              <w:rPr/>
              <w:t>tys.</w:t>
            </w:r>
          </w:p>
        </w:tc>
        <w:tc>
          <w:tcPr>
            <w:tcW w:w="2392" w:type="dxa"/>
            <w:tcMar/>
            <w:vAlign w:val="center"/>
          </w:tcPr>
          <w:p w:rsidR="2D6A360B" w:rsidP="2D6A360B" w:rsidRDefault="2D6A360B" w14:paraId="592D4E92" w14:textId="33C9A88C">
            <w:pPr>
              <w:pStyle w:val="podpowiedzi"/>
            </w:pPr>
            <w:r w:rsidR="2D6A360B">
              <w:rPr/>
              <w:t>Kilka osób</w:t>
            </w:r>
          </w:p>
        </w:tc>
      </w:tr>
    </w:tbl>
    <w:p w:rsidR="00606BDC" w:rsidP="2D6A360B" w:rsidRDefault="00606BDC" w14:paraId="26FE18C4" w14:textId="77777777">
      <w:pPr>
        <w:pStyle w:val="Heading1"/>
        <w:numPr>
          <w:ilvl w:val="0"/>
          <w:numId w:val="0"/>
        </w:numPr>
        <w:ind w:left="0"/>
      </w:pPr>
      <w:r w:rsidR="2D6A360B">
        <w:rPr/>
        <w:t>Wymagania</w:t>
      </w:r>
    </w:p>
    <w:p w:rsidR="00606BDC" w:rsidP="2591D273" w:rsidRDefault="2591D273" w14:paraId="7D08E7F9" w14:textId="77777777">
      <w:pPr>
        <w:pStyle w:val="podpowiedzi"/>
        <w:rPr>
          <w:color w:val="595959" w:themeColor="text1" w:themeTint="A6"/>
        </w:rPr>
      </w:pPr>
      <w:r w:rsidRPr="2591D273">
        <w:rPr>
          <w:color w:val="595959" w:themeColor="text1" w:themeTint="A6"/>
        </w:rPr>
        <w:t>{Wymaganie jest to potrzeba klienta lub ograniczenie narzucone przez innego udziałowca, wyrażone jako cecha projektowanego rozwiązania. Wymagania dzielimy na ogólne (zarówno biznesowe jak i dziedzinowe); funkcjonalne, pozafunkcjonalne; na środowisko docelowe oraz dotyczące procesu wytwarzania - odpowiednio w punktach poniżej.}</w:t>
      </w:r>
    </w:p>
    <w:p w:rsidR="00606BDC" w:rsidP="00365051" w:rsidRDefault="00DB41CB" w14:paraId="59B83451" w14:textId="77777777">
      <w:pPr>
        <w:pStyle w:val="Heading2"/>
      </w:pPr>
      <w:r>
        <w:t>Wymagania ogólne</w:t>
      </w:r>
      <w:r w:rsidR="00351C9C">
        <w:t xml:space="preserve"> i dziedzinowe</w:t>
      </w:r>
    </w:p>
    <w:p w:rsidR="2591D273" w:rsidP="2D6A360B" w:rsidRDefault="2591D273" w14:paraId="5A575B63" w14:textId="22E3A8E3">
      <w:pPr>
        <w:pStyle w:val="podpowiedzi"/>
        <w:rPr>
          <w:color w:val="595959" w:themeColor="text1" w:themeTint="A6" w:themeShade="FF"/>
        </w:rPr>
      </w:pPr>
      <w:r w:rsidRPr="2D6A360B" w:rsidR="2D6A360B">
        <w:rPr>
          <w:color w:val="595959" w:themeColor="text1" w:themeTint="A6" w:themeShade="FF"/>
        </w:rPr>
        <w:t xml:space="preserve">{Doprecyzowanie celów projektu / przedsięwzięcia zdefiniowanych na etapie zlecenia projektu / założeń wstępnych (KP, DZW). Wymagania ogólne / biznesowe / </w:t>
      </w:r>
      <w:r w:rsidRPr="2D6A360B" w:rsidR="2D6A360B">
        <w:rPr>
          <w:color w:val="595959" w:themeColor="text1" w:themeTint="A6" w:themeShade="FF"/>
        </w:rPr>
        <w:t>dziedzinowe  pokazują</w:t>
      </w:r>
      <w:r w:rsidRPr="2D6A360B" w:rsidR="2D6A360B">
        <w:rPr>
          <w:color w:val="595959" w:themeColor="text1" w:themeTint="A6" w:themeShade="FF"/>
        </w:rPr>
        <w:t xml:space="preserve"> system w kontekście i charakteryzują dziedzinę, w której będzie eksploatowany system, np. edukacja, finanse itp. (mogą wymagać uwzględnienie specyficznych przepisów i zasad)}</w:t>
      </w:r>
    </w:p>
    <w:p w:rsidRPr="00365051" w:rsidR="00365051" w:rsidP="6FD83C37" w:rsidRDefault="00365051" w14:paraId="34B8C843" w14:textId="5668E487">
      <w:pPr>
        <w:ind w:firstLine="0"/>
      </w:pPr>
    </w:p>
    <w:tbl>
      <w:tblPr>
        <w:tblW w:w="0" w:type="auto"/>
        <w:tblInd w:w="7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1957"/>
        <w:gridCol w:w="1930"/>
        <w:gridCol w:w="1393"/>
        <w:gridCol w:w="3711"/>
      </w:tblGrid>
      <w:tr w:rsidR="6FD83C37" w:rsidTr="2D6A360B" w14:paraId="7FE2891C" w14:textId="77777777">
        <w:trPr>
          <w:trHeight w:val="300"/>
        </w:trPr>
        <w:tc>
          <w:tcPr>
            <w:tcW w:w="9140" w:type="dxa"/>
            <w:gridSpan w:val="4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0E170640" w14:textId="77777777">
            <w:pPr>
              <w:pStyle w:val="wpiswtabeli"/>
            </w:pPr>
            <w:r>
              <w:t>KARTA WYMAGANIA</w:t>
            </w:r>
          </w:p>
        </w:tc>
      </w:tr>
      <w:tr w:rsidR="6FD83C37" w:rsidTr="2D6A360B" w14:paraId="2E02A4FB" w14:textId="7777777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51876AF9" w14:textId="77777777">
            <w:pPr>
              <w:pStyle w:val="tekstwtabeliTNR"/>
            </w:pPr>
            <w:r>
              <w:t>Identyfikator:</w:t>
            </w:r>
          </w:p>
        </w:tc>
        <w:tc>
          <w:tcPr>
            <w:tcW w:w="1975" w:type="dxa"/>
            <w:tcMar/>
            <w:vAlign w:val="center"/>
          </w:tcPr>
          <w:p w:rsidR="6FD83C37" w:rsidP="2591D273" w:rsidRDefault="2591D273" w14:paraId="448B565C" w14:textId="03F4E1A2">
            <w:pPr>
              <w:pStyle w:val="podpowiedzi"/>
            </w:pPr>
            <w:r>
              <w:t>WO 01</w:t>
            </w:r>
          </w:p>
        </w:tc>
        <w:tc>
          <w:tcPr>
            <w:tcW w:w="1406" w:type="dxa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27F14999" w14:textId="77777777">
            <w:pPr>
              <w:pStyle w:val="tekstwtabeliTNR"/>
            </w:pPr>
            <w:r>
              <w:t>Priorytet:</w:t>
            </w:r>
          </w:p>
        </w:tc>
        <w:tc>
          <w:tcPr>
            <w:tcW w:w="3782" w:type="dxa"/>
            <w:tcMar/>
            <w:vAlign w:val="center"/>
          </w:tcPr>
          <w:p w:rsidR="6FD83C37" w:rsidP="6FD83C37" w:rsidRDefault="6FD83C37" w14:paraId="3C7C0F85" w14:textId="000FAE94">
            <w:pPr>
              <w:pStyle w:val="podpowiedzi"/>
            </w:pPr>
            <w:r w:rsidR="2D6A360B">
              <w:rPr/>
              <w:t>M</w:t>
            </w:r>
            <w:proofErr w:type="spellStart"/>
            <w:proofErr w:type="spellEnd"/>
          </w:p>
        </w:tc>
      </w:tr>
      <w:tr w:rsidR="6FD83C37" w:rsidTr="2D6A360B" w14:paraId="688C84A6" w14:textId="7777777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3548AFA6" w14:textId="67DB2348">
            <w:pPr>
              <w:pStyle w:val="tekstwtabeliTNR"/>
            </w:pPr>
            <w:r w:rsidR="2D6A360B">
              <w:rPr/>
              <w:t>Nazwa: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6FD83C37" w:rsidP="6FD83C37" w:rsidRDefault="2591D273" w14:paraId="72EEF055" w14:textId="3348F401">
            <w:pPr>
              <w:pStyle w:val="podpowiedzi"/>
            </w:pPr>
            <w:r>
              <w:t>Promocja aktywności</w:t>
            </w:r>
          </w:p>
        </w:tc>
      </w:tr>
      <w:tr w:rsidR="6FD83C37" w:rsidTr="2D6A360B" w14:paraId="594F7596" w14:textId="7777777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0F0776F2" w14:textId="1DE0ED08">
            <w:pPr>
              <w:pStyle w:val="tekstwtabeliTNR"/>
            </w:pPr>
            <w:r w:rsidR="2D6A360B">
              <w:rPr/>
              <w:t>Opis: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6FD83C37" w:rsidP="120C7D95" w:rsidRDefault="2591D273" w14:paraId="22759D2F" w14:textId="5C8541AB">
            <w:pPr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1"/>
                <w:iCs w:val="1"/>
                <w:noProof w:val="0"/>
                <w:sz w:val="16"/>
                <w:szCs w:val="16"/>
                <w:lang w:val="pl-PL"/>
              </w:rPr>
            </w:pPr>
            <w:r w:rsidRPr="120C7D95" w:rsidR="120C7D95">
              <w:rPr>
                <w:rFonts w:ascii="Arial" w:hAnsi="Arial" w:eastAsia="Arial" w:cs="Arial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pl-PL"/>
              </w:rPr>
              <w:t>System powinien zachęcać użytkowników do ruchu pieszego i rowerowego poprzez sugerowanie atrakcyjnych, zielonych tras oraz moduł grywalizacji (odznaki, wyzwania, rankingi).</w:t>
            </w:r>
          </w:p>
        </w:tc>
      </w:tr>
      <w:tr w:rsidR="6FD83C37" w:rsidTr="2D6A360B" w14:paraId="5EAFFCCC" w14:textId="7777777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76D2978F" w14:textId="593F77EC">
            <w:pPr>
              <w:pStyle w:val="tekstwtabeliTNR"/>
            </w:pPr>
            <w:r w:rsidR="2D6A360B">
              <w:rPr/>
              <w:t>Udziałowiec: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6FD83C37" w:rsidP="120C7D95" w:rsidRDefault="6FD83C37" w14:paraId="3B1E2890" w14:textId="77CCE5B8">
            <w:pPr>
              <w:bidi w:val="0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1"/>
                <w:iCs w:val="1"/>
                <w:noProof w:val="0"/>
                <w:sz w:val="16"/>
                <w:szCs w:val="16"/>
                <w:lang w:val="pl-PL"/>
              </w:rPr>
            </w:pPr>
            <w:r w:rsidRPr="120C7D95" w:rsidR="120C7D95">
              <w:rPr>
                <w:rFonts w:ascii="Arial" w:hAnsi="Arial" w:eastAsia="Arial" w:cs="Arial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pl-PL"/>
              </w:rPr>
              <w:t>Społeczeństwo Trójmiasta (UOB 01), Urzędy Miast (UOP 01)</w:t>
            </w:r>
          </w:p>
        </w:tc>
      </w:tr>
      <w:tr w:rsidR="6FD83C37" w:rsidTr="2D6A360B" w14:paraId="3C90EE58" w14:textId="7777777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6C3F33EB" w14:textId="32513B82">
            <w:pPr>
              <w:pStyle w:val="tekstwtabeliTNR"/>
            </w:pPr>
            <w:r w:rsidR="2D6A360B">
              <w:rPr/>
              <w:t>Wymagania powiązane: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6FD83C37" w:rsidP="6FD83C37" w:rsidRDefault="6FD83C37" w14:paraId="361FE421" w14:textId="1FDF6C3B">
            <w:pPr>
              <w:pStyle w:val="podpowiedzi"/>
            </w:pPr>
            <w:r w:rsidR="120C7D95">
              <w:rPr/>
              <w:t>WF01, WF05, WF06</w:t>
            </w:r>
          </w:p>
        </w:tc>
      </w:tr>
    </w:tbl>
    <w:p w:rsidR="120C7D95" w:rsidP="120C7D95" w:rsidRDefault="120C7D95" w14:paraId="63DA36A0" w14:textId="4A1590B1">
      <w:pPr>
        <w:pStyle w:val="Normal"/>
        <w:ind w:firstLine="0"/>
      </w:pPr>
    </w:p>
    <w:tbl>
      <w:tblPr>
        <w:tblW w:w="0" w:type="auto"/>
        <w:tblInd w:w="7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1957"/>
        <w:gridCol w:w="1930"/>
        <w:gridCol w:w="1393"/>
        <w:gridCol w:w="3711"/>
      </w:tblGrid>
      <w:tr w:rsidR="6FD83C37" w:rsidTr="2D6A360B" w14:paraId="30AF19BA" w14:textId="77777777">
        <w:trPr>
          <w:trHeight w:val="300"/>
        </w:trPr>
        <w:tc>
          <w:tcPr>
            <w:tcW w:w="9140" w:type="dxa"/>
            <w:gridSpan w:val="4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5734960C" w14:textId="77777777">
            <w:pPr>
              <w:pStyle w:val="wpiswtabeli"/>
            </w:pPr>
            <w:r>
              <w:t>KARTA WYMAGANIA</w:t>
            </w:r>
          </w:p>
        </w:tc>
      </w:tr>
      <w:tr w:rsidR="6FD83C37" w:rsidTr="2D6A360B" w14:paraId="606F802C" w14:textId="7777777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4289EC9F" w14:textId="77777777">
            <w:pPr>
              <w:pStyle w:val="tekstwtabeliTNR"/>
            </w:pPr>
            <w:r>
              <w:t>Identyfikator:</w:t>
            </w:r>
          </w:p>
        </w:tc>
        <w:tc>
          <w:tcPr>
            <w:tcW w:w="1975" w:type="dxa"/>
            <w:tcMar/>
            <w:vAlign w:val="center"/>
          </w:tcPr>
          <w:p w:rsidR="6FD83C37" w:rsidP="2591D273" w:rsidRDefault="2591D273" w14:paraId="02E508AC" w14:textId="6BFAE833">
            <w:pPr>
              <w:pStyle w:val="podpowiedzi"/>
            </w:pPr>
            <w:r>
              <w:t>WO 02</w:t>
            </w:r>
          </w:p>
        </w:tc>
        <w:tc>
          <w:tcPr>
            <w:tcW w:w="1406" w:type="dxa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4263A359" w14:textId="77777777">
            <w:pPr>
              <w:pStyle w:val="tekstwtabeliTNR"/>
            </w:pPr>
            <w:r>
              <w:t>Priorytet:</w:t>
            </w:r>
          </w:p>
        </w:tc>
        <w:tc>
          <w:tcPr>
            <w:tcW w:w="3782" w:type="dxa"/>
            <w:tcMar/>
            <w:vAlign w:val="center"/>
          </w:tcPr>
          <w:p w:rsidR="6FD83C37" w:rsidP="6FD83C37" w:rsidRDefault="6FD83C37" w14:paraId="767B3DEF" w14:textId="6E756DF2">
            <w:pPr>
              <w:pStyle w:val="podpowiedzi"/>
            </w:pPr>
            <w:r w:rsidR="2D6A360B">
              <w:rPr/>
              <w:t>M</w:t>
            </w:r>
          </w:p>
        </w:tc>
      </w:tr>
      <w:tr w:rsidR="6FD83C37" w:rsidTr="2D6A360B" w14:paraId="0C95AA0D" w14:textId="7777777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646EEAF8" w14:textId="14503681">
            <w:pPr>
              <w:pStyle w:val="tekstwtabeliTNR"/>
            </w:pPr>
            <w:r w:rsidR="2D6A360B">
              <w:rPr/>
              <w:t>Nazwa: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6FD83C37" w:rsidP="120C7D95" w:rsidRDefault="2591D273" w14:paraId="688B7F0F" w14:textId="159DD3FF">
            <w:pPr>
              <w:pStyle w:val="podpowiedzi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20C7D95">
              <w:rPr/>
              <w:t xml:space="preserve">Zgodność z RODO i ochrona danych </w:t>
            </w:r>
            <w:r w:rsidR="120C7D95">
              <w:rPr/>
              <w:t>geolokalizacyjnych</w:t>
            </w:r>
          </w:p>
        </w:tc>
      </w:tr>
      <w:tr w:rsidR="6FD83C37" w:rsidTr="2D6A360B" w14:paraId="162E9BEB" w14:textId="7777777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7499C2D1" w14:textId="006EF1DF">
            <w:pPr>
              <w:pStyle w:val="tekstwtabeliTNR"/>
            </w:pPr>
            <w:r w:rsidR="2D6A360B">
              <w:rPr/>
              <w:t>Opis: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6FD83C37" w:rsidP="120C7D95" w:rsidRDefault="6FD83C37" w14:paraId="0A706ADA" w14:textId="65D3EB66">
            <w:pPr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1"/>
                <w:iCs w:val="1"/>
                <w:noProof w:val="0"/>
                <w:sz w:val="16"/>
                <w:szCs w:val="16"/>
                <w:lang w:val="pl-PL"/>
              </w:rPr>
            </w:pPr>
            <w:r w:rsidRPr="120C7D95" w:rsidR="120C7D95">
              <w:rPr>
                <w:rFonts w:ascii="Arial" w:hAnsi="Arial" w:eastAsia="Arial" w:cs="Arial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pl-PL"/>
              </w:rPr>
              <w:t xml:space="preserve">System musi przetwarzać dane </w:t>
            </w:r>
            <w:r w:rsidRPr="120C7D95" w:rsidR="120C7D95">
              <w:rPr>
                <w:rFonts w:ascii="Arial" w:hAnsi="Arial" w:eastAsia="Arial" w:cs="Arial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pl-PL"/>
              </w:rPr>
              <w:t>geolokalizacyjne</w:t>
            </w:r>
            <w:r w:rsidRPr="120C7D95" w:rsidR="120C7D95">
              <w:rPr>
                <w:rFonts w:ascii="Arial" w:hAnsi="Arial" w:eastAsia="Arial" w:cs="Arial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pl-PL"/>
              </w:rPr>
              <w:t xml:space="preserve"> użytkowników zgodnie z przepisami RODO. Dane lokalizacji nie mogą być udostępniane osobom trzecim bez wyraźnej zgody użytkownika.</w:t>
            </w:r>
          </w:p>
        </w:tc>
      </w:tr>
      <w:tr w:rsidR="6FD83C37" w:rsidTr="2D6A360B" w14:paraId="60D2946E" w14:textId="7777777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3798E1B9" w14:textId="38FC6FB3">
            <w:pPr>
              <w:pStyle w:val="tekstwtabeliTNR"/>
            </w:pPr>
            <w:r w:rsidR="2D6A360B">
              <w:rPr/>
              <w:t>Udziałowiec: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6FD83C37" w:rsidP="120C7D95" w:rsidRDefault="6FD83C37" w14:paraId="7CE6A444" w14:textId="7CD41DCD">
            <w:pPr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1"/>
                <w:iCs w:val="1"/>
                <w:noProof w:val="0"/>
                <w:sz w:val="16"/>
                <w:szCs w:val="16"/>
                <w:lang w:val="en-US"/>
              </w:rPr>
            </w:pPr>
            <w:r w:rsidRPr="120C7D95" w:rsidR="120C7D95">
              <w:rPr>
                <w:rFonts w:ascii="Arial" w:hAnsi="Arial" w:eastAsia="Arial" w:cs="Arial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Infrastruktura</w:t>
            </w:r>
            <w:r w:rsidRPr="120C7D95" w:rsidR="120C7D95">
              <w:rPr>
                <w:rFonts w:ascii="Arial" w:hAnsi="Arial" w:eastAsia="Arial" w:cs="Arial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 xml:space="preserve"> AWS (UNP 01), Google </w:t>
            </w:r>
            <w:r w:rsidRPr="120C7D95" w:rsidR="120C7D95">
              <w:rPr>
                <w:rFonts w:ascii="Arial" w:hAnsi="Arial" w:eastAsia="Arial" w:cs="Arial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Maps</w:t>
            </w:r>
            <w:r w:rsidRPr="120C7D95" w:rsidR="120C7D95">
              <w:rPr>
                <w:rFonts w:ascii="Arial" w:hAnsi="Arial" w:eastAsia="Arial" w:cs="Arial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 xml:space="preserve"> API (UNP 02)</w:t>
            </w:r>
          </w:p>
        </w:tc>
      </w:tr>
      <w:tr w:rsidR="6FD83C37" w:rsidTr="2D6A360B" w14:paraId="38115DC3" w14:textId="7777777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72541686" w14:textId="46E38CDF">
            <w:pPr>
              <w:pStyle w:val="tekstwtabeliTNR"/>
            </w:pPr>
            <w:r w:rsidR="2D6A360B">
              <w:rPr/>
              <w:t>Wymagania powiązane: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6FD83C37" w:rsidP="6FD83C37" w:rsidRDefault="6FD83C37" w14:paraId="16C8ECB7" w14:textId="3C79F5CE">
            <w:pPr>
              <w:pStyle w:val="podpowiedzi"/>
            </w:pPr>
            <w:r w:rsidR="120C7D95">
              <w:rPr/>
              <w:t>WN02</w:t>
            </w:r>
          </w:p>
        </w:tc>
      </w:tr>
    </w:tbl>
    <w:p w:rsidRPr="00365051" w:rsidR="00365051" w:rsidP="6FD83C37" w:rsidRDefault="00365051" w14:paraId="1E8920E4" w14:textId="7315AFDB">
      <w:pPr>
        <w:ind w:firstLine="0"/>
      </w:pPr>
    </w:p>
    <w:tbl>
      <w:tblPr>
        <w:tblW w:w="0" w:type="auto"/>
        <w:tblInd w:w="7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1953"/>
        <w:gridCol w:w="1949"/>
        <w:gridCol w:w="1391"/>
        <w:gridCol w:w="3698"/>
      </w:tblGrid>
      <w:tr w:rsidR="6FD83C37" w:rsidTr="2D6A360B" w14:paraId="37881447" w14:textId="77777777">
        <w:trPr>
          <w:trHeight w:val="300"/>
        </w:trPr>
        <w:tc>
          <w:tcPr>
            <w:tcW w:w="9140" w:type="dxa"/>
            <w:gridSpan w:val="4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1327305E" w14:textId="77777777">
            <w:pPr>
              <w:pStyle w:val="wpiswtabeli"/>
            </w:pPr>
            <w:r>
              <w:t>KARTA WYMAGANIA</w:t>
            </w:r>
          </w:p>
        </w:tc>
      </w:tr>
      <w:tr w:rsidR="6FD83C37" w:rsidTr="2D6A360B" w14:paraId="3B076588" w14:textId="7777777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6092D7A8" w14:textId="77777777">
            <w:pPr>
              <w:pStyle w:val="tekstwtabeliTNR"/>
            </w:pPr>
            <w:r>
              <w:t>Identyfikator:</w:t>
            </w:r>
          </w:p>
        </w:tc>
        <w:tc>
          <w:tcPr>
            <w:tcW w:w="1975" w:type="dxa"/>
            <w:tcMar/>
            <w:vAlign w:val="center"/>
          </w:tcPr>
          <w:p w:rsidR="6FD83C37" w:rsidP="6FD83C37" w:rsidRDefault="6FD83C37" w14:paraId="5046AA77" w14:textId="6B295C09">
            <w:pPr>
              <w:pStyle w:val="podpowiedzi"/>
            </w:pPr>
            <w:r w:rsidR="120C7D95">
              <w:rPr/>
              <w:t>WO 03</w:t>
            </w:r>
          </w:p>
        </w:tc>
        <w:tc>
          <w:tcPr>
            <w:tcW w:w="1406" w:type="dxa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384D57F6" w14:textId="77777777">
            <w:pPr>
              <w:pStyle w:val="tekstwtabeliTNR"/>
            </w:pPr>
            <w:r>
              <w:t>Priorytet:</w:t>
            </w:r>
          </w:p>
        </w:tc>
        <w:tc>
          <w:tcPr>
            <w:tcW w:w="3782" w:type="dxa"/>
            <w:tcMar/>
            <w:vAlign w:val="center"/>
          </w:tcPr>
          <w:p w:rsidR="6FD83C37" w:rsidP="2D6A360B" w:rsidRDefault="6FD83C37" w14:paraId="35E18E85" w14:textId="44E60675">
            <w:pPr>
              <w:pStyle w:val="podpowiedzi"/>
              <w:ind w:left="0"/>
            </w:pPr>
            <w:r w:rsidR="2D6A360B">
              <w:rPr/>
              <w:t>M</w:t>
            </w:r>
          </w:p>
        </w:tc>
      </w:tr>
      <w:tr w:rsidR="6FD83C37" w:rsidTr="2D6A360B" w14:paraId="4689A48B" w14:textId="7777777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727933DA" w14:textId="338EF47C">
            <w:pPr>
              <w:pStyle w:val="tekstwtabeliTNR"/>
            </w:pPr>
            <w:r w:rsidR="2D6A360B">
              <w:rPr/>
              <w:t>Nazwa: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6FD83C37" w:rsidP="120C7D95" w:rsidRDefault="6FD83C37" w14:paraId="4CC3D78E" w14:textId="20E77160">
            <w:pPr>
              <w:pStyle w:val="podpowiedzi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20C7D95">
              <w:rPr/>
              <w:t>Poprawa infrastruktury i raportowanie problemów</w:t>
            </w:r>
          </w:p>
        </w:tc>
      </w:tr>
      <w:tr w:rsidR="6FD83C37" w:rsidTr="2D6A360B" w14:paraId="6B10135A" w14:textId="7777777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7EBD736A" w14:textId="53921362">
            <w:pPr>
              <w:pStyle w:val="tekstwtabeliTNR"/>
            </w:pPr>
            <w:r w:rsidR="2D6A360B">
              <w:rPr/>
              <w:t>Opis: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6FD83C37" w:rsidP="120C7D95" w:rsidRDefault="6FD83C37" w14:paraId="1DB8E9C0" w14:textId="70594050">
            <w:pPr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1"/>
                <w:iCs w:val="1"/>
                <w:noProof w:val="0"/>
                <w:sz w:val="16"/>
                <w:szCs w:val="16"/>
                <w:lang w:val="pl-PL"/>
              </w:rPr>
            </w:pPr>
            <w:r w:rsidRPr="120C7D95" w:rsidR="120C7D95">
              <w:rPr>
                <w:rFonts w:ascii="Arial" w:hAnsi="Arial" w:eastAsia="Arial" w:cs="Arial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pl-PL"/>
              </w:rPr>
              <w:t>System powinien umożliwiać zbieranie danych o problemach infrastrukturalnych od użytkowników (</w:t>
            </w:r>
            <w:r w:rsidRPr="120C7D95" w:rsidR="120C7D95">
              <w:rPr>
                <w:rFonts w:ascii="Arial" w:hAnsi="Arial" w:eastAsia="Arial" w:cs="Arial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pl-PL"/>
              </w:rPr>
              <w:t>crowdsourcing</w:t>
            </w:r>
            <w:r w:rsidRPr="120C7D95" w:rsidR="120C7D95">
              <w:rPr>
                <w:rFonts w:ascii="Arial" w:hAnsi="Arial" w:eastAsia="Arial" w:cs="Arial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pl-PL"/>
              </w:rPr>
              <w:t>) i udostępniać raporty Urzędom Miast w celu poprawy infrastruktury zielonej.</w:t>
            </w:r>
          </w:p>
        </w:tc>
      </w:tr>
      <w:tr w:rsidR="6FD83C37" w:rsidTr="2D6A360B" w14:paraId="537736BD" w14:textId="7777777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3177FDB3" w14:textId="3F3698E4">
            <w:pPr>
              <w:pStyle w:val="tekstwtabeliTNR"/>
            </w:pPr>
            <w:r w:rsidR="2D6A360B">
              <w:rPr/>
              <w:t>Udziałowiec: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6FD83C37" w:rsidP="6FD83C37" w:rsidRDefault="6FD83C37" w14:paraId="63AA155D" w14:textId="33DA67B2">
            <w:pPr>
              <w:pStyle w:val="podpowiedzi"/>
            </w:pPr>
            <w:r w:rsidR="120C7D95">
              <w:rPr/>
              <w:t>Urzędy Miast (UOP1)</w:t>
            </w:r>
          </w:p>
        </w:tc>
      </w:tr>
      <w:tr w:rsidR="6FD83C37" w:rsidTr="2D6A360B" w14:paraId="38E15A4C" w14:textId="7777777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4252B86A" w14:textId="349489F0">
            <w:pPr>
              <w:pStyle w:val="tekstwtabeliTNR"/>
            </w:pPr>
            <w:r w:rsidR="2D6A360B">
              <w:rPr/>
              <w:t>Wymagania powiązane: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6FD83C37" w:rsidP="6FD83C37" w:rsidRDefault="6FD83C37" w14:paraId="692F26C3" w14:textId="42A104D1">
            <w:pPr>
              <w:pStyle w:val="podpowiedzi"/>
            </w:pPr>
            <w:r w:rsidR="120C7D95">
              <w:rPr/>
              <w:t>WF02</w:t>
            </w:r>
          </w:p>
        </w:tc>
      </w:tr>
    </w:tbl>
    <w:p w:rsidRPr="00365051" w:rsidR="00365051" w:rsidP="6FD83C37" w:rsidRDefault="00365051" w14:paraId="64AC8026" w14:textId="5A0F5A5A">
      <w:pPr>
        <w:ind w:firstLine="0"/>
      </w:pPr>
    </w:p>
    <w:tbl>
      <w:tblPr>
        <w:tblW w:w="0" w:type="auto"/>
        <w:tblInd w:w="7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53"/>
        <w:gridCol w:w="1948"/>
        <w:gridCol w:w="1389"/>
        <w:gridCol w:w="3701"/>
      </w:tblGrid>
      <w:tr w:rsidR="000040C8" w:rsidTr="2D6A360B" w14:paraId="1B17E0B7" w14:textId="77777777">
        <w:trPr>
          <w:cantSplit/>
        </w:trPr>
        <w:tc>
          <w:tcPr>
            <w:tcW w:w="9140" w:type="dxa"/>
            <w:gridSpan w:val="4"/>
            <w:shd w:val="clear" w:color="auto" w:fill="D9D9D9" w:themeFill="background1" w:themeFillShade="D9"/>
            <w:tcMar/>
            <w:vAlign w:val="center"/>
          </w:tcPr>
          <w:p w:rsidRPr="005D58FD" w:rsidR="000040C8" w:rsidP="006F5A48" w:rsidRDefault="000040C8" w14:paraId="48BD23EC" w14:textId="77777777">
            <w:pPr>
              <w:pStyle w:val="wpiswtabeli"/>
            </w:pPr>
            <w:r w:rsidRPr="005D58FD">
              <w:t>KARTA WYMAGANIA</w:t>
            </w:r>
          </w:p>
        </w:tc>
      </w:tr>
      <w:tr w:rsidR="000040C8" w:rsidTr="2D6A360B" w14:paraId="6D2E39D0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Pr="005D58FD" w:rsidR="000040C8" w:rsidP="006F5A48" w:rsidRDefault="000040C8" w14:paraId="7E1486FF" w14:textId="77777777">
            <w:pPr>
              <w:pStyle w:val="tekstwtabeliTNR"/>
            </w:pPr>
            <w:r w:rsidRPr="005D58FD">
              <w:t>Identyfikator:</w:t>
            </w:r>
          </w:p>
        </w:tc>
        <w:tc>
          <w:tcPr>
            <w:tcW w:w="1975" w:type="dxa"/>
            <w:tcMar/>
            <w:vAlign w:val="center"/>
          </w:tcPr>
          <w:p w:rsidRPr="005A5155" w:rsidR="000040C8" w:rsidP="120C7D95" w:rsidRDefault="00F91DA3" w14:paraId="748BDF84" w14:textId="7454B542">
            <w:pPr>
              <w:pStyle w:val="podpowiedzi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20C7D95">
              <w:rPr/>
              <w:t>WO 04</w:t>
            </w:r>
          </w:p>
        </w:tc>
        <w:tc>
          <w:tcPr>
            <w:tcW w:w="1406" w:type="dxa"/>
            <w:shd w:val="clear" w:color="auto" w:fill="D9D9D9" w:themeFill="background1" w:themeFillShade="D9"/>
            <w:tcMar/>
            <w:vAlign w:val="center"/>
          </w:tcPr>
          <w:p w:rsidRPr="005D58FD" w:rsidR="000040C8" w:rsidP="006F5A48" w:rsidRDefault="00365051" w14:paraId="350AC6F6" w14:textId="77777777">
            <w:pPr>
              <w:pStyle w:val="tekstwtabeliTNR"/>
            </w:pPr>
            <w:r>
              <w:t>Priorytet</w:t>
            </w:r>
            <w:r w:rsidRPr="005D58FD" w:rsidR="000040C8">
              <w:t>:</w:t>
            </w:r>
          </w:p>
        </w:tc>
        <w:tc>
          <w:tcPr>
            <w:tcW w:w="3782" w:type="dxa"/>
            <w:tcMar/>
            <w:vAlign w:val="center"/>
          </w:tcPr>
          <w:p w:rsidR="000040C8" w:rsidP="009671D1" w:rsidRDefault="009671D1" w14:paraId="2F8A716D" w14:textId="7B825702">
            <w:pPr>
              <w:pStyle w:val="podpowiedzi"/>
            </w:pPr>
            <w:r w:rsidR="2D6A360B">
              <w:rPr/>
              <w:t>S</w:t>
            </w:r>
          </w:p>
        </w:tc>
      </w:tr>
      <w:tr w:rsidR="000040C8" w:rsidTr="2D6A360B" w14:paraId="342FD290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Pr="005D58FD" w:rsidR="000040C8" w:rsidP="006F5A48" w:rsidRDefault="000040C8" w14:paraId="216CCAE3" w14:textId="7EC42513">
            <w:pPr>
              <w:pStyle w:val="tekstwtabeliTNR"/>
            </w:pPr>
            <w:r w:rsidR="2D6A360B">
              <w:rPr/>
              <w:t>Nazwa: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0040C8" w:rsidP="120C7D95" w:rsidRDefault="000040C8" w14:paraId="65B036B6" w14:textId="7FFCDDD1">
            <w:pPr>
              <w:pStyle w:val="podpowiedzi"/>
              <w:jc w:val="left"/>
              <w:rPr>
                <w:rFonts w:ascii="Arial" w:hAnsi="Arial" w:eastAsia="Arial" w:cs="Arial"/>
                <w:b w:val="0"/>
                <w:bCs w:val="0"/>
                <w:i w:val="1"/>
                <w:iCs w:val="1"/>
                <w:noProof w:val="0"/>
                <w:sz w:val="16"/>
                <w:szCs w:val="16"/>
                <w:lang w:val="pl-PL"/>
              </w:rPr>
            </w:pPr>
            <w:r w:rsidRPr="120C7D95" w:rsidR="120C7D95">
              <w:rPr>
                <w:rFonts w:ascii="Arial" w:hAnsi="Arial" w:eastAsia="Arial" w:cs="Arial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pl-PL"/>
              </w:rPr>
              <w:t>Unikanie tras niebezpiecznych dla pieszych</w:t>
            </w:r>
          </w:p>
        </w:tc>
      </w:tr>
      <w:tr w:rsidR="000040C8" w:rsidTr="2D6A360B" w14:paraId="3F6C8125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Pr="005D58FD" w:rsidR="000040C8" w:rsidP="006F5A48" w:rsidRDefault="000040C8" w14:paraId="29ADAE1D" w14:textId="659FCC43">
            <w:pPr>
              <w:pStyle w:val="tekstwtabeliTNR"/>
            </w:pPr>
            <w:r w:rsidR="2D6A360B">
              <w:rPr/>
              <w:t>Opis: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0040C8" w:rsidP="120C7D95" w:rsidRDefault="000040C8" w14:paraId="06FD532C" w14:textId="6DD84B0A">
            <w:pPr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1"/>
                <w:iCs w:val="1"/>
                <w:noProof w:val="0"/>
                <w:sz w:val="16"/>
                <w:szCs w:val="16"/>
                <w:lang w:val="pl-PL"/>
              </w:rPr>
            </w:pPr>
            <w:r w:rsidRPr="120C7D95" w:rsidR="120C7D95">
              <w:rPr>
                <w:rFonts w:ascii="Arial" w:hAnsi="Arial" w:eastAsia="Arial" w:cs="Arial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pl-PL"/>
              </w:rPr>
              <w:t>System nie powinien sugerować pieszym tras prowadzących poboczem dróg samochodowych, jeśli istnieje bezpieczna alternatywa.</w:t>
            </w:r>
          </w:p>
        </w:tc>
      </w:tr>
      <w:tr w:rsidR="000040C8" w:rsidTr="2D6A360B" w14:paraId="32670FA6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Pr="005D58FD" w:rsidR="000040C8" w:rsidP="006F5A48" w:rsidRDefault="000040C8" w14:paraId="40A35131" w14:textId="1A772E00">
            <w:pPr>
              <w:pStyle w:val="tekstwtabeliTNR"/>
            </w:pPr>
            <w:r w:rsidR="2D6A360B">
              <w:rPr/>
              <w:t>Udziałowiec: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0040C8" w:rsidP="120C7D95" w:rsidRDefault="00025A94" w14:paraId="546E9C17" w14:textId="62922CFA">
            <w:pPr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1"/>
                <w:iCs w:val="1"/>
                <w:noProof w:val="0"/>
                <w:sz w:val="16"/>
                <w:szCs w:val="16"/>
                <w:lang w:val="pl-PL"/>
              </w:rPr>
            </w:pPr>
            <w:r w:rsidRPr="120C7D95" w:rsidR="120C7D95">
              <w:rPr>
                <w:rFonts w:ascii="Arial" w:hAnsi="Arial" w:eastAsia="Arial" w:cs="Arial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pl-PL"/>
              </w:rPr>
              <w:t>Społeczeństwo Trójmiasta (UOB 01)</w:t>
            </w:r>
          </w:p>
        </w:tc>
      </w:tr>
      <w:tr w:rsidR="000040C8" w:rsidTr="2D6A360B" w14:paraId="359B340B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Pr="005D58FD" w:rsidR="000040C8" w:rsidP="006F5A48" w:rsidRDefault="000040C8" w14:paraId="36D01F5C" w14:textId="52581CC1">
            <w:pPr>
              <w:pStyle w:val="tekstwtabeliTNR"/>
            </w:pPr>
            <w:r w:rsidR="2D6A360B">
              <w:rPr/>
              <w:t>Wymagania powiązane: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0040C8" w:rsidP="120C7D95" w:rsidRDefault="000040C8" w14:paraId="694FCDE8" w14:textId="45A530B8">
            <w:pPr>
              <w:pStyle w:val="podpowiedzi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20C7D95">
              <w:rPr/>
              <w:t>WF01</w:t>
            </w:r>
          </w:p>
        </w:tc>
      </w:tr>
    </w:tbl>
    <w:p w:rsidRPr="00A32660" w:rsidR="00606BDC" w:rsidP="00365051" w:rsidRDefault="00E02047" w14:paraId="1E286004" w14:textId="77777777">
      <w:pPr>
        <w:pStyle w:val="Heading2"/>
      </w:pPr>
      <w:r>
        <w:t>Wymagania funkcjonalne</w:t>
      </w:r>
    </w:p>
    <w:p w:rsidR="00365051" w:rsidP="2591D273" w:rsidRDefault="2591D273" w14:paraId="0DF84103" w14:textId="77777777">
      <w:pPr>
        <w:pStyle w:val="podpowiedzi"/>
        <w:rPr>
          <w:color w:val="595959" w:themeColor="text1" w:themeTint="A6"/>
        </w:rPr>
      </w:pPr>
      <w:r w:rsidRPr="2591D273">
        <w:rPr>
          <w:color w:val="595959" w:themeColor="text1" w:themeTint="A6"/>
        </w:rPr>
        <w:t>{Funkcje/usługi; wymagania funkcjonalne powinny odpowiadać na pytanie: co system ma robić?</w:t>
      </w:r>
    </w:p>
    <w:p w:rsidR="00606BDC" w:rsidP="008A30F7" w:rsidRDefault="2591D273" w14:paraId="07E2D57A" w14:textId="77777777">
      <w:pPr>
        <w:pStyle w:val="podpowiedzi"/>
      </w:pPr>
      <w:r w:rsidRPr="2591D273">
        <w:rPr>
          <w:color w:val="595959" w:themeColor="text1" w:themeTint="A6"/>
        </w:rPr>
        <w:t>W tym podrozdziale powinny znaleźć się tabele przedstawione w podpunkcie 3.2.1 opracowane dla każdego zidentyfikowanego wymaganie funkcjonalnego.}</w:t>
      </w:r>
    </w:p>
    <w:p w:rsidRPr="00365051" w:rsidR="00365051" w:rsidP="009B52AE" w:rsidRDefault="00365051" w14:paraId="24246471" w14:textId="77777777"/>
    <w:p w:rsidR="74C8E940" w:rsidRDefault="74C8E940" w14:paraId="16BEE725" w14:textId="3FC9A83B"/>
    <w:p w:rsidR="74C8E940" w:rsidRDefault="74C8E940" w14:paraId="2B42A98A" w14:textId="53FB4748"/>
    <w:p w:rsidR="74C8E940" w:rsidRDefault="74C8E940" w14:paraId="41E06677" w14:textId="06F94DA8"/>
    <w:p w:rsidR="74C8E940" w:rsidP="04702232" w:rsidRDefault="74C8E940" w14:paraId="26D9C119" w14:textId="14FB2F6C">
      <w:pPr>
        <w:ind w:firstLine="0"/>
      </w:pPr>
    </w:p>
    <w:p w:rsidR="00E02047" w:rsidP="04702232" w:rsidRDefault="00E02047" w14:paraId="232E0298" w14:textId="77777777">
      <w:pPr>
        <w:pStyle w:val="Heading3"/>
        <w:rPr>
          <w:i w:val="0"/>
          <w:iCs w:val="0"/>
        </w:rPr>
      </w:pPr>
      <w:r w:rsidRPr="04702232" w:rsidR="04702232">
        <w:rPr>
          <w:i w:val="0"/>
          <w:iCs w:val="0"/>
        </w:rPr>
        <w:t>Nazwa f</w:t>
      </w:r>
      <w:r w:rsidRPr="04702232" w:rsidR="04702232">
        <w:rPr>
          <w:i w:val="0"/>
          <w:iCs w:val="0"/>
        </w:rPr>
        <w:t>unkcj</w:t>
      </w:r>
      <w:r w:rsidRPr="04702232" w:rsidR="04702232">
        <w:rPr>
          <w:i w:val="0"/>
          <w:iCs w:val="0"/>
        </w:rPr>
        <w:t xml:space="preserve">i / </w:t>
      </w:r>
      <w:r w:rsidRPr="04702232" w:rsidR="04702232">
        <w:rPr>
          <w:i w:val="0"/>
          <w:iCs w:val="0"/>
        </w:rPr>
        <w:t>usługi</w:t>
      </w:r>
      <w:r w:rsidRPr="04702232" w:rsidR="04702232">
        <w:rPr>
          <w:i w:val="0"/>
          <w:iCs w:val="0"/>
        </w:rPr>
        <w:t>}</w:t>
      </w:r>
    </w:p>
    <w:tbl>
      <w:tblPr>
        <w:tblW w:w="0" w:type="auto"/>
        <w:tblInd w:w="7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56"/>
        <w:gridCol w:w="1930"/>
        <w:gridCol w:w="1395"/>
        <w:gridCol w:w="3710"/>
      </w:tblGrid>
      <w:tr w:rsidR="00DB41CB" w:rsidTr="04702232" w14:paraId="4FEE6044" w14:textId="77777777">
        <w:trPr>
          <w:cantSplit/>
        </w:trPr>
        <w:tc>
          <w:tcPr>
            <w:tcW w:w="9140" w:type="dxa"/>
            <w:gridSpan w:val="4"/>
            <w:shd w:val="clear" w:color="auto" w:fill="D9D9D9" w:themeFill="background1" w:themeFillShade="D9"/>
            <w:tcMar/>
            <w:vAlign w:val="center"/>
          </w:tcPr>
          <w:p w:rsidRPr="005D58FD" w:rsidR="00DB41CB" w:rsidP="006F5A48" w:rsidRDefault="00DB41CB" w14:paraId="372635E5" w14:textId="77777777">
            <w:pPr>
              <w:pStyle w:val="wpiswtabeli"/>
            </w:pPr>
            <w:r w:rsidRPr="005D58FD">
              <w:t>KARTA WYMAGANIA</w:t>
            </w:r>
          </w:p>
        </w:tc>
      </w:tr>
      <w:tr w:rsidRPr="00100F18" w:rsidR="00DB41CB" w:rsidTr="04702232" w14:paraId="3DABE63D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Pr="005D58FD" w:rsidR="00DB41CB" w:rsidP="006F5A48" w:rsidRDefault="00DB41CB" w14:paraId="06EFF4E3" w14:textId="77777777">
            <w:pPr>
              <w:pStyle w:val="tekstwtabeliTNR"/>
            </w:pPr>
            <w:r w:rsidRPr="005D58FD">
              <w:t>Identyfikator:</w:t>
            </w:r>
          </w:p>
        </w:tc>
        <w:tc>
          <w:tcPr>
            <w:tcW w:w="1971" w:type="dxa"/>
            <w:tcMar/>
            <w:vAlign w:val="center"/>
          </w:tcPr>
          <w:p w:rsidRPr="005A5155" w:rsidR="00DB41CB" w:rsidP="006F5A48" w:rsidRDefault="00F91DA3" w14:paraId="3E925652" w14:textId="7557F974">
            <w:pPr>
              <w:pStyle w:val="podpowiedzi"/>
            </w:pPr>
            <w:r>
              <w:t xml:space="preserve"> WF01</w:t>
            </w:r>
          </w:p>
        </w:tc>
        <w:tc>
          <w:tcPr>
            <w:tcW w:w="1410" w:type="dxa"/>
            <w:shd w:val="clear" w:color="auto" w:fill="D9D9D9" w:themeFill="background1" w:themeFillShade="D9"/>
            <w:tcMar/>
            <w:vAlign w:val="center"/>
          </w:tcPr>
          <w:p w:rsidRPr="005D58FD" w:rsidR="00DB41CB" w:rsidP="006F5A48" w:rsidRDefault="00365051" w14:paraId="0F0667ED" w14:textId="3A870A63">
            <w:pPr>
              <w:pStyle w:val="tekstwtabeliTNR"/>
            </w:pPr>
            <w:r w:rsidR="2D6A360B">
              <w:rPr/>
              <w:t xml:space="preserve">Priorytet: </w:t>
            </w:r>
          </w:p>
        </w:tc>
        <w:tc>
          <w:tcPr>
            <w:tcW w:w="3782" w:type="dxa"/>
            <w:tcMar/>
            <w:vAlign w:val="center"/>
          </w:tcPr>
          <w:p w:rsidRPr="00100F18" w:rsidR="00DB41CB" w:rsidP="00DD75DA" w:rsidRDefault="00100F18" w14:paraId="73F29E32" w14:textId="6DF37F54">
            <w:pPr>
              <w:pStyle w:val="podpowiedzi"/>
            </w:pPr>
            <w:r w:rsidR="2D6A360B">
              <w:rPr/>
              <w:t>M</w:t>
            </w:r>
          </w:p>
        </w:tc>
      </w:tr>
      <w:tr w:rsidR="00DB41CB" w:rsidTr="04702232" w14:paraId="48DFF681" w14:textId="77777777">
        <w:trPr>
          <w:cantSplit/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Pr="005D58FD" w:rsidR="00DB41CB" w:rsidP="006F5A48" w:rsidRDefault="00DB41CB" w14:paraId="06AC9897" w14:textId="5E8100F4">
            <w:pPr>
              <w:pStyle w:val="tekstwtabeliTNR"/>
            </w:pPr>
            <w:r w:rsidR="2D6A360B">
              <w:rPr/>
              <w:t>Nazwa: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DB41CB" w:rsidP="006F5A48" w:rsidRDefault="65B7D817" w14:paraId="266697F2" w14:textId="6400350B">
            <w:pPr>
              <w:pStyle w:val="podpowiedzi"/>
            </w:pPr>
            <w:r>
              <w:t xml:space="preserve">Wyznaczenie tras </w:t>
            </w:r>
            <w:proofErr w:type="spellStart"/>
            <w:r>
              <w:t>priorytetyzujących</w:t>
            </w:r>
            <w:proofErr w:type="spellEnd"/>
            <w:r>
              <w:t xml:space="preserve"> tereny zielone</w:t>
            </w:r>
          </w:p>
        </w:tc>
      </w:tr>
      <w:tr w:rsidR="00DB41CB" w:rsidTr="04702232" w14:paraId="5E034A6F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Pr="005D58FD" w:rsidR="00DB41CB" w:rsidP="006F5A48" w:rsidRDefault="00DB41CB" w14:paraId="530099AA" w14:textId="53E96DAC">
            <w:pPr>
              <w:pStyle w:val="tekstwtabeliTNR"/>
            </w:pPr>
            <w:r w:rsidR="2D6A360B">
              <w:rPr/>
              <w:t>Opis: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DB41CB" w:rsidP="006F5A48" w:rsidRDefault="00DB41CB" w14:paraId="5913F0B0" w14:textId="500BF59F">
            <w:pPr>
              <w:pStyle w:val="podpowiedzi"/>
            </w:pPr>
          </w:p>
          <w:p w:rsidRPr="00DE7D70" w:rsidR="00DE7D70" w:rsidP="04702232" w:rsidRDefault="5D7E9877" w14:paraId="7F9AA128" w14:textId="0ECF3F31">
            <w:pPr>
              <w:pStyle w:val="podpowiedzi"/>
              <w:ind w:left="0"/>
              <w:rPr>
                <w:b w:val="0"/>
                <w:bCs w:val="0"/>
                <w:i w:val="1"/>
                <w:iCs w:val="1"/>
              </w:rPr>
            </w:pPr>
            <w:r w:rsidRPr="04702232" w:rsidR="04702232">
              <w:rPr>
                <w:b w:val="0"/>
                <w:bCs w:val="0"/>
                <w:i w:val="1"/>
                <w:iCs w:val="1"/>
              </w:rPr>
              <w:t>Jako</w:t>
            </w:r>
            <w:r w:rsidRPr="04702232" w:rsidR="04702232">
              <w:rPr>
                <w:b w:val="0"/>
                <w:bCs w:val="0"/>
                <w:i w:val="1"/>
                <w:iCs w:val="1"/>
              </w:rPr>
              <w:t> użytkownik system c</w:t>
            </w:r>
            <w:r w:rsidRPr="04702232" w:rsidR="04702232">
              <w:rPr>
                <w:b w:val="0"/>
                <w:bCs w:val="0"/>
                <w:i w:val="1"/>
                <w:iCs w:val="1"/>
              </w:rPr>
              <w:t>hcę znaleźć alternatywne ścieżki (piesze/rowerowe), ponieważ</w:t>
            </w:r>
            <w:r w:rsidRPr="04702232" w:rsidR="04702232">
              <w:rPr>
                <w:b w:val="0"/>
                <w:bCs w:val="0"/>
                <w:i w:val="1"/>
                <w:iCs w:val="1"/>
              </w:rPr>
              <w:t> chce zainwestować w swoje zdrowie.</w:t>
            </w:r>
          </w:p>
          <w:p w:rsidRPr="00DE7D70" w:rsidR="00DE7D70" w:rsidP="6FD83C37" w:rsidRDefault="00DE7D70" w14:paraId="5FA87E54" w14:textId="6D948D23"/>
        </w:tc>
      </w:tr>
      <w:tr w:rsidR="00DE7D70" w:rsidTr="04702232" w14:paraId="339959B8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DE7D70" w:rsidP="006F5A48" w:rsidRDefault="00DE7D70" w14:paraId="3F4B7012" w14:textId="396A7096">
            <w:pPr>
              <w:pStyle w:val="tekstwtabeliTNR"/>
            </w:pPr>
            <w:r w:rsidR="2D6A360B">
              <w:rPr/>
              <w:t>Kryteria akceptacji: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DE7D70" w:rsidP="0F3AC3E7" w:rsidRDefault="00DE7D70" w14:paraId="4C174405" w14:textId="7D794DDC">
            <w:pPr>
              <w:pStyle w:val="podpowiedzi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F3AC3E7">
              <w:rPr/>
              <w:t xml:space="preserve">Aplikacja wyznacza trasy maksymalizując na drodze tereny zielone </w:t>
            </w:r>
          </w:p>
        </w:tc>
      </w:tr>
      <w:tr w:rsidR="00DB41CB" w:rsidTr="04702232" w14:paraId="114D7088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Pr="005D58FD" w:rsidR="00DB41CB" w:rsidP="006F5A48" w:rsidRDefault="00DB41CB" w14:paraId="1D13C2E2" w14:textId="28E2C366">
            <w:pPr>
              <w:pStyle w:val="tekstwtabeliTNR"/>
            </w:pPr>
            <w:r w:rsidR="2D6A360B">
              <w:rPr/>
              <w:t>Dane wejściowe: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DB41CB" w:rsidP="006F5A48" w:rsidRDefault="00DB41CB" w14:paraId="1A28262E" w14:textId="77777777">
            <w:pPr>
              <w:pStyle w:val="podpowiedzi"/>
            </w:pPr>
            <w:r>
              <w:t>{</w:t>
            </w:r>
            <w:r w:rsidR="009671D1">
              <w:t xml:space="preserve">uzupełniane w trakcie sprintu – </w:t>
            </w:r>
            <w:r>
              <w:t>dane wejściowe, związane z wymaganiem}</w:t>
            </w:r>
          </w:p>
        </w:tc>
      </w:tr>
      <w:tr w:rsidR="00DB41CB" w:rsidTr="04702232" w14:paraId="6538F684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Pr="005D58FD" w:rsidR="00DB41CB" w:rsidP="006F5A48" w:rsidRDefault="00DB41CB" w14:paraId="62E2BF43" w14:textId="16095ED9">
            <w:pPr>
              <w:pStyle w:val="tekstwtabeliTNR"/>
            </w:pPr>
            <w:r w:rsidR="2D6A360B">
              <w:rPr/>
              <w:t>Warunki początkowe:</w:t>
            </w:r>
          </w:p>
        </w:tc>
        <w:tc>
          <w:tcPr>
            <w:tcW w:w="7163" w:type="dxa"/>
            <w:gridSpan w:val="3"/>
            <w:tcMar/>
            <w:vAlign w:val="center"/>
          </w:tcPr>
          <w:p w:rsidRPr="00151458" w:rsidR="00DB41CB" w:rsidP="006F5A48" w:rsidRDefault="00DB41CB" w14:paraId="2FD04D79" w14:textId="77777777">
            <w:pPr>
              <w:pStyle w:val="komentarz"/>
            </w:pPr>
            <w:r w:rsidRPr="00E7625F">
              <w:t>{</w:t>
            </w:r>
            <w:r w:rsidR="009671D1">
              <w:t xml:space="preserve"> uzupełniane w trakcie sprintu – </w:t>
            </w:r>
            <w:r w:rsidRPr="00E7625F">
              <w:t>warunk</w:t>
            </w:r>
            <w:r>
              <w:t>i, które</w:t>
            </w:r>
            <w:r w:rsidRPr="00E7625F">
              <w:t xml:space="preserve"> </w:t>
            </w:r>
            <w:r>
              <w:t>muszą być prawdziwe</w:t>
            </w:r>
            <w:r w:rsidRPr="00E7625F">
              <w:t xml:space="preserve"> przed wywołaniem </w:t>
            </w:r>
            <w:r>
              <w:t>operacji</w:t>
            </w:r>
            <w:r w:rsidRPr="00E7625F">
              <w:t>}</w:t>
            </w:r>
          </w:p>
        </w:tc>
      </w:tr>
      <w:tr w:rsidR="00DB41CB" w:rsidTr="04702232" w14:paraId="6F88983F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Pr="005D58FD" w:rsidR="00DB41CB" w:rsidP="006F5A48" w:rsidRDefault="00DB41CB" w14:paraId="555624CE" w14:textId="4F6EE600">
            <w:pPr>
              <w:pStyle w:val="tekstwtabeliTNR"/>
            </w:pPr>
            <w:r w:rsidR="2D6A360B">
              <w:rPr/>
              <w:t>Warunki końcowe:</w:t>
            </w:r>
          </w:p>
        </w:tc>
        <w:tc>
          <w:tcPr>
            <w:tcW w:w="7163" w:type="dxa"/>
            <w:gridSpan w:val="3"/>
            <w:tcMar/>
            <w:vAlign w:val="center"/>
          </w:tcPr>
          <w:p w:rsidRPr="00151458" w:rsidR="00DB41CB" w:rsidP="006F5A48" w:rsidRDefault="00DB41CB" w14:paraId="64CEE087" w14:textId="77777777">
            <w:pPr>
              <w:pStyle w:val="komentarz"/>
            </w:pPr>
            <w:r w:rsidRPr="00E7625F">
              <w:t>{</w:t>
            </w:r>
            <w:r w:rsidR="009671D1">
              <w:t xml:space="preserve"> uzupełniane w trakcie sprintu – </w:t>
            </w:r>
            <w:r w:rsidRPr="00E7625F">
              <w:t>warunk</w:t>
            </w:r>
            <w:r>
              <w:t>i, które</w:t>
            </w:r>
            <w:r w:rsidRPr="00E7625F">
              <w:t xml:space="preserve"> </w:t>
            </w:r>
            <w:r>
              <w:t>muszą być prawdziwe</w:t>
            </w:r>
            <w:r w:rsidRPr="00E7625F">
              <w:t xml:space="preserve"> </w:t>
            </w:r>
            <w:r>
              <w:t>po wywołaniu</w:t>
            </w:r>
            <w:r w:rsidRPr="00E7625F">
              <w:t xml:space="preserve"> </w:t>
            </w:r>
            <w:r>
              <w:t>operacji</w:t>
            </w:r>
            <w:r w:rsidRPr="00E7625F">
              <w:t>}</w:t>
            </w:r>
          </w:p>
        </w:tc>
      </w:tr>
      <w:tr w:rsidR="00DB41CB" w:rsidTr="04702232" w14:paraId="2227B377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DB41CB" w:rsidP="006F5A48" w:rsidRDefault="00DB41CB" w14:paraId="664596BB" w14:textId="1AA53538">
            <w:pPr>
              <w:pStyle w:val="tekstwtabeliTNR"/>
            </w:pPr>
            <w:r w:rsidR="2D6A360B">
              <w:rPr/>
              <w:t>Sytuacje wyjątkowe: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DB41CB" w:rsidP="006F5A48" w:rsidRDefault="00DB41CB" w14:paraId="16B468DD" w14:textId="77777777">
            <w:pPr>
              <w:pStyle w:val="komentarz"/>
            </w:pPr>
            <w:r>
              <w:t>{</w:t>
            </w:r>
            <w:r w:rsidR="009671D1">
              <w:t xml:space="preserve"> uzupełniane w trakcie sprintu – </w:t>
            </w:r>
            <w:r>
              <w:t>niepożądane sytuacje i sposoby ich obsługi}</w:t>
            </w:r>
          </w:p>
        </w:tc>
      </w:tr>
      <w:tr w:rsidR="00CF6458" w:rsidTr="04702232" w14:paraId="3C0C09F5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Pr="005D58FD" w:rsidR="00CF6458" w:rsidDel="00DE7D70" w:rsidP="006F5A48" w:rsidRDefault="00CF6458" w14:paraId="681C9327" w14:textId="7F73C33E">
            <w:pPr>
              <w:pStyle w:val="tekstwtabeliTNR"/>
            </w:pPr>
            <w:r w:rsidR="2D6A360B">
              <w:rPr/>
              <w:t>Szczegóły implementacji: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CF6458" w:rsidDel="00DE7D70" w:rsidP="00CF6458" w:rsidRDefault="00CF6458" w14:paraId="2B461E7A" w14:textId="77777777">
            <w:pPr>
              <w:pStyle w:val="podpowiedzi"/>
            </w:pPr>
            <w:r>
              <w:t>{</w:t>
            </w:r>
            <w:r w:rsidR="009671D1">
              <w:t xml:space="preserve"> uzupełniane w trakcie sprintu – </w:t>
            </w:r>
            <w:r>
              <w:t>opis sposobu realizacji}</w:t>
            </w:r>
          </w:p>
        </w:tc>
      </w:tr>
      <w:tr w:rsidR="00DB41CB" w:rsidTr="04702232" w14:paraId="5DBBF144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Pr="005D58FD" w:rsidR="00DB41CB" w:rsidP="006F5A48" w:rsidRDefault="00DB41CB" w14:paraId="34E6DB77" w14:textId="0D4871AA">
            <w:pPr>
              <w:pStyle w:val="tekstwtabeliTNR"/>
            </w:pPr>
            <w:r w:rsidR="2D6A360B">
              <w:rPr/>
              <w:t>Udziałowiec: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DB41CB" w:rsidP="2D6A360B" w:rsidRDefault="00DB41CB" w14:paraId="177E2772" w14:textId="742E395D">
            <w:pPr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1"/>
                <w:iCs w:val="1"/>
                <w:noProof w:val="0"/>
                <w:sz w:val="16"/>
                <w:szCs w:val="16"/>
                <w:lang w:val="pl-PL"/>
              </w:rPr>
            </w:pPr>
            <w:r w:rsidRPr="2D6A360B" w:rsidR="2D6A360B">
              <w:rPr>
                <w:rFonts w:ascii="Arial" w:hAnsi="Arial" w:eastAsia="Arial" w:cs="Arial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pl-PL"/>
              </w:rPr>
              <w:t>Społeczeństwo Trójmiasta (UOB 01)</w:t>
            </w:r>
          </w:p>
        </w:tc>
      </w:tr>
      <w:tr w:rsidR="00DB41CB" w:rsidTr="04702232" w14:paraId="42E027F5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Pr="005D58FD" w:rsidR="00DB41CB" w:rsidP="006F5A48" w:rsidRDefault="00DB41CB" w14:paraId="0E23A808" w14:textId="338ABBE6">
            <w:pPr>
              <w:pStyle w:val="tekstwtabeliTNR"/>
            </w:pPr>
            <w:r w:rsidR="2D6A360B">
              <w:rPr/>
              <w:t>Wymagania powiązane: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DB41CB" w:rsidP="006F5A48" w:rsidRDefault="00DB41CB" w14:paraId="08F1E4B8" w14:textId="280CD13B">
            <w:pPr>
              <w:pStyle w:val="podpowiedzi"/>
            </w:pPr>
          </w:p>
        </w:tc>
      </w:tr>
    </w:tbl>
    <w:p w:rsidR="00DB41CB" w:rsidP="008A30F7" w:rsidRDefault="00DB41CB" w14:paraId="2C69B5ED" w14:textId="77777777">
      <w:pPr>
        <w:pStyle w:val="podpowiedzi"/>
      </w:pPr>
    </w:p>
    <w:tbl>
      <w:tblPr>
        <w:tblW w:w="0" w:type="auto"/>
        <w:tblInd w:w="7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1958"/>
        <w:gridCol w:w="1929"/>
        <w:gridCol w:w="1396"/>
        <w:gridCol w:w="3708"/>
      </w:tblGrid>
      <w:tr w:rsidR="6FD83C37" w:rsidTr="04702232" w14:paraId="2D892502" w14:textId="7777777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19CBE255" w14:textId="77777777">
            <w:pPr>
              <w:pStyle w:val="tekstwtabeliTNR"/>
            </w:pPr>
            <w:r>
              <w:t>Identyfikator:</w:t>
            </w:r>
          </w:p>
        </w:tc>
        <w:tc>
          <w:tcPr>
            <w:tcW w:w="1971" w:type="dxa"/>
            <w:tcMar/>
            <w:vAlign w:val="center"/>
          </w:tcPr>
          <w:p w:rsidR="6FD83C37" w:rsidP="6FD83C37" w:rsidRDefault="6FD83C37" w14:paraId="444968E6" w14:textId="6D94D193">
            <w:pPr>
              <w:pStyle w:val="podpowiedzi"/>
            </w:pPr>
            <w:r>
              <w:t xml:space="preserve"> WF0</w:t>
            </w:r>
            <w:r w:rsidR="50DFC846">
              <w:t>2</w:t>
            </w:r>
          </w:p>
        </w:tc>
        <w:tc>
          <w:tcPr>
            <w:tcW w:w="1410" w:type="dxa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28FDFABA" w14:textId="483B609A">
            <w:pPr>
              <w:pStyle w:val="tekstwtabeliTNR"/>
            </w:pPr>
            <w:r w:rsidR="2D6A360B">
              <w:rPr/>
              <w:t>Priorytet:</w:t>
            </w:r>
          </w:p>
        </w:tc>
        <w:tc>
          <w:tcPr>
            <w:tcW w:w="3782" w:type="dxa"/>
            <w:tcMar/>
            <w:vAlign w:val="center"/>
          </w:tcPr>
          <w:p w:rsidR="6FD83C37" w:rsidP="6FD83C37" w:rsidRDefault="6FD83C37" w14:paraId="5F343250" w14:textId="37ADD504">
            <w:pPr>
              <w:pStyle w:val="podpowiedzi"/>
            </w:pPr>
            <w:r w:rsidR="2D6A360B">
              <w:rPr/>
              <w:t>M</w:t>
            </w:r>
          </w:p>
        </w:tc>
      </w:tr>
      <w:tr w:rsidR="6FD83C37" w:rsidTr="04702232" w14:paraId="6315863A" w14:textId="7777777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23571421" w14:textId="4CA5F349">
            <w:pPr>
              <w:pStyle w:val="tekstwtabeliTNR"/>
            </w:pPr>
            <w:r w:rsidR="2D6A360B">
              <w:rPr/>
              <w:t>Nazwa: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51E9DB20" w:rsidP="6FD83C37" w:rsidRDefault="19EE4797" w14:paraId="09E1AF1A" w14:textId="1510A034">
            <w:pPr>
              <w:pStyle w:val="podpowiedzi"/>
            </w:pPr>
            <w:r>
              <w:t>Dynamiczne zgłaszanie utrudnień/nowy</w:t>
            </w:r>
            <w:r w:rsidR="1F054895">
              <w:t>ch</w:t>
            </w:r>
            <w:r>
              <w:t xml:space="preserve"> tras</w:t>
            </w:r>
          </w:p>
        </w:tc>
      </w:tr>
      <w:tr w:rsidR="6FD83C37" w:rsidTr="04702232" w14:paraId="64A761CC" w14:textId="7777777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01A06D94" w14:textId="74E42810">
            <w:pPr>
              <w:pStyle w:val="tekstwtabeliTNR"/>
            </w:pPr>
            <w:r w:rsidR="2D6A360B">
              <w:rPr/>
              <w:t>Opis: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6FD83C37" w:rsidP="6FD83C37" w:rsidRDefault="6FD83C37" w14:paraId="3BD4C590" w14:textId="500BF59F">
            <w:pPr>
              <w:pStyle w:val="podpowiedzi"/>
            </w:pPr>
          </w:p>
          <w:p w:rsidR="6FD83C37" w:rsidP="04702232" w:rsidRDefault="6FD83C37" w14:paraId="41CE42AE" w14:textId="7CE4DBE7">
            <w:pPr>
              <w:pStyle w:val="podpowiedzi"/>
              <w:ind w:left="720"/>
            </w:pPr>
            <w:r w:rsidRPr="04702232" w:rsidR="04702232">
              <w:rPr>
                <w:b w:val="1"/>
                <w:bCs w:val="1"/>
              </w:rPr>
              <w:t>Jako</w:t>
            </w:r>
            <w:r w:rsidR="04702232">
              <w:rPr/>
              <w:t> użytkownik systemu</w:t>
            </w:r>
          </w:p>
          <w:p w:rsidR="42E56929" w:rsidP="6FD83C37" w:rsidRDefault="42E56929" w14:paraId="2D66B635" w14:textId="7D6AB58D">
            <w:pPr>
              <w:pStyle w:val="podpowiedzi"/>
              <w:numPr>
                <w:ilvl w:val="0"/>
                <w:numId w:val="40"/>
              </w:numPr>
            </w:pPr>
            <w:r w:rsidRPr="6FD83C37">
              <w:rPr>
                <w:b/>
                <w:bCs/>
              </w:rPr>
              <w:t>Chce zapisywać swoje ścieżki i zgłaszać problemy spotykane na drodze</w:t>
            </w:r>
          </w:p>
          <w:p w:rsidR="6FD83C37" w:rsidP="6FD83C37" w:rsidRDefault="6FD83C37" w14:paraId="7D717FDE" w14:textId="06B5AEE0">
            <w:pPr>
              <w:pStyle w:val="podpowiedzi"/>
              <w:numPr>
                <w:ilvl w:val="0"/>
                <w:numId w:val="40"/>
              </w:numPr>
            </w:pPr>
            <w:r w:rsidRPr="6FD83C37">
              <w:rPr>
                <w:b/>
                <w:bCs/>
              </w:rPr>
              <w:t>bo wtedy/ponieważ</w:t>
            </w:r>
            <w:r>
              <w:t>… </w:t>
            </w:r>
            <w:r w:rsidR="589DEA80">
              <w:t>chce ułatwić sobie życie</w:t>
            </w:r>
          </w:p>
          <w:p w:rsidR="6FD83C37" w:rsidP="6FD83C37" w:rsidRDefault="6FD83C37" w14:paraId="4F1F3F91" w14:textId="6D948D23"/>
        </w:tc>
      </w:tr>
      <w:tr w:rsidR="6FD83C37" w:rsidTr="04702232" w14:paraId="5CF681D2" w14:textId="7777777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69CADB85" w14:textId="2AB63411">
            <w:pPr>
              <w:pStyle w:val="tekstwtabeliTNR"/>
            </w:pPr>
            <w:r w:rsidR="2D6A360B">
              <w:rPr/>
              <w:t>Kryteria akceptacji: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6FD83C37" w:rsidP="0F3AC3E7" w:rsidRDefault="6FD83C37" w14:paraId="265D1FCA" w14:textId="762397F2">
            <w:pPr>
              <w:pStyle w:val="podpowiedzi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F3AC3E7">
              <w:rPr/>
              <w:t>Użytkownik ma możliwość zgłaszania utrudnień w danej lokalizacji. Zgłoszenie widoczne jest dla innych użytkowników. Administratorzy zarządzają zgłoszeniami w panelu webowym</w:t>
            </w:r>
          </w:p>
        </w:tc>
      </w:tr>
      <w:tr w:rsidR="6FD83C37" w:rsidTr="04702232" w14:paraId="0F5ED39E" w14:textId="7777777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6FA9C1F1" w14:textId="1E77462E">
            <w:pPr>
              <w:pStyle w:val="tekstwtabeliTNR"/>
            </w:pPr>
            <w:r w:rsidR="2D6A360B">
              <w:rPr/>
              <w:t>Dane wejściowe: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6FD83C37" w:rsidP="6FD83C37" w:rsidRDefault="6FD83C37" w14:paraId="7947F873" w14:textId="77777777">
            <w:pPr>
              <w:pStyle w:val="podpowiedzi"/>
            </w:pPr>
            <w:r>
              <w:t>{uzupełniane w trakcie sprintu – dane wejściowe, związane z wymaganiem}</w:t>
            </w:r>
          </w:p>
        </w:tc>
      </w:tr>
      <w:tr w:rsidR="6FD83C37" w:rsidTr="04702232" w14:paraId="7F5D399B" w14:textId="7777777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6D321C5F" w14:textId="636B5F9F">
            <w:pPr>
              <w:pStyle w:val="tekstwtabeliTNR"/>
            </w:pPr>
            <w:r w:rsidR="2D6A360B">
              <w:rPr/>
              <w:t>Warunki początkowe: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6FD83C37" w:rsidP="6FD83C37" w:rsidRDefault="6FD83C37" w14:paraId="419D87D8" w14:textId="77777777">
            <w:pPr>
              <w:pStyle w:val="komentarz"/>
            </w:pPr>
            <w:r>
              <w:t>{ uzupełniane w trakcie sprintu – warunki, które muszą być prawdziwe przed wywołaniem operacji}</w:t>
            </w:r>
          </w:p>
        </w:tc>
      </w:tr>
      <w:tr w:rsidR="6FD83C37" w:rsidTr="04702232" w14:paraId="442D26FD" w14:textId="7777777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7C5DE6AE" w14:textId="393D30BC">
            <w:pPr>
              <w:pStyle w:val="tekstwtabeliTNR"/>
            </w:pPr>
            <w:r w:rsidR="2D6A360B">
              <w:rPr/>
              <w:t>Warunki końcowe: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6FD83C37" w:rsidP="6FD83C37" w:rsidRDefault="6FD83C37" w14:paraId="57D101BD" w14:textId="77777777">
            <w:pPr>
              <w:pStyle w:val="komentarz"/>
            </w:pPr>
            <w:r>
              <w:t>{ uzupełniane w trakcie sprintu – warunki, które muszą być prawdziwe po wywołaniu operacji}</w:t>
            </w:r>
          </w:p>
        </w:tc>
      </w:tr>
      <w:tr w:rsidR="6FD83C37" w:rsidTr="04702232" w14:paraId="6A335D02" w14:textId="7777777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759DCB52" w14:textId="17164502">
            <w:pPr>
              <w:pStyle w:val="tekstwtabeliTNR"/>
            </w:pPr>
            <w:r w:rsidR="2D6A360B">
              <w:rPr/>
              <w:t>Sytuacje wyjątkowe: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6FD83C37" w:rsidP="6FD83C37" w:rsidRDefault="6FD83C37" w14:paraId="2E2FD3C3" w14:textId="77777777">
            <w:pPr>
              <w:pStyle w:val="komentarz"/>
            </w:pPr>
            <w:r>
              <w:t>{ uzupełniane w trakcie sprintu – niepożądane sytuacje i sposoby ich obsługi}</w:t>
            </w:r>
          </w:p>
        </w:tc>
      </w:tr>
      <w:tr w:rsidR="6FD83C37" w:rsidTr="04702232" w14:paraId="05ABC888" w14:textId="7777777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6E31D8F6" w14:textId="15418940">
            <w:pPr>
              <w:pStyle w:val="tekstwtabeliTNR"/>
            </w:pPr>
            <w:r w:rsidR="2D6A360B">
              <w:rPr/>
              <w:t>Szczegóły implementacji: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6FD83C37" w:rsidP="6FD83C37" w:rsidRDefault="6FD83C37" w14:paraId="7A0909B0" w14:textId="77777777">
            <w:pPr>
              <w:pStyle w:val="podpowiedzi"/>
            </w:pPr>
            <w:r>
              <w:t>{ uzupełniane w trakcie sprintu – opis sposobu realizacji}</w:t>
            </w:r>
          </w:p>
        </w:tc>
      </w:tr>
      <w:tr w:rsidR="6FD83C37" w:rsidTr="04702232" w14:paraId="7B91E42A" w14:textId="7777777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3820FB3D" w14:textId="10B10BC0">
            <w:pPr>
              <w:pStyle w:val="tekstwtabeliTNR"/>
            </w:pPr>
            <w:r w:rsidR="2D6A360B">
              <w:rPr/>
              <w:t>Udziałowiec: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6FD83C37" w:rsidP="2D6A360B" w:rsidRDefault="6FD83C37" w14:paraId="7E41C235" w14:textId="5CC365EC">
            <w:pPr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1"/>
                <w:iCs w:val="1"/>
                <w:noProof w:val="0"/>
                <w:sz w:val="16"/>
                <w:szCs w:val="16"/>
                <w:lang w:val="pl-PL"/>
              </w:rPr>
            </w:pPr>
            <w:r w:rsidRPr="2D6A360B" w:rsidR="2D6A360B">
              <w:rPr>
                <w:rFonts w:ascii="Arial" w:hAnsi="Arial" w:eastAsia="Arial" w:cs="Arial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pl-PL"/>
              </w:rPr>
              <w:t>Społeczeństwo Trójmiasta (UOB 01)</w:t>
            </w:r>
          </w:p>
        </w:tc>
      </w:tr>
      <w:tr w:rsidR="6FD83C37" w:rsidTr="04702232" w14:paraId="3E0E9A68" w14:textId="7777777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6942C413" w14:textId="2B57BA87">
            <w:pPr>
              <w:pStyle w:val="tekstwtabeliTNR"/>
            </w:pPr>
            <w:r w:rsidR="2D6A360B">
              <w:rPr/>
              <w:t>Wymagania powiązane: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6FD83C37" w:rsidP="6FD83C37" w:rsidRDefault="6FD83C37" w14:paraId="3538AC38" w14:textId="280CD13B">
            <w:pPr>
              <w:pStyle w:val="podpowiedzi"/>
            </w:pPr>
          </w:p>
        </w:tc>
      </w:tr>
    </w:tbl>
    <w:p w:rsidR="6FD83C37" w:rsidP="6FD83C37" w:rsidRDefault="6FD83C37" w14:paraId="40FE5914" w14:textId="62DBD90E"/>
    <w:p w:rsidRPr="00A32660" w:rsidR="00606BDC" w:rsidP="003D2CA3" w:rsidRDefault="00606BDC" w14:paraId="6E75095B" w14:textId="77777777">
      <w:pPr>
        <w:pStyle w:val="Heading3"/>
      </w:pPr>
      <w:r>
        <w:t>Interfejs z otoczeniem</w:t>
      </w:r>
    </w:p>
    <w:p w:rsidR="00606BDC" w:rsidP="6FD83C37" w:rsidRDefault="2591D273" w14:paraId="4B65516C" w14:textId="4FB479BF">
      <w:pPr>
        <w:pStyle w:val="podpowiedzi"/>
      </w:pPr>
      <w:r w:rsidRPr="2591D273">
        <w:rPr>
          <w:color w:val="595959" w:themeColor="text1" w:themeTint="A6"/>
        </w:rPr>
        <w:t>{Punkty styku projektowanego systemu z innymi podsystemami/sieciami/operatorami np. dopasowanie do baz danych, formatów, usług oferowanych przez inne, współpracujące systemy bądź serwisy; wymagania dot. dopasowania interfejsów itp.}</w:t>
      </w:r>
    </w:p>
    <w:p w:rsidR="6FD83C37" w:rsidP="6FD83C37" w:rsidRDefault="6FD83C37" w14:paraId="3AD659D8" w14:textId="1264A7B7">
      <w:pPr>
        <w:ind w:firstLine="0"/>
      </w:pPr>
    </w:p>
    <w:tbl>
      <w:tblPr>
        <w:tblW w:w="0" w:type="auto"/>
        <w:tblInd w:w="7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1958"/>
        <w:gridCol w:w="1925"/>
        <w:gridCol w:w="1397"/>
        <w:gridCol w:w="3711"/>
      </w:tblGrid>
      <w:tr w:rsidR="6FD83C37" w:rsidTr="2D6A360B" w14:paraId="14D01F75" w14:textId="77777777">
        <w:trPr>
          <w:trHeight w:val="300"/>
        </w:trPr>
        <w:tc>
          <w:tcPr>
            <w:tcW w:w="9140" w:type="dxa"/>
            <w:gridSpan w:val="4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71AEDC04" w14:textId="77777777">
            <w:pPr>
              <w:pStyle w:val="wpiswtabeli"/>
            </w:pPr>
            <w:r>
              <w:t>KARTA WYMAGANIA</w:t>
            </w:r>
          </w:p>
        </w:tc>
      </w:tr>
      <w:tr w:rsidR="6FD83C37" w:rsidTr="2D6A360B" w14:paraId="3465997C" w14:textId="7777777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27846D35" w14:textId="77777777">
            <w:pPr>
              <w:pStyle w:val="tekstwtabeliTNR"/>
            </w:pPr>
            <w:r>
              <w:t>Identyfikator:</w:t>
            </w:r>
          </w:p>
        </w:tc>
        <w:tc>
          <w:tcPr>
            <w:tcW w:w="1971" w:type="dxa"/>
            <w:tcMar/>
            <w:vAlign w:val="center"/>
          </w:tcPr>
          <w:p w:rsidR="0A36AB33" w:rsidP="6FD83C37" w:rsidRDefault="0A36AB33" w14:paraId="699D5F32" w14:textId="6CD23186">
            <w:pPr>
              <w:pStyle w:val="podpowiedzi"/>
            </w:pPr>
            <w:r>
              <w:t>I01</w:t>
            </w:r>
          </w:p>
        </w:tc>
        <w:tc>
          <w:tcPr>
            <w:tcW w:w="1410" w:type="dxa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1D23EE82" w14:textId="552DE7C9">
            <w:pPr>
              <w:pStyle w:val="tekstwtabeliTNR"/>
            </w:pPr>
            <w:r w:rsidR="2D6A360B">
              <w:rPr/>
              <w:t>Priorytet:</w:t>
            </w:r>
          </w:p>
        </w:tc>
        <w:tc>
          <w:tcPr>
            <w:tcW w:w="3782" w:type="dxa"/>
            <w:tcMar/>
            <w:vAlign w:val="center"/>
          </w:tcPr>
          <w:p w:rsidR="6FD83C37" w:rsidP="6FD83C37" w:rsidRDefault="6FD83C37" w14:paraId="26503605" w14:textId="53874625">
            <w:pPr>
              <w:pStyle w:val="podpowiedzi"/>
            </w:pPr>
            <w:r w:rsidR="2D6A360B">
              <w:rPr/>
              <w:t>M</w:t>
            </w:r>
          </w:p>
        </w:tc>
      </w:tr>
      <w:tr w:rsidR="6FD83C37" w:rsidTr="2D6A360B" w14:paraId="49E4E5D3" w14:textId="7777777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1C4F16B2" w14:textId="036F9F8F">
            <w:pPr>
              <w:pStyle w:val="tekstwtabeliTNR"/>
            </w:pPr>
            <w:r w:rsidR="2D6A360B">
              <w:rPr/>
              <w:t>Nazwa: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7559DC7" w:rsidP="6FD83C37" w:rsidRDefault="07559DC7" w14:paraId="05144B7B" w14:textId="768D14EC">
            <w:pPr>
              <w:pStyle w:val="podpowiedzi"/>
            </w:pPr>
            <w:r>
              <w:t xml:space="preserve">Integracja z </w:t>
            </w:r>
            <w:proofErr w:type="spellStart"/>
            <w:r w:rsidR="7C2AC0E9">
              <w:t>sewisem</w:t>
            </w:r>
            <w:proofErr w:type="spellEnd"/>
            <w:r w:rsidR="7C2AC0E9">
              <w:t xml:space="preserve"> </w:t>
            </w:r>
            <w:r>
              <w:t xml:space="preserve">Google </w:t>
            </w:r>
            <w:proofErr w:type="spellStart"/>
            <w:r>
              <w:t>maps</w:t>
            </w:r>
            <w:proofErr w:type="spellEnd"/>
            <w:r>
              <w:t xml:space="preserve"> API</w:t>
            </w:r>
          </w:p>
        </w:tc>
      </w:tr>
      <w:tr w:rsidR="6FD83C37" w:rsidTr="2D6A360B" w14:paraId="333D18F4" w14:textId="7777777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43B92667" w14:textId="256CF27C">
            <w:pPr>
              <w:pStyle w:val="tekstwtabeliTNR"/>
            </w:pPr>
            <w:r w:rsidR="2D6A360B">
              <w:rPr/>
              <w:t>Opis: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6FFCD528" w:rsidP="6FD83C37" w:rsidRDefault="6FFCD528" w14:paraId="0073EE34" w14:textId="0FDE2A31">
            <w:pPr>
              <w:pStyle w:val="podpowiedzi"/>
            </w:pPr>
            <w:r>
              <w:t xml:space="preserve">System musi komunikować się z Google </w:t>
            </w:r>
            <w:proofErr w:type="spellStart"/>
            <w:r>
              <w:t>Maps</w:t>
            </w:r>
            <w:proofErr w:type="spellEnd"/>
            <w:r>
              <w:t xml:space="preserve"> API w celu wyśw</w:t>
            </w:r>
            <w:r w:rsidR="3C4A6FC2">
              <w:t>ietlania podkładu mapowego</w:t>
            </w:r>
          </w:p>
        </w:tc>
      </w:tr>
      <w:tr w:rsidR="6FD83C37" w:rsidTr="2D6A360B" w14:paraId="6560436E" w14:textId="7777777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07108FA2" w14:textId="6A0026B3">
            <w:pPr>
              <w:pStyle w:val="tekstwtabeliTNR"/>
            </w:pPr>
            <w:r w:rsidR="2D6A360B">
              <w:rPr/>
              <w:t>Kryteria akceptacji: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5FB05C16" w:rsidP="6FD83C37" w:rsidRDefault="5FB05C16" w14:paraId="41069521" w14:textId="4E43B41B">
            <w:pPr>
              <w:pStyle w:val="podpowiedzi"/>
            </w:pPr>
            <w:r>
              <w:t>Aplikacja poprawnie wyświetla mapę z naniesioną aktualną pozycją</w:t>
            </w:r>
          </w:p>
        </w:tc>
      </w:tr>
      <w:tr w:rsidR="6FD83C37" w:rsidTr="2D6A360B" w14:paraId="19277629" w14:textId="7777777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7E6023C3" w14:textId="487BFA4E">
            <w:pPr>
              <w:pStyle w:val="tekstwtabeliTNR"/>
            </w:pPr>
            <w:r w:rsidR="2D6A360B">
              <w:rPr/>
              <w:t>Dane wejściowe: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6FD83C37" w:rsidP="6FD83C37" w:rsidRDefault="6FD83C37" w14:paraId="3B4F2707" w14:textId="77777777">
            <w:pPr>
              <w:pStyle w:val="podpowiedzi"/>
            </w:pPr>
            <w:r>
              <w:t>{uzupełniane w trakcie sprintu – dane wejściowe, związane z wymaganiem}</w:t>
            </w:r>
          </w:p>
        </w:tc>
      </w:tr>
      <w:tr w:rsidR="6FD83C37" w:rsidTr="2D6A360B" w14:paraId="5C5C0C80" w14:textId="7777777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772DE62A" w14:textId="073EABA1">
            <w:pPr>
              <w:pStyle w:val="tekstwtabeliTNR"/>
            </w:pPr>
            <w:r w:rsidR="2D6A360B">
              <w:rPr/>
              <w:t>Warunki początkowe: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6FD83C37" w:rsidP="6FD83C37" w:rsidRDefault="6FD83C37" w14:paraId="6F419736" w14:textId="77777777">
            <w:pPr>
              <w:pStyle w:val="komentarz"/>
            </w:pPr>
            <w:r>
              <w:t>{ uzupełniane w trakcie sprintu – warunki, które muszą być prawdziwe przed wywołaniem operacji}</w:t>
            </w:r>
          </w:p>
        </w:tc>
      </w:tr>
      <w:tr w:rsidR="6FD83C37" w:rsidTr="2D6A360B" w14:paraId="4DBCBC9F" w14:textId="7777777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4D537AEB" w14:textId="793D99F0">
            <w:pPr>
              <w:pStyle w:val="tekstwtabeliTNR"/>
            </w:pPr>
            <w:r w:rsidR="2D6A360B">
              <w:rPr/>
              <w:t>Warunki końcowe: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6FD83C37" w:rsidP="6FD83C37" w:rsidRDefault="6FD83C37" w14:paraId="332560BE" w14:textId="77777777">
            <w:pPr>
              <w:pStyle w:val="komentarz"/>
            </w:pPr>
            <w:r>
              <w:t>{ uzupełniane w trakcie sprintu – warunki, które muszą być prawdziwe po wywołaniu operacji}</w:t>
            </w:r>
          </w:p>
        </w:tc>
      </w:tr>
      <w:tr w:rsidR="6FD83C37" w:rsidTr="2D6A360B" w14:paraId="0E13AAFA" w14:textId="7777777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0E470A97" w14:textId="25E9E50C">
            <w:pPr>
              <w:pStyle w:val="tekstwtabeliTNR"/>
            </w:pPr>
            <w:r w:rsidR="2D6A360B">
              <w:rPr/>
              <w:t>Sytuacje wyjątkowe: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6FD83C37" w:rsidP="6FD83C37" w:rsidRDefault="6FD83C37" w14:paraId="63DE8D8A" w14:textId="77777777">
            <w:pPr>
              <w:pStyle w:val="komentarz"/>
            </w:pPr>
            <w:r>
              <w:t>{ uzupełniane w trakcie sprintu – niepożądane sytuacje i sposoby ich obsługi}</w:t>
            </w:r>
          </w:p>
        </w:tc>
      </w:tr>
      <w:tr w:rsidR="6FD83C37" w:rsidTr="2D6A360B" w14:paraId="2C7C5167" w14:textId="7777777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0174135E" w14:textId="08B7E0A1">
            <w:pPr>
              <w:pStyle w:val="tekstwtabeliTNR"/>
            </w:pPr>
            <w:r w:rsidR="2D6A360B">
              <w:rPr/>
              <w:t>Szczegóły implementacji: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6FD83C37" w:rsidP="6FD83C37" w:rsidRDefault="6FD83C37" w14:paraId="15899977" w14:textId="77777777">
            <w:pPr>
              <w:pStyle w:val="podpowiedzi"/>
            </w:pPr>
            <w:r>
              <w:t>{ uzupełniane w trakcie sprintu – opis sposobu realizacji}</w:t>
            </w:r>
          </w:p>
        </w:tc>
      </w:tr>
      <w:tr w:rsidR="6FD83C37" w:rsidTr="2D6A360B" w14:paraId="0DF05BAC" w14:textId="7777777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28295A6C" w14:textId="661E7817">
            <w:pPr>
              <w:pStyle w:val="tekstwtabeliTNR"/>
            </w:pPr>
            <w:r w:rsidR="2D6A360B">
              <w:rPr/>
              <w:t>Udziałowiec: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6FD83C37" w:rsidP="6FD83C37" w:rsidRDefault="6FD83C37" w14:paraId="696B45AF" w14:textId="77777777">
            <w:pPr>
              <w:pStyle w:val="podpowiedzi"/>
            </w:pPr>
            <w:r>
              <w:t>{nazwa udziałowca, który podał wymaganie}</w:t>
            </w:r>
          </w:p>
        </w:tc>
      </w:tr>
      <w:tr w:rsidR="6FD83C37" w:rsidTr="2D6A360B" w14:paraId="4E3BCEFC" w14:textId="7777777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4EF1A3F1" w14:textId="5FADCF1E">
            <w:pPr>
              <w:pStyle w:val="tekstwtabeliTNR"/>
            </w:pPr>
            <w:r w:rsidR="2D6A360B">
              <w:rPr/>
              <w:t>Wymagania powiązane: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6FD83C37" w:rsidP="6FD83C37" w:rsidRDefault="6FD83C37" w14:paraId="2903A940" w14:textId="77777777">
            <w:pPr>
              <w:pStyle w:val="podpowiedzi"/>
            </w:pPr>
            <w:r>
              <w:t>{wymagania zależne i uszczegóławiające – odesłanie poprzez identyfikator}</w:t>
            </w:r>
          </w:p>
        </w:tc>
      </w:tr>
    </w:tbl>
    <w:p w:rsidR="6FD83C37" w:rsidP="6FD83C37" w:rsidRDefault="6FD83C37" w14:paraId="2DFCBEED" w14:textId="53FD55D7">
      <w:pPr>
        <w:ind w:firstLine="0"/>
      </w:pPr>
    </w:p>
    <w:tbl>
      <w:tblPr>
        <w:tblW w:w="0" w:type="auto"/>
        <w:tblInd w:w="7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1958"/>
        <w:gridCol w:w="1925"/>
        <w:gridCol w:w="1397"/>
        <w:gridCol w:w="3711"/>
      </w:tblGrid>
      <w:tr w:rsidR="6FD83C37" w:rsidTr="2D6A360B" w14:paraId="270B1FED" w14:textId="77777777">
        <w:trPr>
          <w:trHeight w:val="300"/>
        </w:trPr>
        <w:tc>
          <w:tcPr>
            <w:tcW w:w="9140" w:type="dxa"/>
            <w:gridSpan w:val="4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3B2862C5" w14:textId="77777777">
            <w:pPr>
              <w:pStyle w:val="wpiswtabeli"/>
            </w:pPr>
            <w:r>
              <w:t>KARTA WYMAGANIA</w:t>
            </w:r>
          </w:p>
        </w:tc>
      </w:tr>
      <w:tr w:rsidR="6FD83C37" w:rsidTr="2D6A360B" w14:paraId="5835E88E" w14:textId="7777777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2EFB39E9" w14:textId="77777777">
            <w:pPr>
              <w:pStyle w:val="tekstwtabeliTNR"/>
            </w:pPr>
            <w:r>
              <w:t>Identyfikator:</w:t>
            </w:r>
          </w:p>
        </w:tc>
        <w:tc>
          <w:tcPr>
            <w:tcW w:w="1971" w:type="dxa"/>
            <w:tcMar/>
            <w:vAlign w:val="center"/>
          </w:tcPr>
          <w:p w:rsidR="06780FE3" w:rsidP="6FD83C37" w:rsidRDefault="06780FE3" w14:paraId="194F52F3" w14:textId="5BD7C7B4">
            <w:pPr>
              <w:pStyle w:val="podpowiedzi"/>
            </w:pPr>
            <w:r>
              <w:t>I02</w:t>
            </w:r>
          </w:p>
        </w:tc>
        <w:tc>
          <w:tcPr>
            <w:tcW w:w="1410" w:type="dxa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06C7CF86" w14:textId="36BE4B57">
            <w:pPr>
              <w:pStyle w:val="tekstwtabeliTNR"/>
            </w:pPr>
            <w:r w:rsidR="2D6A360B">
              <w:rPr/>
              <w:t>Priorytet:</w:t>
            </w:r>
          </w:p>
        </w:tc>
        <w:tc>
          <w:tcPr>
            <w:tcW w:w="3782" w:type="dxa"/>
            <w:tcMar/>
            <w:vAlign w:val="center"/>
          </w:tcPr>
          <w:p w:rsidR="6FD83C37" w:rsidP="6FD83C37" w:rsidRDefault="6FD83C37" w14:paraId="48D8B0B3" w14:textId="06171D1E">
            <w:pPr>
              <w:pStyle w:val="podpowiedzi"/>
            </w:pPr>
            <w:r w:rsidR="2D6A360B">
              <w:rPr/>
              <w:t>M</w:t>
            </w:r>
            <w:proofErr w:type="spellStart"/>
            <w:proofErr w:type="spellEnd"/>
          </w:p>
        </w:tc>
      </w:tr>
      <w:tr w:rsidR="6FD83C37" w:rsidTr="2D6A360B" w14:paraId="6F73B80E" w14:textId="7777777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70E05CF1" w14:textId="0E239E7A">
            <w:pPr>
              <w:pStyle w:val="tekstwtabeliTNR"/>
            </w:pPr>
            <w:r w:rsidR="2D6A360B">
              <w:rPr/>
              <w:t>Nazwa: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3E30008B" w:rsidP="6FD83C37" w:rsidRDefault="3E30008B" w14:paraId="09BB3AEF" w14:textId="25A6937A">
            <w:pPr>
              <w:pStyle w:val="podpowiedzi"/>
            </w:pPr>
            <w:r>
              <w:t>Odczyt danych z lokalizacji urządzenia</w:t>
            </w:r>
          </w:p>
        </w:tc>
      </w:tr>
      <w:tr w:rsidR="6FD83C37" w:rsidTr="2D6A360B" w14:paraId="16A8EEC5" w14:textId="7777777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206DCE77" w14:textId="1DE7CEC8">
            <w:pPr>
              <w:pStyle w:val="tekstwtabeliTNR"/>
            </w:pPr>
            <w:r w:rsidR="2D6A360B">
              <w:rPr/>
              <w:t>Opis: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2CBD8C9A" w:rsidP="6FD83C37" w:rsidRDefault="2CBD8C9A" w14:paraId="472BC222" w14:textId="3ABE8B87">
            <w:pPr>
              <w:pStyle w:val="podpowiedzi"/>
            </w:pPr>
            <w:r>
              <w:t>Aplikacja musi integrować się z systemowymi usługami lokalizacji w celu pobierania lokalizacji w czasie rzeczywistym</w:t>
            </w:r>
          </w:p>
        </w:tc>
      </w:tr>
      <w:tr w:rsidR="6FD83C37" w:rsidTr="2D6A360B" w14:paraId="4452705B" w14:textId="7777777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130598EB" w14:textId="70FCA3A8">
            <w:pPr>
              <w:pStyle w:val="tekstwtabeliTNR"/>
            </w:pPr>
            <w:r w:rsidR="2D6A360B">
              <w:rPr/>
              <w:t>Kryteria akceptacji: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7F488CAA" w:rsidP="6FD83C37" w:rsidRDefault="7F488CAA" w14:paraId="49A05896" w14:textId="727EEDF6">
            <w:pPr>
              <w:pStyle w:val="podpowiedzi"/>
            </w:pPr>
            <w:r>
              <w:t>System pobiera lokalizacje z dokładnością do x metrów i aktualizuje je w czasie nie mniejszym niż x sekund</w:t>
            </w:r>
          </w:p>
        </w:tc>
      </w:tr>
      <w:tr w:rsidR="6FD83C37" w:rsidTr="2D6A360B" w14:paraId="290521BE" w14:textId="7777777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0018A58C" w14:textId="067B68EB">
            <w:pPr>
              <w:pStyle w:val="tekstwtabeliTNR"/>
            </w:pPr>
            <w:r w:rsidR="2D6A360B">
              <w:rPr/>
              <w:t>Dane wejściowe: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6FD83C37" w:rsidP="6FD83C37" w:rsidRDefault="6FD83C37" w14:paraId="2EBEA22B" w14:textId="77777777">
            <w:pPr>
              <w:pStyle w:val="podpowiedzi"/>
            </w:pPr>
            <w:r>
              <w:t>{uzupełniane w trakcie sprintu – dane wejściowe, związane z wymaganiem}</w:t>
            </w:r>
          </w:p>
        </w:tc>
      </w:tr>
      <w:tr w:rsidR="6FD83C37" w:rsidTr="2D6A360B" w14:paraId="4BD0A12F" w14:textId="7777777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5B3037C8" w14:textId="21A53116">
            <w:pPr>
              <w:pStyle w:val="tekstwtabeliTNR"/>
            </w:pPr>
            <w:r w:rsidR="2D6A360B">
              <w:rPr/>
              <w:t>Warunki początkowe: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6FD83C37" w:rsidP="6FD83C37" w:rsidRDefault="6FD83C37" w14:paraId="2D3A8577" w14:textId="77777777">
            <w:pPr>
              <w:pStyle w:val="komentarz"/>
            </w:pPr>
            <w:r>
              <w:t>{ uzupełniane w trakcie sprintu – warunki, które muszą być prawdziwe przed wywołaniem operacji}</w:t>
            </w:r>
          </w:p>
        </w:tc>
      </w:tr>
      <w:tr w:rsidR="6FD83C37" w:rsidTr="2D6A360B" w14:paraId="207ED6FB" w14:textId="7777777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4B829E10" w14:textId="33FE5DC1">
            <w:pPr>
              <w:pStyle w:val="tekstwtabeliTNR"/>
            </w:pPr>
            <w:r w:rsidR="2D6A360B">
              <w:rPr/>
              <w:t>Warunki końcowe: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6FD83C37" w:rsidP="6FD83C37" w:rsidRDefault="6FD83C37" w14:paraId="35BB6600" w14:textId="77777777">
            <w:pPr>
              <w:pStyle w:val="komentarz"/>
            </w:pPr>
            <w:r>
              <w:t>{ uzupełniane w trakcie sprintu – warunki, które muszą być prawdziwe po wywołaniu operacji}</w:t>
            </w:r>
          </w:p>
        </w:tc>
      </w:tr>
      <w:tr w:rsidR="6FD83C37" w:rsidTr="2D6A360B" w14:paraId="59627D7D" w14:textId="7777777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633B71B0" w14:textId="4D5B81E5">
            <w:pPr>
              <w:pStyle w:val="tekstwtabeliTNR"/>
            </w:pPr>
            <w:r w:rsidR="2D6A360B">
              <w:rPr/>
              <w:t>Sytuacje wyjątkowe: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6FD83C37" w:rsidP="6FD83C37" w:rsidRDefault="6FD83C37" w14:paraId="743A2BC8" w14:textId="77777777">
            <w:pPr>
              <w:pStyle w:val="komentarz"/>
            </w:pPr>
            <w:r>
              <w:t>{ uzupełniane w trakcie sprintu – niepożądane sytuacje i sposoby ich obsługi}</w:t>
            </w:r>
          </w:p>
        </w:tc>
      </w:tr>
      <w:tr w:rsidR="6FD83C37" w:rsidTr="2D6A360B" w14:paraId="36EF5493" w14:textId="7777777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7F40D22B" w14:textId="76CBD06E">
            <w:pPr>
              <w:pStyle w:val="tekstwtabeliTNR"/>
            </w:pPr>
            <w:r w:rsidR="2D6A360B">
              <w:rPr/>
              <w:t>Szczegóły implementacji: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6FD83C37" w:rsidP="6FD83C37" w:rsidRDefault="6FD83C37" w14:paraId="240F083C" w14:textId="77777777">
            <w:pPr>
              <w:pStyle w:val="podpowiedzi"/>
            </w:pPr>
            <w:r>
              <w:t>{ uzupełniane w trakcie sprintu – opis sposobu realizacji}</w:t>
            </w:r>
          </w:p>
        </w:tc>
      </w:tr>
      <w:tr w:rsidR="6FD83C37" w:rsidTr="2D6A360B" w14:paraId="2B54CA4B" w14:textId="7777777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759432C4" w14:textId="1CBF517E">
            <w:pPr>
              <w:pStyle w:val="tekstwtabeliTNR"/>
            </w:pPr>
            <w:r w:rsidR="2D6A360B">
              <w:rPr/>
              <w:t>Udziałowiec: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6FD83C37" w:rsidP="6FD83C37" w:rsidRDefault="6FD83C37" w14:paraId="2968E21D" w14:textId="77777777">
            <w:pPr>
              <w:pStyle w:val="podpowiedzi"/>
            </w:pPr>
            <w:r>
              <w:t>{nazwa udziałowca, który podał wymaganie}</w:t>
            </w:r>
          </w:p>
        </w:tc>
      </w:tr>
      <w:tr w:rsidR="6FD83C37" w:rsidTr="2D6A360B" w14:paraId="087738CB" w14:textId="7777777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378C77D1" w14:textId="38AD13EB">
            <w:pPr>
              <w:pStyle w:val="tekstwtabeliTNR"/>
            </w:pPr>
            <w:r w:rsidR="2D6A360B">
              <w:rPr/>
              <w:t>Wymagania powiązane: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6FD83C37" w:rsidP="6FD83C37" w:rsidRDefault="6FD83C37" w14:paraId="497769C3" w14:textId="77777777">
            <w:pPr>
              <w:pStyle w:val="podpowiedzi"/>
            </w:pPr>
            <w:r>
              <w:t>{wymagania zależne i uszczegóławiające – odesłanie poprzez identyfikator}</w:t>
            </w:r>
          </w:p>
        </w:tc>
      </w:tr>
    </w:tbl>
    <w:p w:rsidRPr="00A32660" w:rsidR="00606BDC" w:rsidP="00365051" w:rsidRDefault="00606BDC" w14:paraId="5F89C0DF" w14:textId="77777777">
      <w:pPr>
        <w:pStyle w:val="Heading2"/>
      </w:pPr>
      <w:r w:rsidRPr="00A32660">
        <w:t xml:space="preserve">Wymagania </w:t>
      </w:r>
      <w:proofErr w:type="spellStart"/>
      <w:r w:rsidR="00AC04D3">
        <w:t>pozaf</w:t>
      </w:r>
      <w:r w:rsidRPr="00A32660">
        <w:t>unkcjonalne</w:t>
      </w:r>
      <w:proofErr w:type="spellEnd"/>
    </w:p>
    <w:p w:rsidR="00606BDC" w:rsidP="2591D273" w:rsidRDefault="2591D273" w14:paraId="42B915A3" w14:textId="77777777">
      <w:pPr>
        <w:pStyle w:val="podpowiedzi"/>
        <w:rPr>
          <w:color w:val="595959" w:themeColor="text1" w:themeTint="A6"/>
        </w:rPr>
      </w:pPr>
      <w:r w:rsidRPr="2591D273">
        <w:rPr>
          <w:color w:val="595959" w:themeColor="text1" w:themeTint="A6"/>
        </w:rPr>
        <w:t>{Wymagania pozafunkcjonalne odpowiadają na pytanie: jak system ma działać? Obejmują one wymagania jakościowe: niezawodność, wiarygodność, wydajność, kategorie ergonomiczne: łatwość użycia, intuicyjność, modyfikowalność, adaptowalność itp. Wymagania te powinny być wyrażone w mierzalnej formie. Przykładowo,</w:t>
      </w:r>
    </w:p>
    <w:p w:rsidRPr="009B52AE" w:rsidR="00606BDC" w:rsidP="2591D273" w:rsidRDefault="2591D273" w14:paraId="517FD3E6" w14:textId="77777777">
      <w:pPr>
        <w:pStyle w:val="podpowiedzi"/>
        <w:rPr>
          <w:color w:val="595959" w:themeColor="text1" w:themeTint="A6"/>
        </w:rPr>
      </w:pPr>
      <w:r w:rsidRPr="2591D273">
        <w:rPr>
          <w:color w:val="595959" w:themeColor="text1" w:themeTint="A6"/>
        </w:rPr>
        <w:t xml:space="preserve">zamiast: </w:t>
      </w:r>
      <w:r w:rsidR="00606BDC">
        <w:tab/>
      </w:r>
      <w:r w:rsidR="00606BDC">
        <w:tab/>
      </w:r>
      <w:r w:rsidRPr="2591D273">
        <w:rPr>
          <w:color w:val="595959" w:themeColor="text1" w:themeTint="A6"/>
        </w:rPr>
        <w:t>„Wysoka dostępność systemu”,</w:t>
      </w:r>
    </w:p>
    <w:p w:rsidR="009B52AE" w:rsidP="2591D273" w:rsidRDefault="2591D273" w14:paraId="2FF0F58C" w14:textId="77777777">
      <w:pPr>
        <w:pStyle w:val="podpowiedzi"/>
        <w:rPr>
          <w:color w:val="595959" w:themeColor="text1" w:themeTint="A6"/>
        </w:rPr>
      </w:pPr>
      <w:r w:rsidRPr="2591D273">
        <w:rPr>
          <w:color w:val="595959" w:themeColor="text1" w:themeTint="A6"/>
        </w:rPr>
        <w:t>powinno być:</w:t>
      </w:r>
      <w:r w:rsidR="00606BDC">
        <w:tab/>
      </w:r>
      <w:r w:rsidRPr="2591D273">
        <w:rPr>
          <w:color w:val="595959" w:themeColor="text1" w:themeTint="A6"/>
        </w:rPr>
        <w:t xml:space="preserve">„System powinien być dostępny 7 dni w tygodniu, 24 godziny na dobę”. </w:t>
      </w:r>
    </w:p>
    <w:p w:rsidR="00606BDC" w:rsidP="2591D273" w:rsidRDefault="2591D273" w14:paraId="4A08D147" w14:textId="77777777">
      <w:pPr>
        <w:pStyle w:val="podpowiedzi"/>
        <w:rPr>
          <w:color w:val="595959" w:themeColor="text1" w:themeTint="A6"/>
        </w:rPr>
      </w:pPr>
      <w:r w:rsidRPr="2591D273">
        <w:rPr>
          <w:color w:val="595959" w:themeColor="text1" w:themeTint="A6"/>
        </w:rPr>
        <w:t>zamiast:</w:t>
      </w:r>
      <w:r w:rsidR="00606BDC">
        <w:tab/>
      </w:r>
      <w:r w:rsidR="00606BDC">
        <w:tab/>
      </w:r>
      <w:r w:rsidRPr="2591D273">
        <w:rPr>
          <w:color w:val="595959" w:themeColor="text1" w:themeTint="A6"/>
        </w:rPr>
        <w:t>„System ma być łatwy w użyciu”,</w:t>
      </w:r>
    </w:p>
    <w:p w:rsidR="00606BDC" w:rsidP="2591D273" w:rsidRDefault="2591D273" w14:paraId="4F516D54" w14:textId="77777777">
      <w:pPr>
        <w:pStyle w:val="podpowiedzi"/>
        <w:rPr>
          <w:color w:val="595959" w:themeColor="text1" w:themeTint="A6"/>
        </w:rPr>
      </w:pPr>
      <w:r w:rsidRPr="2591D273">
        <w:rPr>
          <w:color w:val="595959" w:themeColor="text1" w:themeTint="A6"/>
        </w:rPr>
        <w:t>powinno być:</w:t>
      </w:r>
      <w:r w:rsidR="00606BDC">
        <w:tab/>
      </w:r>
      <w:r w:rsidRPr="2591D273">
        <w:rPr>
          <w:color w:val="595959" w:themeColor="text1" w:themeTint="A6"/>
        </w:rPr>
        <w:t>„System musi umożliwiać sprawne wprowadzanie dużych ilości masowych danych” albo:</w:t>
      </w:r>
    </w:p>
    <w:p w:rsidR="00606BDC" w:rsidP="2591D273" w:rsidRDefault="2591D273" w14:paraId="01DC15DF" w14:textId="77777777">
      <w:pPr>
        <w:pStyle w:val="podpowiedzi"/>
        <w:ind w:left="1410"/>
        <w:rPr>
          <w:color w:val="595959" w:themeColor="text1" w:themeTint="A6"/>
        </w:rPr>
      </w:pPr>
      <w:r w:rsidRPr="2591D273">
        <w:rPr>
          <w:color w:val="595959" w:themeColor="text1" w:themeTint="A6"/>
        </w:rPr>
        <w:t>„System ma być intuicyjny do użycia przez niedoświadczonego użytkownika. Powinien być zaopatrzony w instrukcję, pliki pomocy i objaśnienia pozycji menu i klawiszy funkcyjnych.”}</w:t>
      </w:r>
    </w:p>
    <w:p w:rsidRPr="00EA66FA" w:rsidR="00EA66FA" w:rsidP="009B52AE" w:rsidRDefault="00EA66FA" w14:paraId="733FC421" w14:textId="77777777"/>
    <w:tbl>
      <w:tblPr>
        <w:tblW w:w="0" w:type="auto"/>
        <w:tblInd w:w="7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55"/>
        <w:gridCol w:w="1934"/>
        <w:gridCol w:w="1391"/>
        <w:gridCol w:w="3711"/>
      </w:tblGrid>
      <w:tr w:rsidR="00F91DA3" w:rsidTr="2D6A360B" w14:paraId="6791EB51" w14:textId="77777777">
        <w:trPr>
          <w:cantSplit/>
        </w:trPr>
        <w:tc>
          <w:tcPr>
            <w:tcW w:w="9140" w:type="dxa"/>
            <w:gridSpan w:val="4"/>
            <w:shd w:val="clear" w:color="auto" w:fill="D9D9D9" w:themeFill="background1" w:themeFillShade="D9"/>
            <w:tcMar/>
            <w:vAlign w:val="center"/>
          </w:tcPr>
          <w:p w:rsidRPr="005D58FD" w:rsidR="00F91DA3" w:rsidP="006F5A48" w:rsidRDefault="00F91DA3" w14:paraId="70542810" w14:textId="77777777">
            <w:pPr>
              <w:pStyle w:val="wpiswtabeli"/>
            </w:pPr>
            <w:r w:rsidRPr="005D58FD">
              <w:t>KARTA WYMAGANIA</w:t>
            </w:r>
          </w:p>
        </w:tc>
      </w:tr>
      <w:tr w:rsidR="00F91DA3" w:rsidTr="2D6A360B" w14:paraId="14521151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Pr="005D58FD" w:rsidR="00F91DA3" w:rsidP="006F5A48" w:rsidRDefault="00F91DA3" w14:paraId="63FD65DB" w14:textId="77777777">
            <w:pPr>
              <w:pStyle w:val="tekstwtabeliTNR"/>
            </w:pPr>
            <w:r w:rsidRPr="005D58FD">
              <w:t>Identyfikator:</w:t>
            </w:r>
          </w:p>
        </w:tc>
        <w:tc>
          <w:tcPr>
            <w:tcW w:w="1975" w:type="dxa"/>
            <w:tcMar/>
            <w:vAlign w:val="center"/>
          </w:tcPr>
          <w:p w:rsidRPr="005A5155" w:rsidR="00F91DA3" w:rsidP="006F5A48" w:rsidRDefault="00F91DA3" w14:paraId="0B395DD3" w14:textId="2029AC8D">
            <w:pPr>
              <w:pStyle w:val="podpowiedzi"/>
            </w:pPr>
            <w:r>
              <w:t>W</w:t>
            </w:r>
            <w:r w:rsidR="5CB7212D">
              <w:t>N01</w:t>
            </w:r>
          </w:p>
        </w:tc>
        <w:tc>
          <w:tcPr>
            <w:tcW w:w="1406" w:type="dxa"/>
            <w:shd w:val="clear" w:color="auto" w:fill="D9D9D9" w:themeFill="background1" w:themeFillShade="D9"/>
            <w:tcMar/>
            <w:vAlign w:val="center"/>
          </w:tcPr>
          <w:p w:rsidRPr="005D58FD" w:rsidR="00F91DA3" w:rsidP="006F5A48" w:rsidRDefault="00EA66FA" w14:paraId="32D12445" w14:textId="64DCD4FE">
            <w:pPr>
              <w:pStyle w:val="tekstwtabeliTNR"/>
            </w:pPr>
            <w:r w:rsidR="2D6A360B">
              <w:rPr/>
              <w:t>Priorytet:</w:t>
            </w:r>
          </w:p>
        </w:tc>
        <w:tc>
          <w:tcPr>
            <w:tcW w:w="3782" w:type="dxa"/>
            <w:tcMar/>
            <w:vAlign w:val="center"/>
          </w:tcPr>
          <w:p w:rsidR="00F91DA3" w:rsidP="009671D1" w:rsidRDefault="009671D1" w14:paraId="4B083124" w14:textId="3C9B30DB">
            <w:pPr>
              <w:pStyle w:val="podpowiedzi"/>
            </w:pPr>
            <w:r w:rsidR="2D6A360B">
              <w:rPr/>
              <w:t>M</w:t>
            </w:r>
          </w:p>
        </w:tc>
      </w:tr>
      <w:tr w:rsidR="00F91DA3" w:rsidTr="2D6A360B" w14:paraId="193E9DCB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Pr="005D58FD" w:rsidR="00F91DA3" w:rsidP="006F5A48" w:rsidRDefault="00F91DA3" w14:paraId="2B6EFEBC" w14:textId="5D6D0587">
            <w:pPr>
              <w:pStyle w:val="tekstwtabeliTNR"/>
            </w:pPr>
            <w:r w:rsidR="2D6A360B">
              <w:rPr/>
              <w:t>Nazwa: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F91DA3" w:rsidP="006F5A48" w:rsidRDefault="4D3FED69" w14:paraId="5C2F2F83" w14:textId="3CF502A1">
            <w:pPr>
              <w:pStyle w:val="podpowiedzi"/>
            </w:pPr>
            <w:r>
              <w:t>Czas odpowiedzi serwera</w:t>
            </w:r>
          </w:p>
        </w:tc>
      </w:tr>
      <w:tr w:rsidR="00025A94" w:rsidTr="2D6A360B" w14:paraId="64722D50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Pr="005D58FD" w:rsidR="00025A94" w:rsidP="006F5A48" w:rsidRDefault="00025A94" w14:paraId="12382920" w14:textId="780D6689">
            <w:pPr>
              <w:pStyle w:val="tekstwtabeliTNR"/>
            </w:pPr>
            <w:r w:rsidR="2D6A360B">
              <w:rPr/>
              <w:t>Opis: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025A94" w:rsidP="00DF67CD" w:rsidRDefault="5A37F3EE" w14:paraId="0F8E62D5" w14:textId="349EAEAB">
            <w:pPr>
              <w:pStyle w:val="podpowiedzi"/>
            </w:pPr>
            <w:r w:rsidR="120C7D95">
              <w:rPr/>
              <w:t>Czas wyznaczania alternatywnej ścieżki nie może przekraczać konkretnego czasu</w:t>
            </w:r>
          </w:p>
        </w:tc>
      </w:tr>
      <w:tr w:rsidR="00D43452" w:rsidTr="2D6A360B" w14:paraId="2D6C30A7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D43452" w:rsidP="00DF67CD" w:rsidRDefault="00D43452" w14:paraId="0B414F26" w14:textId="0C88612E">
            <w:pPr>
              <w:pStyle w:val="tekstwtabeliTNR"/>
            </w:pPr>
            <w:r w:rsidR="2D6A360B">
              <w:rPr/>
              <w:t>Kryteria akceptacji: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D43452" w:rsidP="6FD83C37" w:rsidRDefault="7B8D3957" w14:paraId="63862CA9" w14:textId="4E87A645">
            <w:pPr>
              <w:pStyle w:val="podpowiedzi"/>
            </w:pPr>
            <w:r>
              <w:t>Testy obciążeniowe</w:t>
            </w:r>
          </w:p>
        </w:tc>
      </w:tr>
      <w:tr w:rsidR="009671D1" w:rsidTr="2D6A360B" w14:paraId="4C77EDD8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Pr="005D58FD" w:rsidR="009671D1" w:rsidP="00DF67CD" w:rsidRDefault="009671D1" w14:paraId="2A9347AB" w14:textId="27C1643C">
            <w:pPr>
              <w:pStyle w:val="tekstwtabeliTNR"/>
            </w:pPr>
            <w:r w:rsidR="2D6A360B">
              <w:rPr/>
              <w:t>Udziałowiec: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9671D1" w:rsidP="00DF67CD" w:rsidRDefault="009671D1" w14:paraId="6F312C28" w14:textId="77777777">
            <w:pPr>
              <w:pStyle w:val="podpowiedzi"/>
            </w:pPr>
            <w:r>
              <w:t>{nazwa udziałowca, który podał wymaganie}</w:t>
            </w:r>
          </w:p>
        </w:tc>
      </w:tr>
      <w:tr w:rsidR="009671D1" w:rsidTr="2D6A360B" w14:paraId="405C884A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Pr="005D58FD" w:rsidR="009671D1" w:rsidP="00DF67CD" w:rsidRDefault="009671D1" w14:paraId="2FEC664A" w14:textId="1C04D31C">
            <w:pPr>
              <w:pStyle w:val="tekstwtabeliTNR"/>
            </w:pPr>
            <w:r w:rsidR="2D6A360B">
              <w:rPr/>
              <w:t>Wymagania powiązane: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9671D1" w:rsidP="00DF67CD" w:rsidRDefault="009671D1" w14:paraId="1B1CF12A" w14:textId="77777777">
            <w:pPr>
              <w:pStyle w:val="podpowiedzi"/>
            </w:pPr>
            <w:r>
              <w:t>{wymagania zależne i uszczegóławiające – odesłanie poprzez identyfikator}</w:t>
            </w:r>
          </w:p>
        </w:tc>
      </w:tr>
    </w:tbl>
    <w:p w:rsidRPr="009B52AE" w:rsidR="00606BDC" w:rsidP="6FD83C37" w:rsidRDefault="00606BDC" w14:paraId="48ED4E38" w14:textId="08F1D192">
      <w:pPr>
        <w:pStyle w:val="Heading2"/>
        <w:numPr>
          <w:ilvl w:val="0"/>
          <w:numId w:val="0"/>
        </w:numPr>
        <w:ind w:left="578"/>
      </w:pPr>
    </w:p>
    <w:tbl>
      <w:tblPr>
        <w:tblW w:w="0" w:type="auto"/>
        <w:tblInd w:w="7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1957"/>
        <w:gridCol w:w="1934"/>
        <w:gridCol w:w="1392"/>
        <w:gridCol w:w="3708"/>
      </w:tblGrid>
      <w:tr w:rsidR="6FD83C37" w:rsidTr="0F3AC3E7" w14:paraId="02346A7D" w14:textId="77777777">
        <w:trPr>
          <w:trHeight w:val="300"/>
        </w:trPr>
        <w:tc>
          <w:tcPr>
            <w:tcW w:w="9140" w:type="dxa"/>
            <w:gridSpan w:val="4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763334B4" w14:textId="77777777">
            <w:pPr>
              <w:pStyle w:val="wpiswtabeli"/>
            </w:pPr>
            <w:r>
              <w:t>KARTA WYMAGANIA</w:t>
            </w:r>
          </w:p>
        </w:tc>
      </w:tr>
      <w:tr w:rsidR="6FD83C37" w:rsidTr="0F3AC3E7" w14:paraId="205E2532" w14:textId="7777777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02092BD5" w14:textId="77777777">
            <w:pPr>
              <w:pStyle w:val="tekstwtabeliTNR"/>
            </w:pPr>
            <w:r>
              <w:t>Identyfikator:</w:t>
            </w:r>
          </w:p>
        </w:tc>
        <w:tc>
          <w:tcPr>
            <w:tcW w:w="1975" w:type="dxa"/>
            <w:tcMar/>
            <w:vAlign w:val="center"/>
          </w:tcPr>
          <w:p w:rsidR="6FD83C37" w:rsidP="6FD83C37" w:rsidRDefault="6FD83C37" w14:paraId="4DBE64E9" w14:textId="23765B99">
            <w:pPr>
              <w:pStyle w:val="podpowiedzi"/>
            </w:pPr>
            <w:r>
              <w:t>WN0</w:t>
            </w:r>
            <w:r w:rsidR="0BB262C8">
              <w:t>2</w:t>
            </w:r>
          </w:p>
        </w:tc>
        <w:tc>
          <w:tcPr>
            <w:tcW w:w="1406" w:type="dxa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638001B2" w14:textId="62305BF1">
            <w:pPr>
              <w:pStyle w:val="tekstwtabeliTNR"/>
            </w:pPr>
            <w:r w:rsidR="2D6A360B">
              <w:rPr/>
              <w:t>Priorytet:</w:t>
            </w:r>
          </w:p>
        </w:tc>
        <w:tc>
          <w:tcPr>
            <w:tcW w:w="3782" w:type="dxa"/>
            <w:tcMar/>
            <w:vAlign w:val="center"/>
          </w:tcPr>
          <w:p w:rsidR="6FD83C37" w:rsidP="6FD83C37" w:rsidRDefault="6FD83C37" w14:paraId="1FC73D61" w14:textId="5AAEE304">
            <w:pPr>
              <w:pStyle w:val="podpowiedzi"/>
            </w:pPr>
            <w:r w:rsidR="2D6A360B">
              <w:rPr/>
              <w:t>M</w:t>
            </w:r>
          </w:p>
        </w:tc>
      </w:tr>
      <w:tr w:rsidR="6FD83C37" w:rsidTr="0F3AC3E7" w14:paraId="6644A97B" w14:textId="7777777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49F00783" w14:textId="3B409E9A">
            <w:pPr>
              <w:pStyle w:val="tekstwtabeliTNR"/>
            </w:pPr>
            <w:r w:rsidR="2D6A360B">
              <w:rPr/>
              <w:t>Nazwa: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792E5873" w:rsidP="6FD83C37" w:rsidRDefault="792E5873" w14:paraId="6A597A4C" w14:textId="76B3D1DD">
            <w:pPr>
              <w:pStyle w:val="podpowiedzi"/>
            </w:pPr>
            <w:r>
              <w:t xml:space="preserve">Ochrona prywatności lokalizacji użytkownika </w:t>
            </w:r>
          </w:p>
        </w:tc>
      </w:tr>
      <w:tr w:rsidR="6FD83C37" w:rsidTr="0F3AC3E7" w14:paraId="45136DF7" w14:textId="7777777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136AADA0" w14:textId="19A36A9E">
            <w:pPr>
              <w:pStyle w:val="tekstwtabeliTNR"/>
            </w:pPr>
            <w:r w:rsidR="2D6A360B">
              <w:rPr/>
              <w:t>Opis: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67C03C58" w:rsidP="6FD83C37" w:rsidRDefault="67C03C58" w14:paraId="60EF9167" w14:textId="03E272BE">
            <w:pPr>
              <w:pStyle w:val="podpowiedzi"/>
            </w:pPr>
            <w:r>
              <w:t>Historia tras użytkownika musi być szyfrowana i dostępna tylko dla niego</w:t>
            </w:r>
          </w:p>
        </w:tc>
      </w:tr>
      <w:tr w:rsidR="6FD83C37" w:rsidTr="0F3AC3E7" w14:paraId="7BA94B7E" w14:textId="7777777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493608AF" w14:textId="438B332E">
            <w:pPr>
              <w:pStyle w:val="tekstwtabeliTNR"/>
            </w:pPr>
            <w:r w:rsidR="2D6A360B">
              <w:rPr/>
              <w:t>Kryteria akceptacji: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6FD83C37" w:rsidP="0F3AC3E7" w:rsidRDefault="6FD83C37" w14:paraId="44C3CAB8" w14:textId="32CAC039">
            <w:pPr>
              <w:pStyle w:val="podpowiedzi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F3AC3E7">
              <w:rPr/>
              <w:t>Testy penetracyjne: próby nieautoryzowanego dostępu nie może dojść do skutku</w:t>
            </w:r>
          </w:p>
        </w:tc>
      </w:tr>
      <w:tr w:rsidR="6FD83C37" w:rsidTr="0F3AC3E7" w14:paraId="1E710888" w14:textId="7777777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6E2ADD36" w14:textId="2A06B5CE">
            <w:pPr>
              <w:pStyle w:val="tekstwtabeliTNR"/>
            </w:pPr>
            <w:r w:rsidR="2D6A360B">
              <w:rPr/>
              <w:t>Udziałowiec: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6FD83C37" w:rsidP="6FD83C37" w:rsidRDefault="6FD83C37" w14:paraId="4573134C" w14:textId="77777777">
            <w:pPr>
              <w:pStyle w:val="podpowiedzi"/>
            </w:pPr>
            <w:r>
              <w:t>{nazwa udziałowca, który podał wymaganie}</w:t>
            </w:r>
          </w:p>
        </w:tc>
      </w:tr>
      <w:tr w:rsidR="6FD83C37" w:rsidTr="0F3AC3E7" w14:paraId="78591C26" w14:textId="7777777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6FD83C37" w:rsidP="6FD83C37" w:rsidRDefault="6FD83C37" w14:paraId="04076B4E" w14:textId="3459CEA6">
            <w:pPr>
              <w:pStyle w:val="tekstwtabeliTNR"/>
            </w:pPr>
            <w:r w:rsidR="2D6A360B">
              <w:rPr/>
              <w:t>Wymagania powiązane: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6FD83C37" w:rsidP="6FD83C37" w:rsidRDefault="6FD83C37" w14:paraId="3537593A" w14:textId="77777777">
            <w:pPr>
              <w:pStyle w:val="podpowiedzi"/>
            </w:pPr>
            <w:r>
              <w:t>{wymagania zależne i uszczegóławiające – odesłanie poprzez identyfikator}</w:t>
            </w:r>
          </w:p>
        </w:tc>
      </w:tr>
    </w:tbl>
    <w:p w:rsidRPr="009B52AE" w:rsidR="00606BDC" w:rsidP="6FD83C37" w:rsidRDefault="00606BDC" w14:paraId="2DEFCDC9" w14:textId="6730A0EB"/>
    <w:p w:rsidRPr="009B52AE" w:rsidR="00606BDC" w:rsidP="00365051" w:rsidRDefault="00606BDC" w14:paraId="38E542EB" w14:textId="64781E80">
      <w:pPr>
        <w:pStyle w:val="Heading2"/>
      </w:pPr>
      <w:r>
        <w:t>Wymagania na środowisko docelowe</w:t>
      </w:r>
    </w:p>
    <w:p w:rsidR="00606BDC" w:rsidP="2591D273" w:rsidRDefault="2591D273" w14:paraId="4E450883" w14:textId="6BBCF985">
      <w:pPr>
        <w:pStyle w:val="podpowiedzi"/>
        <w:rPr>
          <w:color w:val="595959" w:themeColor="text1" w:themeTint="A6"/>
        </w:rPr>
      </w:pPr>
      <w:r w:rsidRPr="2591D273">
        <w:rPr>
          <w:color w:val="595959" w:themeColor="text1" w:themeTint="A6"/>
        </w:rPr>
        <w:t>{W jakim środowisku będzie pracować system – o ile jest istotne, np. system operacyjny, rodzaje i wersje przeglądarek internetowych, itp. Może się zdarzyć, że na tym etapie użytkownicy i inni udziałowcy nie wyspecyfikują środowiska docelowego.}</w:t>
      </w:r>
    </w:p>
    <w:p w:rsidRPr="00EA66FA" w:rsidR="00EA66FA" w:rsidP="009B52AE" w:rsidRDefault="00EA66FA" w14:paraId="49646CF2" w14:textId="77777777"/>
    <w:tbl>
      <w:tblPr>
        <w:tblW w:w="0" w:type="auto"/>
        <w:tblInd w:w="7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55"/>
        <w:gridCol w:w="1934"/>
        <w:gridCol w:w="1391"/>
        <w:gridCol w:w="3711"/>
      </w:tblGrid>
      <w:tr w:rsidR="00F91DA3" w:rsidTr="2D6A360B" w14:paraId="1D0F5C5C" w14:textId="77777777">
        <w:trPr>
          <w:cantSplit/>
        </w:trPr>
        <w:tc>
          <w:tcPr>
            <w:tcW w:w="9140" w:type="dxa"/>
            <w:gridSpan w:val="4"/>
            <w:shd w:val="clear" w:color="auto" w:fill="D9D9D9" w:themeFill="background1" w:themeFillShade="D9"/>
            <w:tcMar/>
            <w:vAlign w:val="center"/>
          </w:tcPr>
          <w:p w:rsidRPr="005D58FD" w:rsidR="00F91DA3" w:rsidP="006F5A48" w:rsidRDefault="00F91DA3" w14:paraId="2CB45436" w14:textId="77777777">
            <w:pPr>
              <w:pStyle w:val="wpiswtabeli"/>
            </w:pPr>
            <w:r w:rsidRPr="005D58FD">
              <w:t>KARTA WYMAGANIA</w:t>
            </w:r>
          </w:p>
        </w:tc>
      </w:tr>
      <w:tr w:rsidR="00F91DA3" w:rsidTr="2D6A360B" w14:paraId="53F9C297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Pr="005D58FD" w:rsidR="00F91DA3" w:rsidP="006F5A48" w:rsidRDefault="00F91DA3" w14:paraId="7156E67F" w14:textId="77777777">
            <w:pPr>
              <w:pStyle w:val="tekstwtabeliTNR"/>
            </w:pPr>
            <w:r w:rsidRPr="005D58FD">
              <w:t>Identyfikator:</w:t>
            </w:r>
          </w:p>
        </w:tc>
        <w:tc>
          <w:tcPr>
            <w:tcW w:w="1975" w:type="dxa"/>
            <w:tcMar/>
            <w:vAlign w:val="center"/>
          </w:tcPr>
          <w:p w:rsidRPr="005A5155" w:rsidR="00F91DA3" w:rsidP="6FD83C37" w:rsidRDefault="754B44A0" w14:paraId="2DD5955E" w14:textId="430B84DB">
            <w:pPr>
              <w:pStyle w:val="podpowiedzi"/>
            </w:pPr>
            <w:r w:rsidR="2D6A360B">
              <w:rPr/>
              <w:t>WŚ01</w:t>
            </w:r>
          </w:p>
        </w:tc>
        <w:tc>
          <w:tcPr>
            <w:tcW w:w="1406" w:type="dxa"/>
            <w:shd w:val="clear" w:color="auto" w:fill="D9D9D9" w:themeFill="background1" w:themeFillShade="D9"/>
            <w:tcMar/>
            <w:vAlign w:val="center"/>
          </w:tcPr>
          <w:p w:rsidRPr="005D58FD" w:rsidR="00F91DA3" w:rsidP="006F5A48" w:rsidRDefault="00EA66FA" w14:paraId="75CFFB1B" w14:textId="5D052726">
            <w:pPr>
              <w:pStyle w:val="tekstwtabeliTNR"/>
            </w:pPr>
            <w:r w:rsidR="2D6A360B">
              <w:rPr/>
              <w:t>Priorytet:</w:t>
            </w:r>
          </w:p>
        </w:tc>
        <w:tc>
          <w:tcPr>
            <w:tcW w:w="3782" w:type="dxa"/>
            <w:tcMar/>
            <w:vAlign w:val="center"/>
          </w:tcPr>
          <w:p w:rsidR="00F91DA3" w:rsidP="009671D1" w:rsidRDefault="009671D1" w14:paraId="765FCAF3" w14:textId="46C70B16">
            <w:pPr>
              <w:pStyle w:val="podpowiedzi"/>
            </w:pPr>
            <w:r w:rsidR="2D6A360B">
              <w:rPr/>
              <w:t>M</w:t>
            </w:r>
            <w:proofErr w:type="spellStart"/>
            <w:proofErr w:type="spellEnd"/>
          </w:p>
        </w:tc>
      </w:tr>
      <w:tr w:rsidR="00F91DA3" w:rsidTr="2D6A360B" w14:paraId="2A1C6121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Pr="005D58FD" w:rsidR="00F91DA3" w:rsidP="006F5A48" w:rsidRDefault="00F91DA3" w14:paraId="2FAAED81" w14:textId="792BD0E5">
            <w:pPr>
              <w:pStyle w:val="tekstwtabeliTNR"/>
            </w:pPr>
            <w:r w:rsidR="2D6A360B">
              <w:rPr/>
              <w:t>Nazwa: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F91DA3" w:rsidP="006F5A48" w:rsidRDefault="7BB58D37" w14:paraId="4B662EC0" w14:textId="2ED2A5E6">
            <w:pPr>
              <w:pStyle w:val="podpowiedzi"/>
            </w:pPr>
            <w:r>
              <w:t>Urządzenia mobilne</w:t>
            </w:r>
          </w:p>
        </w:tc>
      </w:tr>
      <w:tr w:rsidR="00F91DA3" w:rsidTr="2D6A360B" w14:paraId="66F61EC6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Pr="005D58FD" w:rsidR="00F91DA3" w:rsidP="006F5A48" w:rsidRDefault="00F91DA3" w14:paraId="1DC6FF9D" w14:textId="34A1E43D">
            <w:pPr>
              <w:pStyle w:val="tekstwtabeliTNR"/>
            </w:pPr>
            <w:r w:rsidR="2D6A360B">
              <w:rPr/>
              <w:t>Opis: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F91DA3" w:rsidP="009671D1" w:rsidRDefault="00F91DA3" w14:paraId="7648EE97" w14:textId="53523443">
            <w:pPr>
              <w:pStyle w:val="podpowiedzi"/>
            </w:pPr>
            <w:r w:rsidR="2D6A360B">
              <w:rPr/>
              <w:t>Aplikacja kliencka musi działać na urządzeniach mobilnych z systemem iOS (wersja 15 i nowsze) oraz Android (wersja 10 i nowsze) z dostępem do modułu GPS.</w:t>
            </w:r>
          </w:p>
        </w:tc>
      </w:tr>
      <w:tr w:rsidR="00D43452" w:rsidTr="2D6A360B" w14:paraId="009D7F90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D43452" w:rsidP="00DF67CD" w:rsidRDefault="00D43452" w14:paraId="0B077EF4" w14:textId="5A7B8519">
            <w:pPr>
              <w:pStyle w:val="tekstwtabeliTNR"/>
            </w:pPr>
            <w:r w:rsidR="2D6A360B">
              <w:rPr/>
              <w:t>Kryteria akceptacji: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D43452" w:rsidP="00DF67CD" w:rsidRDefault="00D43452" w14:paraId="399E1522" w14:textId="2604C600">
            <w:pPr>
              <w:pStyle w:val="podpowiedzi"/>
            </w:pPr>
            <w:r w:rsidR="2D6A360B">
              <w:rPr/>
              <w:t>Aplikacja instaluje się i działa poprawnie na testowych urządzeniach z iOS 15+ i Android 10+. Funkcje GPS działają poprawnie na obu platformach.</w:t>
            </w:r>
          </w:p>
        </w:tc>
      </w:tr>
      <w:tr w:rsidR="009671D1" w:rsidTr="2D6A360B" w14:paraId="318859EF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Pr="005D58FD" w:rsidR="009671D1" w:rsidP="00DF67CD" w:rsidRDefault="009671D1" w14:paraId="3533725B" w14:textId="137E08E4">
            <w:pPr>
              <w:pStyle w:val="tekstwtabeliTNR"/>
            </w:pPr>
            <w:r w:rsidR="2D6A360B">
              <w:rPr/>
              <w:t>Udziałowiec: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9671D1" w:rsidP="00DF67CD" w:rsidRDefault="009671D1" w14:paraId="11B6EBFF" w14:textId="32F4D549">
            <w:pPr>
              <w:pStyle w:val="podpowiedzi"/>
            </w:pPr>
            <w:r w:rsidR="2D6A360B">
              <w:rPr/>
              <w:t>Społeczeństwo Trójmiasta (UOB 01)</w:t>
            </w:r>
          </w:p>
        </w:tc>
      </w:tr>
      <w:tr w:rsidR="009671D1" w:rsidTr="2D6A360B" w14:paraId="0A48A6A7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Pr="005D58FD" w:rsidR="009671D1" w:rsidP="00DF67CD" w:rsidRDefault="009671D1" w14:paraId="56EF022C" w14:textId="7E9541C8">
            <w:pPr>
              <w:pStyle w:val="tekstwtabeliTNR"/>
            </w:pPr>
            <w:r w:rsidR="2D6A360B">
              <w:rPr/>
              <w:t>Wymagania powiązane: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9671D1" w:rsidP="00DF67CD" w:rsidRDefault="009671D1" w14:paraId="2A333A19" w14:textId="77777777">
            <w:pPr>
              <w:pStyle w:val="podpowiedzi"/>
            </w:pPr>
            <w:r>
              <w:t>{wymagania zależne i uszczegóławiające – odesłanie poprzez identyfikator}</w:t>
            </w:r>
          </w:p>
        </w:tc>
      </w:tr>
    </w:tbl>
    <w:p w:rsidR="2D6A360B" w:rsidP="2D6A360B" w:rsidRDefault="2D6A360B" w14:paraId="107505BF" w14:textId="6AC55735">
      <w:pPr>
        <w:pStyle w:val="Normal"/>
        <w:ind w:left="0" w:firstLine="0"/>
      </w:pPr>
    </w:p>
    <w:tbl>
      <w:tblPr>
        <w:tblW w:w="0" w:type="auto"/>
        <w:tblInd w:w="7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000" w:firstRow="0" w:lastRow="0" w:firstColumn="0" w:lastColumn="0" w:noHBand="0" w:noVBand="0"/>
      </w:tblPr>
      <w:tblGrid>
        <w:gridCol w:w="1955"/>
        <w:gridCol w:w="1934"/>
        <w:gridCol w:w="1391"/>
        <w:gridCol w:w="3711"/>
      </w:tblGrid>
      <w:tr w:rsidR="2D6A360B" w:rsidTr="2D6A360B" w14:paraId="3E652479">
        <w:trPr>
          <w:trHeight w:val="300"/>
        </w:trPr>
        <w:tc>
          <w:tcPr>
            <w:tcW w:w="8991" w:type="dxa"/>
            <w:gridSpan w:val="4"/>
            <w:shd w:val="clear" w:color="auto" w:fill="D9D9D9" w:themeFill="background1" w:themeFillShade="D9"/>
            <w:tcMar/>
            <w:vAlign w:val="center"/>
          </w:tcPr>
          <w:p w:rsidR="2D6A360B" w:rsidP="2D6A360B" w:rsidRDefault="2D6A360B" w14:paraId="2392FAF2">
            <w:pPr>
              <w:pStyle w:val="wpiswtabeli"/>
            </w:pPr>
            <w:r w:rsidR="2D6A360B">
              <w:rPr/>
              <w:t>KARTA WYMAGANIA</w:t>
            </w:r>
          </w:p>
        </w:tc>
      </w:tr>
      <w:tr w:rsidR="2D6A360B" w:rsidTr="2D6A360B" w14:paraId="40C0CCB1">
        <w:trPr>
          <w:trHeight w:val="300"/>
        </w:trPr>
        <w:tc>
          <w:tcPr>
            <w:tcW w:w="1955" w:type="dxa"/>
            <w:shd w:val="clear" w:color="auto" w:fill="D9D9D9" w:themeFill="background1" w:themeFillShade="D9"/>
            <w:tcMar/>
            <w:vAlign w:val="center"/>
          </w:tcPr>
          <w:p w:rsidR="2D6A360B" w:rsidP="2D6A360B" w:rsidRDefault="2D6A360B" w14:paraId="5D32CF49">
            <w:pPr>
              <w:pStyle w:val="tekstwtabeliTNR"/>
            </w:pPr>
            <w:r w:rsidR="2D6A360B">
              <w:rPr/>
              <w:t>Identyfikator:</w:t>
            </w:r>
          </w:p>
        </w:tc>
        <w:tc>
          <w:tcPr>
            <w:tcW w:w="1934" w:type="dxa"/>
            <w:tcMar/>
            <w:vAlign w:val="center"/>
          </w:tcPr>
          <w:p w:rsidR="2D6A360B" w:rsidP="2D6A360B" w:rsidRDefault="2D6A360B" w14:paraId="49605BE8" w14:textId="5BE27D60">
            <w:pPr>
              <w:pStyle w:val="podpowiedzi"/>
            </w:pPr>
            <w:r w:rsidR="2D6A360B">
              <w:rPr/>
              <w:t>WŚ02</w:t>
            </w:r>
          </w:p>
        </w:tc>
        <w:tc>
          <w:tcPr>
            <w:tcW w:w="1391" w:type="dxa"/>
            <w:shd w:val="clear" w:color="auto" w:fill="D9D9D9" w:themeFill="background1" w:themeFillShade="D9"/>
            <w:tcMar/>
            <w:vAlign w:val="center"/>
          </w:tcPr>
          <w:p w:rsidR="2D6A360B" w:rsidP="2D6A360B" w:rsidRDefault="2D6A360B" w14:paraId="07E09A3F" w14:textId="457C6000">
            <w:pPr>
              <w:pStyle w:val="tekstwtabeliTNR"/>
            </w:pPr>
            <w:r w:rsidR="2D6A360B">
              <w:rPr/>
              <w:t>Priorytet:</w:t>
            </w:r>
          </w:p>
        </w:tc>
        <w:tc>
          <w:tcPr>
            <w:tcW w:w="3711" w:type="dxa"/>
            <w:tcMar/>
            <w:vAlign w:val="center"/>
          </w:tcPr>
          <w:p w:rsidR="2D6A360B" w:rsidP="2D6A360B" w:rsidRDefault="2D6A360B" w14:paraId="4FD3B727" w14:textId="704E0E6D">
            <w:pPr>
              <w:pStyle w:val="podpowiedzi"/>
            </w:pPr>
            <w:r w:rsidR="2D6A360B">
              <w:rPr/>
              <w:t>M</w:t>
            </w:r>
          </w:p>
        </w:tc>
      </w:tr>
      <w:tr w:rsidR="2D6A360B" w:rsidTr="2D6A360B" w14:paraId="14F02DAF">
        <w:trPr>
          <w:trHeight w:val="300"/>
        </w:trPr>
        <w:tc>
          <w:tcPr>
            <w:tcW w:w="1955" w:type="dxa"/>
            <w:shd w:val="clear" w:color="auto" w:fill="D9D9D9" w:themeFill="background1" w:themeFillShade="D9"/>
            <w:tcMar/>
            <w:vAlign w:val="center"/>
          </w:tcPr>
          <w:p w:rsidR="2D6A360B" w:rsidP="2D6A360B" w:rsidRDefault="2D6A360B" w14:paraId="4A060581" w14:textId="39B1CA8F">
            <w:pPr>
              <w:pStyle w:val="tekstwtabeliTNR"/>
            </w:pPr>
            <w:r w:rsidR="2D6A360B">
              <w:rPr/>
              <w:t>Nazwa:</w:t>
            </w:r>
          </w:p>
        </w:tc>
        <w:tc>
          <w:tcPr>
            <w:tcW w:w="7036" w:type="dxa"/>
            <w:gridSpan w:val="3"/>
            <w:tcMar/>
            <w:vAlign w:val="center"/>
          </w:tcPr>
          <w:p w:rsidR="2D6A360B" w:rsidP="2D6A360B" w:rsidRDefault="2D6A360B" w14:paraId="7DDB3461" w14:textId="62BBA8F4">
            <w:pPr>
              <w:pStyle w:val="podpowiedzi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D6A360B">
              <w:rPr/>
              <w:t>Webowy panel administratora</w:t>
            </w:r>
          </w:p>
        </w:tc>
      </w:tr>
      <w:tr w:rsidR="2D6A360B" w:rsidTr="2D6A360B" w14:paraId="1A61DF3D">
        <w:trPr>
          <w:trHeight w:val="300"/>
        </w:trPr>
        <w:tc>
          <w:tcPr>
            <w:tcW w:w="1955" w:type="dxa"/>
            <w:shd w:val="clear" w:color="auto" w:fill="D9D9D9" w:themeFill="background1" w:themeFillShade="D9"/>
            <w:tcMar/>
            <w:vAlign w:val="center"/>
          </w:tcPr>
          <w:p w:rsidR="2D6A360B" w:rsidP="2D6A360B" w:rsidRDefault="2D6A360B" w14:paraId="52AAF63B" w14:textId="472F6AC5">
            <w:pPr>
              <w:pStyle w:val="tekstwtabeliTNR"/>
            </w:pPr>
            <w:r w:rsidR="2D6A360B">
              <w:rPr/>
              <w:t>Opis:</w:t>
            </w:r>
          </w:p>
        </w:tc>
        <w:tc>
          <w:tcPr>
            <w:tcW w:w="7036" w:type="dxa"/>
            <w:gridSpan w:val="3"/>
            <w:tcMar/>
            <w:vAlign w:val="center"/>
          </w:tcPr>
          <w:p w:rsidR="2D6A360B" w:rsidP="2D6A360B" w:rsidRDefault="2D6A360B" w14:paraId="425AF5EA" w14:textId="59F31855">
            <w:pPr>
              <w:pStyle w:val="podpowiedzi"/>
            </w:pPr>
            <w:r w:rsidRPr="2D6A360B" w:rsidR="2D6A360B">
              <w:rPr>
                <w:rFonts w:ascii="Arial" w:hAnsi="Arial" w:eastAsia="Times New Roman" w:cs="Times New Roman"/>
                <w:i w:val="1"/>
                <w:iCs w:val="1"/>
                <w:noProof w:val="0"/>
                <w:sz w:val="16"/>
                <w:szCs w:val="16"/>
                <w:lang w:val="pl-PL"/>
              </w:rPr>
              <w:t xml:space="preserve">Panel administratora musi być dostępny z poziomu nowoczesnych przeglądarek internetowych (Chrome 110+, </w:t>
            </w:r>
            <w:r w:rsidRPr="2D6A360B" w:rsidR="2D6A360B">
              <w:rPr>
                <w:rFonts w:ascii="Arial" w:hAnsi="Arial" w:eastAsia="Times New Roman" w:cs="Times New Roman"/>
                <w:i w:val="1"/>
                <w:iCs w:val="1"/>
                <w:noProof w:val="0"/>
                <w:sz w:val="16"/>
                <w:szCs w:val="16"/>
                <w:lang w:val="pl-PL"/>
              </w:rPr>
              <w:t>FireFox</w:t>
            </w:r>
            <w:r w:rsidRPr="2D6A360B" w:rsidR="2D6A360B">
              <w:rPr>
                <w:rFonts w:ascii="Arial" w:hAnsi="Arial" w:eastAsia="Times New Roman" w:cs="Times New Roman"/>
                <w:i w:val="1"/>
                <w:iCs w:val="1"/>
                <w:noProof w:val="0"/>
                <w:sz w:val="16"/>
                <w:szCs w:val="16"/>
                <w:lang w:val="pl-PL"/>
              </w:rPr>
              <w:t xml:space="preserve"> 110+, Safari 16+, Edge 110+)</w:t>
            </w:r>
            <w:r w:rsidR="2D6A360B">
              <w:rPr/>
              <w:t>.</w:t>
            </w:r>
          </w:p>
        </w:tc>
      </w:tr>
      <w:tr w:rsidR="2D6A360B" w:rsidTr="2D6A360B" w14:paraId="772ED357">
        <w:trPr>
          <w:trHeight w:val="300"/>
        </w:trPr>
        <w:tc>
          <w:tcPr>
            <w:tcW w:w="1955" w:type="dxa"/>
            <w:shd w:val="clear" w:color="auto" w:fill="D9D9D9" w:themeFill="background1" w:themeFillShade="D9"/>
            <w:tcMar/>
            <w:vAlign w:val="center"/>
          </w:tcPr>
          <w:p w:rsidR="2D6A360B" w:rsidP="2D6A360B" w:rsidRDefault="2D6A360B" w14:paraId="658B0017" w14:textId="77E341C6">
            <w:pPr>
              <w:pStyle w:val="tekstwtabeliTNR"/>
            </w:pPr>
            <w:r w:rsidR="2D6A360B">
              <w:rPr/>
              <w:t>Kryteria akceptacji:</w:t>
            </w:r>
          </w:p>
        </w:tc>
        <w:tc>
          <w:tcPr>
            <w:tcW w:w="7036" w:type="dxa"/>
            <w:gridSpan w:val="3"/>
            <w:tcMar/>
            <w:vAlign w:val="center"/>
          </w:tcPr>
          <w:p w:rsidR="2D6A360B" w:rsidP="2D6A360B" w:rsidRDefault="2D6A360B" w14:paraId="7F879FC1" w14:textId="4AEDAFB8">
            <w:pPr>
              <w:pStyle w:val="podpowiedzi"/>
            </w:pPr>
            <w:r w:rsidRPr="2D6A360B" w:rsidR="2D6A360B">
              <w:rPr>
                <w:rFonts w:ascii="Arial" w:hAnsi="Arial" w:eastAsia="Times New Roman" w:cs="Times New Roman"/>
                <w:i w:val="1"/>
                <w:iCs w:val="1"/>
                <w:noProof w:val="0"/>
                <w:sz w:val="16"/>
                <w:szCs w:val="16"/>
                <w:lang w:val="pl-PL"/>
              </w:rPr>
              <w:t>Panel webowy działa poprawnie na wskazanych wersjach przeglądarek bez dodatkowych wtyczek</w:t>
            </w:r>
            <w:r w:rsidR="2D6A360B">
              <w:rPr/>
              <w:t>.</w:t>
            </w:r>
          </w:p>
        </w:tc>
      </w:tr>
      <w:tr w:rsidR="2D6A360B" w:rsidTr="2D6A360B" w14:paraId="0F52FA0D">
        <w:trPr>
          <w:trHeight w:val="300"/>
        </w:trPr>
        <w:tc>
          <w:tcPr>
            <w:tcW w:w="1955" w:type="dxa"/>
            <w:shd w:val="clear" w:color="auto" w:fill="D9D9D9" w:themeFill="background1" w:themeFillShade="D9"/>
            <w:tcMar/>
            <w:vAlign w:val="center"/>
          </w:tcPr>
          <w:p w:rsidR="2D6A360B" w:rsidP="2D6A360B" w:rsidRDefault="2D6A360B" w14:paraId="5A704136" w14:textId="78D2D4E9">
            <w:pPr>
              <w:pStyle w:val="tekstwtabeliTNR"/>
            </w:pPr>
            <w:r w:rsidR="2D6A360B">
              <w:rPr/>
              <w:t>Udziałowiec:</w:t>
            </w:r>
          </w:p>
        </w:tc>
        <w:tc>
          <w:tcPr>
            <w:tcW w:w="7036" w:type="dxa"/>
            <w:gridSpan w:val="3"/>
            <w:tcMar/>
            <w:vAlign w:val="center"/>
          </w:tcPr>
          <w:p w:rsidR="2D6A360B" w:rsidP="2D6A360B" w:rsidRDefault="2D6A360B" w14:paraId="4BB1D13E" w14:textId="12DEA9F7">
            <w:pPr>
              <w:pStyle w:val="podpowiedzi"/>
            </w:pPr>
          </w:p>
        </w:tc>
      </w:tr>
      <w:tr w:rsidR="2D6A360B" w:rsidTr="2D6A360B" w14:paraId="5CE5CF2F">
        <w:trPr>
          <w:trHeight w:val="300"/>
        </w:trPr>
        <w:tc>
          <w:tcPr>
            <w:tcW w:w="1955" w:type="dxa"/>
            <w:shd w:val="clear" w:color="auto" w:fill="D9D9D9" w:themeFill="background1" w:themeFillShade="D9"/>
            <w:tcMar/>
            <w:vAlign w:val="center"/>
          </w:tcPr>
          <w:p w:rsidR="2D6A360B" w:rsidP="2D6A360B" w:rsidRDefault="2D6A360B" w14:paraId="28961EFD" w14:textId="7F80CE9C">
            <w:pPr>
              <w:pStyle w:val="tekstwtabeliTNR"/>
            </w:pPr>
            <w:r w:rsidR="2D6A360B">
              <w:rPr/>
              <w:t>Wymagania powiązane:</w:t>
            </w:r>
          </w:p>
        </w:tc>
        <w:tc>
          <w:tcPr>
            <w:tcW w:w="7036" w:type="dxa"/>
            <w:gridSpan w:val="3"/>
            <w:tcMar/>
            <w:vAlign w:val="center"/>
          </w:tcPr>
          <w:p w:rsidR="2D6A360B" w:rsidP="2D6A360B" w:rsidRDefault="2D6A360B" w14:paraId="5C36A62A">
            <w:pPr>
              <w:pStyle w:val="podpowiedzi"/>
            </w:pPr>
            <w:r w:rsidR="2D6A360B">
              <w:rPr/>
              <w:t>{wymagania zależne i uszczegóławiające – odesłanie poprzez identyfikator}</w:t>
            </w:r>
          </w:p>
        </w:tc>
      </w:tr>
    </w:tbl>
    <w:p w:rsidR="00437B3D" w:rsidP="00EA456B" w:rsidRDefault="00437B3D" w14:paraId="202E18C8" w14:textId="77777777">
      <w:pPr>
        <w:pStyle w:val="Heading1"/>
      </w:pPr>
      <w:r>
        <w:t>Odwołania do literatury</w:t>
      </w:r>
    </w:p>
    <w:p w:rsidRPr="002A463E" w:rsidR="002A463E" w:rsidP="2591D273" w:rsidRDefault="2591D273" w14:paraId="23796868" w14:textId="77777777">
      <w:pPr>
        <w:pStyle w:val="podpowiedzi"/>
        <w:rPr>
          <w:color w:val="595959" w:themeColor="text1" w:themeTint="A6"/>
        </w:rPr>
      </w:pPr>
      <w:r w:rsidRPr="2591D273">
        <w:rPr>
          <w:color w:val="595959" w:themeColor="text1" w:themeTint="A6"/>
        </w:rPr>
        <w:t>{Lista przywoływanych pozycji literowych, ponumerowanych lub z przydzielonymi identyfikatorami; w treści właściwej dokumentu posługujemy się wyłącznie numerami/ identyfikatorami do wskazania źródła treści. Usunąć jeśli nie dotyczy.}</w:t>
      </w:r>
    </w:p>
    <w:p w:rsidRPr="00437B3D" w:rsidR="00437B3D" w:rsidP="00EA456B" w:rsidRDefault="00437B3D" w14:paraId="03A716A8" w14:textId="77777777">
      <w:pPr>
        <w:pStyle w:val="Heading1"/>
      </w:pPr>
      <w:r>
        <w:t>Załączniki</w:t>
      </w:r>
    </w:p>
    <w:sectPr w:rsidRPr="00437B3D" w:rsidR="00437B3D" w:rsidSect="00BD503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orient="portrait"/>
      <w:pgMar w:top="1134" w:right="1134" w:bottom="1418" w:left="1134" w:header="397" w:footer="720" w:gutter="567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874D1" w:rsidRDefault="004874D1" w14:paraId="51B62D73" w14:textId="77777777">
      <w:r>
        <w:separator/>
      </w:r>
    </w:p>
  </w:endnote>
  <w:endnote w:type="continuationSeparator" w:id="0">
    <w:p w:rsidR="004874D1" w:rsidRDefault="004874D1" w14:paraId="25C5FCD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Ltialic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13487" w:rsidRDefault="00613487" w14:paraId="5EBCDE29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32512D" w:rsidR="00063D0C" w:rsidP="00613487" w:rsidRDefault="0032512D" w14:paraId="38C53D05" w14:textId="392BED95">
    <w:pPr>
      <w:pStyle w:val="Footer"/>
      <w:pBdr>
        <w:top w:val="single" w:color="000000" w:sz="4" w:space="1"/>
      </w:pBdr>
      <w:tabs>
        <w:tab w:val="clear" w:pos="9072"/>
        <w:tab w:val="center" w:pos="7938"/>
      </w:tabs>
      <w:ind w:firstLine="0"/>
    </w:pPr>
    <w:r>
      <w:rPr>
        <w:rStyle w:val="PageNumber"/>
        <w:rFonts w:cs="Arial"/>
        <w:sz w:val="16"/>
      </w:rPr>
      <w:fldChar w:fldCharType="begin"/>
    </w:r>
    <w:r>
      <w:rPr>
        <w:rStyle w:val="PageNumber"/>
        <w:rFonts w:cs="Arial"/>
        <w:sz w:val="16"/>
      </w:rPr>
      <w:instrText xml:space="preserve"> FILENAME </w:instrText>
    </w:r>
    <w:r>
      <w:rPr>
        <w:rStyle w:val="PageNumber"/>
        <w:rFonts w:cs="Arial"/>
        <w:sz w:val="16"/>
      </w:rPr>
      <w:fldChar w:fldCharType="separate"/>
    </w:r>
    <w:r w:rsidR="00B11D71">
      <w:rPr>
        <w:rStyle w:val="PageNumber"/>
        <w:rFonts w:cs="Arial"/>
        <w:noProof/>
        <w:sz w:val="16"/>
      </w:rPr>
      <w:t>03_SWS-GrA(XYZ)_v0.docx</w:t>
    </w:r>
    <w:r>
      <w:rPr>
        <w:rStyle w:val="PageNumber"/>
        <w:rFonts w:ascii="Arial" w:hAnsi="Arial" w:cs="Arial"/>
        <w:sz w:val="16"/>
      </w:rPr>
      <w:fldChar w:fldCharType="end"/>
    </w:r>
    <w:r>
      <w:rPr>
        <w:rStyle w:val="PageNumber"/>
        <w:rFonts w:ascii="Arial" w:hAnsi="Arial" w:cs="Arial"/>
        <w:sz w:val="16"/>
      </w:rPr>
      <w:t xml:space="preserve"> </w:t>
    </w:r>
    <w:r>
      <w:rPr>
        <w:rFonts w:ascii="Arial" w:hAnsi="Arial" w:cs="Arial"/>
        <w:sz w:val="16"/>
      </w:rPr>
      <w:tab/>
    </w:r>
    <w:r>
      <w:rPr>
        <w:rStyle w:val="PageNumber"/>
        <w:rFonts w:cs="Arial"/>
        <w:sz w:val="16"/>
      </w:rPr>
      <w:fldChar w:fldCharType="begin"/>
    </w:r>
    <w:r>
      <w:rPr>
        <w:rStyle w:val="PageNumber"/>
        <w:rFonts w:cs="Arial"/>
        <w:sz w:val="16"/>
      </w:rPr>
      <w:instrText xml:space="preserve"> PAGE </w:instrText>
    </w:r>
    <w:r>
      <w:rPr>
        <w:rStyle w:val="PageNumber"/>
        <w:rFonts w:cs="Arial"/>
        <w:sz w:val="16"/>
      </w:rPr>
      <w:fldChar w:fldCharType="separate"/>
    </w:r>
    <w:r>
      <w:rPr>
        <w:rStyle w:val="PageNumber"/>
        <w:rFonts w:cs="Arial"/>
        <w:sz w:val="16"/>
      </w:rPr>
      <w:t>1</w:t>
    </w:r>
    <w:r>
      <w:rPr>
        <w:rStyle w:val="PageNumber"/>
        <w:rFonts w:ascii="Arial" w:hAnsi="Arial" w:cs="Arial"/>
        <w:sz w:val="16"/>
      </w:rPr>
      <w:fldChar w:fldCharType="end"/>
    </w:r>
    <w:r>
      <w:rPr>
        <w:rStyle w:val="PageNumber"/>
        <w:rFonts w:ascii="Arial" w:hAnsi="Arial" w:cs="Arial"/>
        <w:sz w:val="16"/>
      </w:rPr>
      <w:t xml:space="preserve"> / </w:t>
    </w:r>
    <w:r>
      <w:rPr>
        <w:rStyle w:val="PageNumber"/>
        <w:rFonts w:cs="Arial"/>
        <w:sz w:val="16"/>
      </w:rPr>
      <w:fldChar w:fldCharType="begin"/>
    </w:r>
    <w:r>
      <w:rPr>
        <w:rStyle w:val="PageNumber"/>
        <w:rFonts w:cs="Arial"/>
        <w:sz w:val="16"/>
      </w:rPr>
      <w:instrText xml:space="preserve"> NUMPAGES \*Arabic </w:instrText>
    </w:r>
    <w:r>
      <w:rPr>
        <w:rStyle w:val="PageNumber"/>
        <w:rFonts w:cs="Arial"/>
        <w:sz w:val="16"/>
      </w:rPr>
      <w:fldChar w:fldCharType="separate"/>
    </w:r>
    <w:r>
      <w:rPr>
        <w:rStyle w:val="PageNumber"/>
        <w:rFonts w:cs="Arial"/>
        <w:sz w:val="16"/>
      </w:rPr>
      <w:t>1</w:t>
    </w:r>
    <w:r>
      <w:rPr>
        <w:rStyle w:val="PageNumber"/>
        <w:rFonts w:ascii="Arial" w:hAnsi="Arial" w:cs="Arial"/>
        <w:sz w:val="16"/>
      </w:rPr>
      <w:fldChar w:fldCharType="end"/>
    </w:r>
    <w:r>
      <w:rPr>
        <w:rStyle w:val="PageNumber"/>
        <w:rFonts w:ascii="Arial" w:hAnsi="Arial" w:cs="Arial"/>
        <w:sz w:val="16"/>
      </w:rPr>
      <w:tab/>
    </w:r>
    <w:r>
      <w:rPr>
        <w:rStyle w:val="PageNumber"/>
        <w:rFonts w:ascii="Arial" w:hAnsi="Arial" w:cs="Arial"/>
        <w:sz w:val="16"/>
      </w:rPr>
      <w:t xml:space="preserve">Data ostatniego wydruku: </w:t>
    </w:r>
    <w:r w:rsidR="00613487">
      <w:rPr>
        <w:rStyle w:val="PageNumber"/>
        <w:rFonts w:ascii="Arial" w:hAnsi="Arial" w:cs="Arial"/>
        <w:sz w:val="16"/>
      </w:rPr>
      <w:fldChar w:fldCharType="begin"/>
    </w:r>
    <w:r w:rsidR="00613487">
      <w:rPr>
        <w:rStyle w:val="PageNumber"/>
        <w:rFonts w:ascii="Arial" w:hAnsi="Arial" w:cs="Arial"/>
        <w:sz w:val="16"/>
      </w:rPr>
      <w:instrText xml:space="preserve"> PRINTDATE  \@ "dd MMM yyyy HH:mm" </w:instrText>
    </w:r>
    <w:r w:rsidR="00613487">
      <w:rPr>
        <w:rStyle w:val="PageNumber"/>
        <w:rFonts w:ascii="Arial" w:hAnsi="Arial" w:cs="Arial"/>
        <w:sz w:val="16"/>
      </w:rPr>
      <w:fldChar w:fldCharType="separate"/>
    </w:r>
    <w:r w:rsidR="00B11D71">
      <w:rPr>
        <w:rStyle w:val="PageNumber"/>
        <w:rFonts w:ascii="Arial" w:hAnsi="Arial" w:cs="Arial"/>
        <w:noProof/>
        <w:sz w:val="16"/>
      </w:rPr>
      <w:t>19 mar 2025 08:39</w:t>
    </w:r>
    <w:r w:rsidR="00613487">
      <w:rPr>
        <w:rStyle w:val="PageNumber"/>
        <w:rFonts w:ascii="Arial" w:hAnsi="Arial" w:cs="Arial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13487" w:rsidRDefault="00613487" w14:paraId="1C53F4E7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874D1" w:rsidRDefault="004874D1" w14:paraId="4235B212" w14:textId="77777777">
      <w:r>
        <w:separator/>
      </w:r>
    </w:p>
  </w:footnote>
  <w:footnote w:type="continuationSeparator" w:id="0">
    <w:p w:rsidR="004874D1" w:rsidRDefault="004874D1" w14:paraId="2E8BE85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13487" w:rsidRDefault="00613487" w14:paraId="652C0D59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BD503A" w:rsidR="00063D0C" w:rsidP="00BD503A" w:rsidRDefault="00063D0C" w14:paraId="00EE5741" w14:textId="77777777">
    <w:pPr>
      <w:pStyle w:val="Header"/>
      <w:ind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2A463E" w:rsidR="00237CBA" w:rsidP="002A463E" w:rsidRDefault="00237CBA" w14:paraId="2551141F" w14:textId="77777777">
    <w:pPr>
      <w:pStyle w:val="BodyText2"/>
      <w:spacing w:line="240" w:lineRule="auto"/>
      <w:rPr>
        <w:rFonts w:ascii="Courier New" w:hAnsi="Courier New" w:cs="Courier New"/>
        <w:lang w:val="en-GB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4Sa7J1N6SBlQYu" int2:id="WDxWZzKC">
      <int2:state int2:type="spell" int2:value="Rejected"/>
    </int2:textHash>
    <int2:textHash int2:hashCode="tqMoVQVqRZWU/1" int2:id="q9rZ6NKO">
      <int2:state int2:type="spell" int2:value="Rejected"/>
    </int2:textHash>
    <int2:textHash int2:hashCode="4GKW2uGlJbcRVt" int2:id="8DNUhCQt">
      <int2:state int2:type="spell" int2:value="Rejected"/>
    </int2:textHash>
    <int2:textHash int2:hashCode="VvqZXDY0EZgql8" int2:id="CndgKs1J">
      <int2:state int2:type="spell" int2:value="Rejected"/>
    </int2:textHash>
    <int2:textHash int2:hashCode="dUoI3fi8sc8i8x" int2:id="EdA76z2I">
      <int2:state int2:type="spell" int2:value="Rejected"/>
    </int2:textHash>
    <int2:textHash int2:hashCode="/k5gLsFNkvBFr2" int2:id="bRUIBMsP">
      <int2:state int2:type="spell" int2:value="Rejected"/>
    </int2:textHash>
    <int2:textHash int2:hashCode="5EC7t3kAGftC5c" int2:id="cG8ZyqXI">
      <int2:state int2:type="spell" int2:value="Rejected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5">
    <w:nsid w:val="4038ef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17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37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57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77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97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17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37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57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77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b14bf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17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37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57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77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97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17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37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57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77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11532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17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37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57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77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97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17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37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57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77" w:hanging="360"/>
      </w:pPr>
      <w:rPr>
        <w:rFonts w:hint="default" w:ascii="Wingdings" w:hAnsi="Wingdings"/>
      </w:rPr>
    </w:lvl>
  </w:abstractNum>
  <w:abstractNum w:abstractNumId="0" w15:restartNumberingAfterBreak="0">
    <w:nsid w:val="01654121"/>
    <w:multiLevelType w:val="multilevel"/>
    <w:tmpl w:val="819A508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B4F16E4"/>
    <w:multiLevelType w:val="hybridMultilevel"/>
    <w:tmpl w:val="21A8782A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AA0EB9C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 w:eastAsia="Times New Roman" w:cs="Times New Roman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4117FEA"/>
    <w:multiLevelType w:val="multilevel"/>
    <w:tmpl w:val="33C0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31C72475"/>
    <w:multiLevelType w:val="hybridMultilevel"/>
    <w:tmpl w:val="FCEC9116"/>
    <w:lvl w:ilvl="0" w:tplc="7E5639A6">
      <w:start w:val="1"/>
      <w:numFmt w:val="bullet"/>
      <w:lvlText w:val="-"/>
      <w:lvlJc w:val="left"/>
      <w:pPr>
        <w:ind w:left="717" w:hanging="360"/>
      </w:pPr>
      <w:rPr>
        <w:rFonts w:hint="default" w:ascii="Aptos" w:hAnsi="Aptos"/>
      </w:rPr>
    </w:lvl>
    <w:lvl w:ilvl="1" w:tplc="E340B166">
      <w:start w:val="1"/>
      <w:numFmt w:val="bullet"/>
      <w:lvlText w:val="o"/>
      <w:lvlJc w:val="left"/>
      <w:pPr>
        <w:ind w:left="1437" w:hanging="360"/>
      </w:pPr>
      <w:rPr>
        <w:rFonts w:hint="default" w:ascii="Courier New" w:hAnsi="Courier New"/>
      </w:rPr>
    </w:lvl>
    <w:lvl w:ilvl="2" w:tplc="4C6C5A4E">
      <w:start w:val="1"/>
      <w:numFmt w:val="bullet"/>
      <w:lvlText w:val=""/>
      <w:lvlJc w:val="left"/>
      <w:pPr>
        <w:ind w:left="2157" w:hanging="360"/>
      </w:pPr>
      <w:rPr>
        <w:rFonts w:hint="default" w:ascii="Wingdings" w:hAnsi="Wingdings"/>
      </w:rPr>
    </w:lvl>
    <w:lvl w:ilvl="3" w:tplc="F60CD354">
      <w:start w:val="1"/>
      <w:numFmt w:val="bullet"/>
      <w:lvlText w:val=""/>
      <w:lvlJc w:val="left"/>
      <w:pPr>
        <w:ind w:left="2877" w:hanging="360"/>
      </w:pPr>
      <w:rPr>
        <w:rFonts w:hint="default" w:ascii="Symbol" w:hAnsi="Symbol"/>
      </w:rPr>
    </w:lvl>
    <w:lvl w:ilvl="4" w:tplc="B8E2422A">
      <w:start w:val="1"/>
      <w:numFmt w:val="bullet"/>
      <w:lvlText w:val="o"/>
      <w:lvlJc w:val="left"/>
      <w:pPr>
        <w:ind w:left="3597" w:hanging="360"/>
      </w:pPr>
      <w:rPr>
        <w:rFonts w:hint="default" w:ascii="Courier New" w:hAnsi="Courier New"/>
      </w:rPr>
    </w:lvl>
    <w:lvl w:ilvl="5" w:tplc="A212FB72">
      <w:start w:val="1"/>
      <w:numFmt w:val="bullet"/>
      <w:lvlText w:val=""/>
      <w:lvlJc w:val="left"/>
      <w:pPr>
        <w:ind w:left="4317" w:hanging="360"/>
      </w:pPr>
      <w:rPr>
        <w:rFonts w:hint="default" w:ascii="Wingdings" w:hAnsi="Wingdings"/>
      </w:rPr>
    </w:lvl>
    <w:lvl w:ilvl="6" w:tplc="DC902EE0">
      <w:start w:val="1"/>
      <w:numFmt w:val="bullet"/>
      <w:lvlText w:val=""/>
      <w:lvlJc w:val="left"/>
      <w:pPr>
        <w:ind w:left="5037" w:hanging="360"/>
      </w:pPr>
      <w:rPr>
        <w:rFonts w:hint="default" w:ascii="Symbol" w:hAnsi="Symbol"/>
      </w:rPr>
    </w:lvl>
    <w:lvl w:ilvl="7" w:tplc="B04497EA">
      <w:start w:val="1"/>
      <w:numFmt w:val="bullet"/>
      <w:lvlText w:val="o"/>
      <w:lvlJc w:val="left"/>
      <w:pPr>
        <w:ind w:left="5757" w:hanging="360"/>
      </w:pPr>
      <w:rPr>
        <w:rFonts w:hint="default" w:ascii="Courier New" w:hAnsi="Courier New"/>
      </w:rPr>
    </w:lvl>
    <w:lvl w:ilvl="8" w:tplc="918AF3E6">
      <w:start w:val="1"/>
      <w:numFmt w:val="bullet"/>
      <w:lvlText w:val=""/>
      <w:lvlJc w:val="left"/>
      <w:pPr>
        <w:ind w:left="6477" w:hanging="360"/>
      </w:pPr>
      <w:rPr>
        <w:rFonts w:hint="default" w:ascii="Wingdings" w:hAnsi="Wingdings"/>
      </w:rPr>
    </w:lvl>
  </w:abstractNum>
  <w:abstractNum w:abstractNumId="4" w15:restartNumberingAfterBreak="0">
    <w:nsid w:val="33910162"/>
    <w:multiLevelType w:val="singleLevel"/>
    <w:tmpl w:val="0415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5" w15:restartNumberingAfterBreak="0">
    <w:nsid w:val="3D2042B1"/>
    <w:multiLevelType w:val="hybridMultilevel"/>
    <w:tmpl w:val="B2A62594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D2B63BC"/>
    <w:multiLevelType w:val="hybridMultilevel"/>
    <w:tmpl w:val="DCCAB54C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11210D9"/>
    <w:multiLevelType w:val="hybridMultilevel"/>
    <w:tmpl w:val="C99C04CC"/>
    <w:lvl w:ilvl="0" w:tplc="472CB0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1D4AF24"/>
    <w:multiLevelType w:val="hybridMultilevel"/>
    <w:tmpl w:val="545256BA"/>
    <w:lvl w:ilvl="0" w:tplc="862022C2">
      <w:start w:val="1"/>
      <w:numFmt w:val="bullet"/>
      <w:lvlText w:val="-"/>
      <w:lvlJc w:val="left"/>
      <w:pPr>
        <w:ind w:left="1074" w:hanging="360"/>
      </w:pPr>
      <w:rPr>
        <w:rFonts w:hint="default" w:ascii="Aptos" w:hAnsi="Aptos"/>
      </w:rPr>
    </w:lvl>
    <w:lvl w:ilvl="1" w:tplc="E9560874">
      <w:start w:val="1"/>
      <w:numFmt w:val="bullet"/>
      <w:lvlText w:val="o"/>
      <w:lvlJc w:val="left"/>
      <w:pPr>
        <w:ind w:left="1794" w:hanging="360"/>
      </w:pPr>
      <w:rPr>
        <w:rFonts w:hint="default" w:ascii="Courier New" w:hAnsi="Courier New"/>
      </w:rPr>
    </w:lvl>
    <w:lvl w:ilvl="2" w:tplc="B854E2BE">
      <w:start w:val="1"/>
      <w:numFmt w:val="bullet"/>
      <w:lvlText w:val=""/>
      <w:lvlJc w:val="left"/>
      <w:pPr>
        <w:ind w:left="2514" w:hanging="360"/>
      </w:pPr>
      <w:rPr>
        <w:rFonts w:hint="default" w:ascii="Wingdings" w:hAnsi="Wingdings"/>
      </w:rPr>
    </w:lvl>
    <w:lvl w:ilvl="3" w:tplc="19486756">
      <w:start w:val="1"/>
      <w:numFmt w:val="bullet"/>
      <w:lvlText w:val=""/>
      <w:lvlJc w:val="left"/>
      <w:pPr>
        <w:ind w:left="3234" w:hanging="360"/>
      </w:pPr>
      <w:rPr>
        <w:rFonts w:hint="default" w:ascii="Symbol" w:hAnsi="Symbol"/>
      </w:rPr>
    </w:lvl>
    <w:lvl w:ilvl="4" w:tplc="AEE64B20">
      <w:start w:val="1"/>
      <w:numFmt w:val="bullet"/>
      <w:lvlText w:val="o"/>
      <w:lvlJc w:val="left"/>
      <w:pPr>
        <w:ind w:left="3954" w:hanging="360"/>
      </w:pPr>
      <w:rPr>
        <w:rFonts w:hint="default" w:ascii="Courier New" w:hAnsi="Courier New"/>
      </w:rPr>
    </w:lvl>
    <w:lvl w:ilvl="5" w:tplc="60783D2E">
      <w:start w:val="1"/>
      <w:numFmt w:val="bullet"/>
      <w:lvlText w:val=""/>
      <w:lvlJc w:val="left"/>
      <w:pPr>
        <w:ind w:left="4674" w:hanging="360"/>
      </w:pPr>
      <w:rPr>
        <w:rFonts w:hint="default" w:ascii="Wingdings" w:hAnsi="Wingdings"/>
      </w:rPr>
    </w:lvl>
    <w:lvl w:ilvl="6" w:tplc="5A1C519C">
      <w:start w:val="1"/>
      <w:numFmt w:val="bullet"/>
      <w:lvlText w:val=""/>
      <w:lvlJc w:val="left"/>
      <w:pPr>
        <w:ind w:left="5394" w:hanging="360"/>
      </w:pPr>
      <w:rPr>
        <w:rFonts w:hint="default" w:ascii="Symbol" w:hAnsi="Symbol"/>
      </w:rPr>
    </w:lvl>
    <w:lvl w:ilvl="7" w:tplc="2A50B050">
      <w:start w:val="1"/>
      <w:numFmt w:val="bullet"/>
      <w:lvlText w:val="o"/>
      <w:lvlJc w:val="left"/>
      <w:pPr>
        <w:ind w:left="6114" w:hanging="360"/>
      </w:pPr>
      <w:rPr>
        <w:rFonts w:hint="default" w:ascii="Courier New" w:hAnsi="Courier New"/>
      </w:rPr>
    </w:lvl>
    <w:lvl w:ilvl="8" w:tplc="62409BC2">
      <w:start w:val="1"/>
      <w:numFmt w:val="bullet"/>
      <w:lvlText w:val=""/>
      <w:lvlJc w:val="left"/>
      <w:pPr>
        <w:ind w:left="6834" w:hanging="360"/>
      </w:pPr>
      <w:rPr>
        <w:rFonts w:hint="default" w:ascii="Wingdings" w:hAnsi="Wingdings"/>
      </w:rPr>
    </w:lvl>
  </w:abstractNum>
  <w:abstractNum w:abstractNumId="9" w15:restartNumberingAfterBreak="0">
    <w:nsid w:val="5CB145CF"/>
    <w:multiLevelType w:val="multilevel"/>
    <w:tmpl w:val="0415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0" w15:restartNumberingAfterBreak="0">
    <w:nsid w:val="62A108C1"/>
    <w:multiLevelType w:val="multilevel"/>
    <w:tmpl w:val="4F782C7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1" w15:restartNumberingAfterBreak="0">
    <w:nsid w:val="68368E5C"/>
    <w:multiLevelType w:val="hybridMultilevel"/>
    <w:tmpl w:val="AA4CD06C"/>
    <w:lvl w:ilvl="0" w:tplc="365E243C">
      <w:start w:val="1"/>
      <w:numFmt w:val="bullet"/>
      <w:lvlText w:val="-"/>
      <w:lvlJc w:val="left"/>
      <w:pPr>
        <w:ind w:left="1074" w:hanging="360"/>
      </w:pPr>
      <w:rPr>
        <w:rFonts w:hint="default" w:ascii="Aptos" w:hAnsi="Aptos"/>
      </w:rPr>
    </w:lvl>
    <w:lvl w:ilvl="1" w:tplc="947C0644">
      <w:start w:val="1"/>
      <w:numFmt w:val="bullet"/>
      <w:lvlText w:val="o"/>
      <w:lvlJc w:val="left"/>
      <w:pPr>
        <w:ind w:left="1794" w:hanging="360"/>
      </w:pPr>
      <w:rPr>
        <w:rFonts w:hint="default" w:ascii="Courier New" w:hAnsi="Courier New"/>
      </w:rPr>
    </w:lvl>
    <w:lvl w:ilvl="2" w:tplc="C4D6CAFC">
      <w:start w:val="1"/>
      <w:numFmt w:val="bullet"/>
      <w:lvlText w:val=""/>
      <w:lvlJc w:val="left"/>
      <w:pPr>
        <w:ind w:left="2514" w:hanging="360"/>
      </w:pPr>
      <w:rPr>
        <w:rFonts w:hint="default" w:ascii="Wingdings" w:hAnsi="Wingdings"/>
      </w:rPr>
    </w:lvl>
    <w:lvl w:ilvl="3" w:tplc="E4D457FE">
      <w:start w:val="1"/>
      <w:numFmt w:val="bullet"/>
      <w:lvlText w:val=""/>
      <w:lvlJc w:val="left"/>
      <w:pPr>
        <w:ind w:left="3234" w:hanging="360"/>
      </w:pPr>
      <w:rPr>
        <w:rFonts w:hint="default" w:ascii="Symbol" w:hAnsi="Symbol"/>
      </w:rPr>
    </w:lvl>
    <w:lvl w:ilvl="4" w:tplc="0A303A02">
      <w:start w:val="1"/>
      <w:numFmt w:val="bullet"/>
      <w:lvlText w:val="o"/>
      <w:lvlJc w:val="left"/>
      <w:pPr>
        <w:ind w:left="3954" w:hanging="360"/>
      </w:pPr>
      <w:rPr>
        <w:rFonts w:hint="default" w:ascii="Courier New" w:hAnsi="Courier New"/>
      </w:rPr>
    </w:lvl>
    <w:lvl w:ilvl="5" w:tplc="B546BC1A">
      <w:start w:val="1"/>
      <w:numFmt w:val="bullet"/>
      <w:lvlText w:val=""/>
      <w:lvlJc w:val="left"/>
      <w:pPr>
        <w:ind w:left="4674" w:hanging="360"/>
      </w:pPr>
      <w:rPr>
        <w:rFonts w:hint="default" w:ascii="Wingdings" w:hAnsi="Wingdings"/>
      </w:rPr>
    </w:lvl>
    <w:lvl w:ilvl="6" w:tplc="C3288524">
      <w:start w:val="1"/>
      <w:numFmt w:val="bullet"/>
      <w:lvlText w:val=""/>
      <w:lvlJc w:val="left"/>
      <w:pPr>
        <w:ind w:left="5394" w:hanging="360"/>
      </w:pPr>
      <w:rPr>
        <w:rFonts w:hint="default" w:ascii="Symbol" w:hAnsi="Symbol"/>
      </w:rPr>
    </w:lvl>
    <w:lvl w:ilvl="7" w:tplc="2E0839F6">
      <w:start w:val="1"/>
      <w:numFmt w:val="bullet"/>
      <w:lvlText w:val="o"/>
      <w:lvlJc w:val="left"/>
      <w:pPr>
        <w:ind w:left="6114" w:hanging="360"/>
      </w:pPr>
      <w:rPr>
        <w:rFonts w:hint="default" w:ascii="Courier New" w:hAnsi="Courier New"/>
      </w:rPr>
    </w:lvl>
    <w:lvl w:ilvl="8" w:tplc="E2B28040">
      <w:start w:val="1"/>
      <w:numFmt w:val="bullet"/>
      <w:lvlText w:val=""/>
      <w:lvlJc w:val="left"/>
      <w:pPr>
        <w:ind w:left="6834" w:hanging="360"/>
      </w:pPr>
      <w:rPr>
        <w:rFonts w:hint="default" w:ascii="Wingdings" w:hAnsi="Wingdings"/>
      </w:rPr>
    </w:lvl>
  </w:abstractNum>
  <w:abstractNum w:abstractNumId="12" w15:restartNumberingAfterBreak="0">
    <w:nsid w:val="7AB07DB7"/>
    <w:multiLevelType w:val="singleLevel"/>
    <w:tmpl w:val="50A432E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 w:ascii="Times New Roman" w:hAnsi="Times New Roman"/>
      </w:rPr>
    </w:lvl>
  </w:abstractNum>
  <w:num w:numId="44">
    <w:abstractNumId w:val="15"/>
  </w:num>
  <w:num w:numId="43">
    <w:abstractNumId w:val="14"/>
  </w:num>
  <w:num w:numId="42">
    <w:abstractNumId w:val="13"/>
  </w:num>
  <w:num w:numId="1" w16cid:durableId="1868909847">
    <w:abstractNumId w:val="3"/>
  </w:num>
  <w:num w:numId="2" w16cid:durableId="1532953909">
    <w:abstractNumId w:val="8"/>
  </w:num>
  <w:num w:numId="3" w16cid:durableId="649285839">
    <w:abstractNumId w:val="11"/>
  </w:num>
  <w:num w:numId="4" w16cid:durableId="941033636">
    <w:abstractNumId w:val="4"/>
  </w:num>
  <w:num w:numId="5" w16cid:durableId="69547006">
    <w:abstractNumId w:val="12"/>
  </w:num>
  <w:num w:numId="6" w16cid:durableId="1128935075">
    <w:abstractNumId w:val="5"/>
  </w:num>
  <w:num w:numId="7" w16cid:durableId="599340543">
    <w:abstractNumId w:val="1"/>
  </w:num>
  <w:num w:numId="8" w16cid:durableId="1663581453">
    <w:abstractNumId w:val="0"/>
  </w:num>
  <w:num w:numId="9" w16cid:durableId="1813207755">
    <w:abstractNumId w:val="0"/>
  </w:num>
  <w:num w:numId="10" w16cid:durableId="1357735017">
    <w:abstractNumId w:val="9"/>
  </w:num>
  <w:num w:numId="11" w16cid:durableId="733544695">
    <w:abstractNumId w:val="10"/>
  </w:num>
  <w:num w:numId="12" w16cid:durableId="1897205196">
    <w:abstractNumId w:val="10"/>
  </w:num>
  <w:num w:numId="13" w16cid:durableId="1614702986">
    <w:abstractNumId w:val="10"/>
  </w:num>
  <w:num w:numId="14" w16cid:durableId="768737725">
    <w:abstractNumId w:val="0"/>
  </w:num>
  <w:num w:numId="15" w16cid:durableId="2123844542">
    <w:abstractNumId w:val="7"/>
  </w:num>
  <w:num w:numId="16" w16cid:durableId="1188831103">
    <w:abstractNumId w:val="0"/>
  </w:num>
  <w:num w:numId="17" w16cid:durableId="587351804">
    <w:abstractNumId w:val="0"/>
  </w:num>
  <w:num w:numId="18" w16cid:durableId="91124336">
    <w:abstractNumId w:val="0"/>
  </w:num>
  <w:num w:numId="19" w16cid:durableId="1193806495">
    <w:abstractNumId w:val="0"/>
  </w:num>
  <w:num w:numId="20" w16cid:durableId="1878007584">
    <w:abstractNumId w:val="0"/>
  </w:num>
  <w:num w:numId="21" w16cid:durableId="561452748">
    <w:abstractNumId w:val="0"/>
  </w:num>
  <w:num w:numId="22" w16cid:durableId="364916130">
    <w:abstractNumId w:val="0"/>
  </w:num>
  <w:num w:numId="23" w16cid:durableId="1395348512">
    <w:abstractNumId w:val="0"/>
  </w:num>
  <w:num w:numId="24" w16cid:durableId="1260522024">
    <w:abstractNumId w:val="0"/>
  </w:num>
  <w:num w:numId="25" w16cid:durableId="161895554">
    <w:abstractNumId w:val="0"/>
  </w:num>
  <w:num w:numId="26" w16cid:durableId="408505356">
    <w:abstractNumId w:val="0"/>
  </w:num>
  <w:num w:numId="27" w16cid:durableId="418605199">
    <w:abstractNumId w:val="0"/>
  </w:num>
  <w:num w:numId="28" w16cid:durableId="818961508">
    <w:abstractNumId w:val="0"/>
  </w:num>
  <w:num w:numId="29" w16cid:durableId="1398431525">
    <w:abstractNumId w:val="0"/>
  </w:num>
  <w:num w:numId="30" w16cid:durableId="632372241">
    <w:abstractNumId w:val="0"/>
  </w:num>
  <w:num w:numId="31" w16cid:durableId="671950678">
    <w:abstractNumId w:val="0"/>
  </w:num>
  <w:num w:numId="32" w16cid:durableId="1772701953">
    <w:abstractNumId w:val="0"/>
  </w:num>
  <w:num w:numId="33" w16cid:durableId="611713638">
    <w:abstractNumId w:val="0"/>
  </w:num>
  <w:num w:numId="34" w16cid:durableId="1206523687">
    <w:abstractNumId w:val="0"/>
  </w:num>
  <w:num w:numId="35" w16cid:durableId="2082360679">
    <w:abstractNumId w:val="0"/>
  </w:num>
  <w:num w:numId="36" w16cid:durableId="58208411">
    <w:abstractNumId w:val="0"/>
  </w:num>
  <w:num w:numId="37" w16cid:durableId="1790782158">
    <w:abstractNumId w:val="0"/>
  </w:num>
  <w:num w:numId="38" w16cid:durableId="1626883588">
    <w:abstractNumId w:val="0"/>
  </w:num>
  <w:num w:numId="39" w16cid:durableId="864051481">
    <w:abstractNumId w:val="2"/>
  </w:num>
  <w:num w:numId="40" w16cid:durableId="826360979">
    <w:abstractNumId w:val="6"/>
  </w:num>
  <w:num w:numId="41" w16cid:durableId="42639251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SystemFonts/>
  <w:proofState w:spelling="clean" w:grammar="dirty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trackRevisions w:val="false"/>
  <w:defaultTabStop w:val="709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8FD"/>
    <w:rsid w:val="00000E03"/>
    <w:rsid w:val="000040C8"/>
    <w:rsid w:val="00025A94"/>
    <w:rsid w:val="00031875"/>
    <w:rsid w:val="0003780E"/>
    <w:rsid w:val="000443B9"/>
    <w:rsid w:val="0005577F"/>
    <w:rsid w:val="00063AE6"/>
    <w:rsid w:val="00063D0C"/>
    <w:rsid w:val="00064FBF"/>
    <w:rsid w:val="00065B0C"/>
    <w:rsid w:val="000818C2"/>
    <w:rsid w:val="000C07A2"/>
    <w:rsid w:val="000C6200"/>
    <w:rsid w:val="000D18B8"/>
    <w:rsid w:val="000E1AAC"/>
    <w:rsid w:val="00100F18"/>
    <w:rsid w:val="001010C5"/>
    <w:rsid w:val="00151458"/>
    <w:rsid w:val="00165433"/>
    <w:rsid w:val="001663D9"/>
    <w:rsid w:val="00173C8F"/>
    <w:rsid w:val="00180FBF"/>
    <w:rsid w:val="0019753E"/>
    <w:rsid w:val="001A0338"/>
    <w:rsid w:val="001A2C7E"/>
    <w:rsid w:val="001B0F90"/>
    <w:rsid w:val="001B18CC"/>
    <w:rsid w:val="001B53F5"/>
    <w:rsid w:val="001C64A8"/>
    <w:rsid w:val="001D7EAB"/>
    <w:rsid w:val="001E75B4"/>
    <w:rsid w:val="00204C06"/>
    <w:rsid w:val="00204F59"/>
    <w:rsid w:val="0021C831"/>
    <w:rsid w:val="00233074"/>
    <w:rsid w:val="00237CBA"/>
    <w:rsid w:val="00244166"/>
    <w:rsid w:val="00284D78"/>
    <w:rsid w:val="002A0E68"/>
    <w:rsid w:val="002A463E"/>
    <w:rsid w:val="002A4A46"/>
    <w:rsid w:val="002B2018"/>
    <w:rsid w:val="002C5331"/>
    <w:rsid w:val="002C781B"/>
    <w:rsid w:val="002D46C7"/>
    <w:rsid w:val="0032512D"/>
    <w:rsid w:val="00336F74"/>
    <w:rsid w:val="0034003C"/>
    <w:rsid w:val="00342FB9"/>
    <w:rsid w:val="00343996"/>
    <w:rsid w:val="00351474"/>
    <w:rsid w:val="00351C9C"/>
    <w:rsid w:val="00365051"/>
    <w:rsid w:val="00394D8B"/>
    <w:rsid w:val="003971B9"/>
    <w:rsid w:val="003C1082"/>
    <w:rsid w:val="003D2CA3"/>
    <w:rsid w:val="003D30A2"/>
    <w:rsid w:val="003D646E"/>
    <w:rsid w:val="0041297A"/>
    <w:rsid w:val="004177D8"/>
    <w:rsid w:val="004337E7"/>
    <w:rsid w:val="00437B3D"/>
    <w:rsid w:val="004579E7"/>
    <w:rsid w:val="00462F79"/>
    <w:rsid w:val="004774AE"/>
    <w:rsid w:val="00481B5F"/>
    <w:rsid w:val="004874D1"/>
    <w:rsid w:val="004B20B2"/>
    <w:rsid w:val="004D5671"/>
    <w:rsid w:val="004E7F9F"/>
    <w:rsid w:val="00516960"/>
    <w:rsid w:val="005214D3"/>
    <w:rsid w:val="00537D0F"/>
    <w:rsid w:val="005558AD"/>
    <w:rsid w:val="00561969"/>
    <w:rsid w:val="00563E25"/>
    <w:rsid w:val="00580F5E"/>
    <w:rsid w:val="00585BFF"/>
    <w:rsid w:val="00593717"/>
    <w:rsid w:val="005A5155"/>
    <w:rsid w:val="005B46AD"/>
    <w:rsid w:val="005D58FD"/>
    <w:rsid w:val="005F6DE4"/>
    <w:rsid w:val="00602EFA"/>
    <w:rsid w:val="00603648"/>
    <w:rsid w:val="006068B2"/>
    <w:rsid w:val="00606BDC"/>
    <w:rsid w:val="00613487"/>
    <w:rsid w:val="006B1F24"/>
    <w:rsid w:val="006F5A48"/>
    <w:rsid w:val="00704793"/>
    <w:rsid w:val="00720B41"/>
    <w:rsid w:val="00742BCF"/>
    <w:rsid w:val="00747416"/>
    <w:rsid w:val="00750A41"/>
    <w:rsid w:val="00774D3F"/>
    <w:rsid w:val="00784EDB"/>
    <w:rsid w:val="007A7541"/>
    <w:rsid w:val="007D27FF"/>
    <w:rsid w:val="007E2B87"/>
    <w:rsid w:val="007F71C3"/>
    <w:rsid w:val="008023A9"/>
    <w:rsid w:val="00821499"/>
    <w:rsid w:val="00833795"/>
    <w:rsid w:val="00834FC8"/>
    <w:rsid w:val="008479A0"/>
    <w:rsid w:val="00852C37"/>
    <w:rsid w:val="00865AAC"/>
    <w:rsid w:val="008A30F7"/>
    <w:rsid w:val="008A7243"/>
    <w:rsid w:val="008B0353"/>
    <w:rsid w:val="008B4F86"/>
    <w:rsid w:val="008E0427"/>
    <w:rsid w:val="008E2F82"/>
    <w:rsid w:val="008F365F"/>
    <w:rsid w:val="00920B0A"/>
    <w:rsid w:val="0092175D"/>
    <w:rsid w:val="00923B6A"/>
    <w:rsid w:val="009325E0"/>
    <w:rsid w:val="009671D1"/>
    <w:rsid w:val="00970065"/>
    <w:rsid w:val="009949CF"/>
    <w:rsid w:val="009B52AE"/>
    <w:rsid w:val="009C4FF7"/>
    <w:rsid w:val="00A27180"/>
    <w:rsid w:val="00A32660"/>
    <w:rsid w:val="00A35CB2"/>
    <w:rsid w:val="00A43E32"/>
    <w:rsid w:val="00A6713A"/>
    <w:rsid w:val="00A75153"/>
    <w:rsid w:val="00A76465"/>
    <w:rsid w:val="00A7646E"/>
    <w:rsid w:val="00A76FD2"/>
    <w:rsid w:val="00A83224"/>
    <w:rsid w:val="00A85047"/>
    <w:rsid w:val="00AA5B36"/>
    <w:rsid w:val="00AC04D3"/>
    <w:rsid w:val="00AC1977"/>
    <w:rsid w:val="00AE69F0"/>
    <w:rsid w:val="00B11D71"/>
    <w:rsid w:val="00B32879"/>
    <w:rsid w:val="00B4045D"/>
    <w:rsid w:val="00B40EC8"/>
    <w:rsid w:val="00B41478"/>
    <w:rsid w:val="00B64A5A"/>
    <w:rsid w:val="00B67D35"/>
    <w:rsid w:val="00B95BE9"/>
    <w:rsid w:val="00B97709"/>
    <w:rsid w:val="00BB309C"/>
    <w:rsid w:val="00BD503A"/>
    <w:rsid w:val="00BF42E4"/>
    <w:rsid w:val="00BF7163"/>
    <w:rsid w:val="00C010CB"/>
    <w:rsid w:val="00C20BE9"/>
    <w:rsid w:val="00C71F60"/>
    <w:rsid w:val="00C81C1D"/>
    <w:rsid w:val="00C84BDD"/>
    <w:rsid w:val="00C87B06"/>
    <w:rsid w:val="00C967B8"/>
    <w:rsid w:val="00CA0369"/>
    <w:rsid w:val="00CC0943"/>
    <w:rsid w:val="00CC52FE"/>
    <w:rsid w:val="00CD0D4A"/>
    <w:rsid w:val="00CD2D6E"/>
    <w:rsid w:val="00CD78D7"/>
    <w:rsid w:val="00CF5278"/>
    <w:rsid w:val="00CF6458"/>
    <w:rsid w:val="00D07AB3"/>
    <w:rsid w:val="00D43452"/>
    <w:rsid w:val="00D46993"/>
    <w:rsid w:val="00D97214"/>
    <w:rsid w:val="00DA3982"/>
    <w:rsid w:val="00DB320C"/>
    <w:rsid w:val="00DB41CB"/>
    <w:rsid w:val="00DD75DA"/>
    <w:rsid w:val="00DE7D70"/>
    <w:rsid w:val="00DF67CD"/>
    <w:rsid w:val="00E02047"/>
    <w:rsid w:val="00E1440F"/>
    <w:rsid w:val="00E25B05"/>
    <w:rsid w:val="00E25E3B"/>
    <w:rsid w:val="00E37A39"/>
    <w:rsid w:val="00E542EA"/>
    <w:rsid w:val="00E54301"/>
    <w:rsid w:val="00E7625F"/>
    <w:rsid w:val="00E82A9A"/>
    <w:rsid w:val="00EA34D7"/>
    <w:rsid w:val="00EA456B"/>
    <w:rsid w:val="00EA66FA"/>
    <w:rsid w:val="00EC141B"/>
    <w:rsid w:val="00EE7B4C"/>
    <w:rsid w:val="00EF1646"/>
    <w:rsid w:val="00EF7D19"/>
    <w:rsid w:val="00F171A4"/>
    <w:rsid w:val="00F438A8"/>
    <w:rsid w:val="00F6345C"/>
    <w:rsid w:val="00F76CEF"/>
    <w:rsid w:val="00F87BF0"/>
    <w:rsid w:val="00F91DA3"/>
    <w:rsid w:val="00FE039B"/>
    <w:rsid w:val="01CC291B"/>
    <w:rsid w:val="01EF38DD"/>
    <w:rsid w:val="0232442A"/>
    <w:rsid w:val="02A564D2"/>
    <w:rsid w:val="02AC5DA8"/>
    <w:rsid w:val="02F4C138"/>
    <w:rsid w:val="03ACED9D"/>
    <w:rsid w:val="0457BB0A"/>
    <w:rsid w:val="04702232"/>
    <w:rsid w:val="04F1B660"/>
    <w:rsid w:val="058F3E86"/>
    <w:rsid w:val="05B92D34"/>
    <w:rsid w:val="05C7398C"/>
    <w:rsid w:val="060B9F4C"/>
    <w:rsid w:val="06780FE3"/>
    <w:rsid w:val="067B99DF"/>
    <w:rsid w:val="07559DC7"/>
    <w:rsid w:val="07B7AF8F"/>
    <w:rsid w:val="0967BA1D"/>
    <w:rsid w:val="0A074D2C"/>
    <w:rsid w:val="0A36AB33"/>
    <w:rsid w:val="0A51A191"/>
    <w:rsid w:val="0A6426B9"/>
    <w:rsid w:val="0AA23DBF"/>
    <w:rsid w:val="0B36CDB4"/>
    <w:rsid w:val="0B429AC1"/>
    <w:rsid w:val="0BB262C8"/>
    <w:rsid w:val="0BF4E768"/>
    <w:rsid w:val="0C2BD3A6"/>
    <w:rsid w:val="0DB5BE06"/>
    <w:rsid w:val="0DC65919"/>
    <w:rsid w:val="0F3AC3E7"/>
    <w:rsid w:val="0FB96C08"/>
    <w:rsid w:val="0FF53FE3"/>
    <w:rsid w:val="1002CF02"/>
    <w:rsid w:val="10F6679E"/>
    <w:rsid w:val="120C7D95"/>
    <w:rsid w:val="12D20440"/>
    <w:rsid w:val="13657C40"/>
    <w:rsid w:val="13E0F177"/>
    <w:rsid w:val="144219C2"/>
    <w:rsid w:val="145CA8E0"/>
    <w:rsid w:val="1519454D"/>
    <w:rsid w:val="1528EB26"/>
    <w:rsid w:val="152C367B"/>
    <w:rsid w:val="1676E8B0"/>
    <w:rsid w:val="16D236EE"/>
    <w:rsid w:val="19163726"/>
    <w:rsid w:val="19C70694"/>
    <w:rsid w:val="19EE4797"/>
    <w:rsid w:val="19F282B4"/>
    <w:rsid w:val="1A090C64"/>
    <w:rsid w:val="1B11D370"/>
    <w:rsid w:val="1B795387"/>
    <w:rsid w:val="1B7E55A3"/>
    <w:rsid w:val="1BA96114"/>
    <w:rsid w:val="1BEA918E"/>
    <w:rsid w:val="1C5CB706"/>
    <w:rsid w:val="1CBA8411"/>
    <w:rsid w:val="1CDE513D"/>
    <w:rsid w:val="1CDEC693"/>
    <w:rsid w:val="1D429EE9"/>
    <w:rsid w:val="1DB5EFC4"/>
    <w:rsid w:val="1F054895"/>
    <w:rsid w:val="201CBAB5"/>
    <w:rsid w:val="2027FA93"/>
    <w:rsid w:val="20B843A7"/>
    <w:rsid w:val="21E06F3B"/>
    <w:rsid w:val="2228F59E"/>
    <w:rsid w:val="231B9163"/>
    <w:rsid w:val="23556BE6"/>
    <w:rsid w:val="23BF5934"/>
    <w:rsid w:val="246E8089"/>
    <w:rsid w:val="24C666B6"/>
    <w:rsid w:val="24EE2FE9"/>
    <w:rsid w:val="254D9922"/>
    <w:rsid w:val="255ABC3E"/>
    <w:rsid w:val="2575D44E"/>
    <w:rsid w:val="2591D273"/>
    <w:rsid w:val="25C0A6A1"/>
    <w:rsid w:val="26C583B0"/>
    <w:rsid w:val="28A8AD53"/>
    <w:rsid w:val="28F4167F"/>
    <w:rsid w:val="291CA55E"/>
    <w:rsid w:val="29324029"/>
    <w:rsid w:val="29363D42"/>
    <w:rsid w:val="29DC40D7"/>
    <w:rsid w:val="2A272B55"/>
    <w:rsid w:val="2B4489D9"/>
    <w:rsid w:val="2C2EA47B"/>
    <w:rsid w:val="2C6DBA81"/>
    <w:rsid w:val="2CBD8C9A"/>
    <w:rsid w:val="2D6A360B"/>
    <w:rsid w:val="2D93A900"/>
    <w:rsid w:val="2E21840B"/>
    <w:rsid w:val="2E26F565"/>
    <w:rsid w:val="2F724909"/>
    <w:rsid w:val="2F823169"/>
    <w:rsid w:val="2FF7240F"/>
    <w:rsid w:val="2FFB3D8B"/>
    <w:rsid w:val="3040EEAA"/>
    <w:rsid w:val="31B61751"/>
    <w:rsid w:val="3347CAB1"/>
    <w:rsid w:val="337F7ECA"/>
    <w:rsid w:val="33DD53C1"/>
    <w:rsid w:val="347E20DD"/>
    <w:rsid w:val="34F0E0A1"/>
    <w:rsid w:val="3698C781"/>
    <w:rsid w:val="37AB6797"/>
    <w:rsid w:val="37C18B3E"/>
    <w:rsid w:val="3B7AFED0"/>
    <w:rsid w:val="3BFB7DAA"/>
    <w:rsid w:val="3C117439"/>
    <w:rsid w:val="3C4A6FC2"/>
    <w:rsid w:val="3D09DCDA"/>
    <w:rsid w:val="3DF1ABF7"/>
    <w:rsid w:val="3E1526FE"/>
    <w:rsid w:val="3E30008B"/>
    <w:rsid w:val="3E8FBD19"/>
    <w:rsid w:val="3F690B0C"/>
    <w:rsid w:val="40419332"/>
    <w:rsid w:val="41436EE9"/>
    <w:rsid w:val="42BD12F4"/>
    <w:rsid w:val="42E56929"/>
    <w:rsid w:val="4457BB66"/>
    <w:rsid w:val="44F888CC"/>
    <w:rsid w:val="452B4281"/>
    <w:rsid w:val="45526A9A"/>
    <w:rsid w:val="45CFD9C2"/>
    <w:rsid w:val="462A8BE3"/>
    <w:rsid w:val="46B3FB67"/>
    <w:rsid w:val="47128C43"/>
    <w:rsid w:val="4779891C"/>
    <w:rsid w:val="47A291EA"/>
    <w:rsid w:val="49383AE7"/>
    <w:rsid w:val="49471B8A"/>
    <w:rsid w:val="497DA48D"/>
    <w:rsid w:val="4CEC0C4F"/>
    <w:rsid w:val="4D3FED69"/>
    <w:rsid w:val="4D83B7B7"/>
    <w:rsid w:val="4E153739"/>
    <w:rsid w:val="4E4A4E7E"/>
    <w:rsid w:val="4F8D9C77"/>
    <w:rsid w:val="4FE01994"/>
    <w:rsid w:val="50105F84"/>
    <w:rsid w:val="507CA2CF"/>
    <w:rsid w:val="507CB216"/>
    <w:rsid w:val="50AD63FA"/>
    <w:rsid w:val="50B21C80"/>
    <w:rsid w:val="50BFD81C"/>
    <w:rsid w:val="50DFC846"/>
    <w:rsid w:val="50EF1031"/>
    <w:rsid w:val="5126A453"/>
    <w:rsid w:val="51987527"/>
    <w:rsid w:val="51A90E85"/>
    <w:rsid w:val="51DB8F7F"/>
    <w:rsid w:val="51E9DB20"/>
    <w:rsid w:val="53BF1FD5"/>
    <w:rsid w:val="54023F34"/>
    <w:rsid w:val="5423E97D"/>
    <w:rsid w:val="5440EF3F"/>
    <w:rsid w:val="55449C94"/>
    <w:rsid w:val="5559D9EB"/>
    <w:rsid w:val="55DE651C"/>
    <w:rsid w:val="569D31DC"/>
    <w:rsid w:val="56C1B1A1"/>
    <w:rsid w:val="57602F40"/>
    <w:rsid w:val="57844667"/>
    <w:rsid w:val="589DEA80"/>
    <w:rsid w:val="58B4D0E4"/>
    <w:rsid w:val="59C7648D"/>
    <w:rsid w:val="5A37F3EE"/>
    <w:rsid w:val="5A6F77C5"/>
    <w:rsid w:val="5B203B63"/>
    <w:rsid w:val="5B3987D3"/>
    <w:rsid w:val="5B8C8CA7"/>
    <w:rsid w:val="5CB7212D"/>
    <w:rsid w:val="5CF0AF8D"/>
    <w:rsid w:val="5D2FE586"/>
    <w:rsid w:val="5D7E9877"/>
    <w:rsid w:val="5FA1893B"/>
    <w:rsid w:val="5FAC10B2"/>
    <w:rsid w:val="5FB05C16"/>
    <w:rsid w:val="60785E07"/>
    <w:rsid w:val="60AB254C"/>
    <w:rsid w:val="613E9C21"/>
    <w:rsid w:val="61C8E3A8"/>
    <w:rsid w:val="63AC354D"/>
    <w:rsid w:val="6439F1B1"/>
    <w:rsid w:val="64934619"/>
    <w:rsid w:val="64B69CFA"/>
    <w:rsid w:val="65B7D817"/>
    <w:rsid w:val="666E8EE0"/>
    <w:rsid w:val="677D7426"/>
    <w:rsid w:val="67C03C58"/>
    <w:rsid w:val="67EB811B"/>
    <w:rsid w:val="687F8596"/>
    <w:rsid w:val="69548CB8"/>
    <w:rsid w:val="6995EB9F"/>
    <w:rsid w:val="69D27202"/>
    <w:rsid w:val="6B08F4FD"/>
    <w:rsid w:val="6B6AE5E7"/>
    <w:rsid w:val="6C51F3EC"/>
    <w:rsid w:val="6E10EC44"/>
    <w:rsid w:val="6F3D1441"/>
    <w:rsid w:val="6FB35278"/>
    <w:rsid w:val="6FD83C37"/>
    <w:rsid w:val="6FFCD528"/>
    <w:rsid w:val="70292AF8"/>
    <w:rsid w:val="70A3B44D"/>
    <w:rsid w:val="70D23FCA"/>
    <w:rsid w:val="716D027D"/>
    <w:rsid w:val="7259CAF8"/>
    <w:rsid w:val="7282D0E1"/>
    <w:rsid w:val="729B4764"/>
    <w:rsid w:val="730C839B"/>
    <w:rsid w:val="73C7DF2D"/>
    <w:rsid w:val="74A3A8D1"/>
    <w:rsid w:val="74C8E940"/>
    <w:rsid w:val="75192FB9"/>
    <w:rsid w:val="754B44A0"/>
    <w:rsid w:val="75508971"/>
    <w:rsid w:val="75849BA4"/>
    <w:rsid w:val="768EEAA9"/>
    <w:rsid w:val="7718D013"/>
    <w:rsid w:val="780D8E13"/>
    <w:rsid w:val="792201E8"/>
    <w:rsid w:val="792E5873"/>
    <w:rsid w:val="7A30187A"/>
    <w:rsid w:val="7A6E9DFC"/>
    <w:rsid w:val="7A708C46"/>
    <w:rsid w:val="7A82FE9C"/>
    <w:rsid w:val="7A843A70"/>
    <w:rsid w:val="7AFB58A3"/>
    <w:rsid w:val="7B12D3D5"/>
    <w:rsid w:val="7B443623"/>
    <w:rsid w:val="7B8D3957"/>
    <w:rsid w:val="7BB58D37"/>
    <w:rsid w:val="7C2AC0E9"/>
    <w:rsid w:val="7C54E0A0"/>
    <w:rsid w:val="7C64AA70"/>
    <w:rsid w:val="7D0839BB"/>
    <w:rsid w:val="7DABD3CD"/>
    <w:rsid w:val="7DB4E1AD"/>
    <w:rsid w:val="7F488CAA"/>
    <w:rsid w:val="7FC94C0A"/>
    <w:rsid w:val="7FECC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E30FC6"/>
  <w15:chartTrackingRefBased/>
  <w15:docId w15:val="{2C6F910C-C4D3-4303-9B8B-E2C0FAD0C92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A30F7"/>
    <w:pPr>
      <w:spacing w:line="276" w:lineRule="auto"/>
      <w:ind w:firstLine="357"/>
    </w:pPr>
    <w:rPr>
      <w:sz w:val="24"/>
    </w:rPr>
  </w:style>
  <w:style w:type="paragraph" w:styleId="Heading1">
    <w:name w:val="heading 1"/>
    <w:basedOn w:val="Normal"/>
    <w:next w:val="Normal"/>
    <w:autoRedefine/>
    <w:qFormat/>
    <w:rsid w:val="00EA456B"/>
    <w:pPr>
      <w:keepNext/>
      <w:numPr>
        <w:numId w:val="8"/>
      </w:numPr>
      <w:spacing w:before="240"/>
      <w:outlineLvl w:val="0"/>
    </w:pPr>
    <w:rPr>
      <w:b/>
    </w:rPr>
  </w:style>
  <w:style w:type="paragraph" w:styleId="Heading2">
    <w:name w:val="heading 2"/>
    <w:basedOn w:val="Normal"/>
    <w:next w:val="Normal"/>
    <w:autoRedefine/>
    <w:qFormat/>
    <w:rsid w:val="00365051"/>
    <w:pPr>
      <w:keepNext/>
      <w:numPr>
        <w:ilvl w:val="1"/>
        <w:numId w:val="8"/>
      </w:numPr>
      <w:spacing w:before="120"/>
      <w:ind w:left="578" w:hanging="578"/>
      <w:outlineLvl w:val="1"/>
    </w:pPr>
    <w:rPr>
      <w:b/>
      <w:bCs/>
      <w:i/>
      <w:szCs w:val="24"/>
    </w:rPr>
  </w:style>
  <w:style w:type="paragraph" w:styleId="Heading3">
    <w:name w:val="heading 3"/>
    <w:basedOn w:val="Normal"/>
    <w:next w:val="Normal"/>
    <w:autoRedefine/>
    <w:qFormat/>
    <w:rsid w:val="003D2CA3"/>
    <w:pPr>
      <w:keepNext/>
      <w:numPr>
        <w:ilvl w:val="2"/>
        <w:numId w:val="8"/>
      </w:numPr>
      <w:spacing w:before="60" w:after="60"/>
      <w:outlineLvl w:val="2"/>
    </w:pPr>
    <w:rPr>
      <w:b/>
      <w:bCs/>
      <w:sz w:val="22"/>
      <w:szCs w:val="22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8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8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8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8"/>
      </w:numPr>
      <w:spacing w:before="240" w:after="60"/>
      <w:outlineLvl w:val="6"/>
    </w:pPr>
    <w:rPr>
      <w:szCs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8"/>
      </w:numPr>
      <w:spacing w:before="240" w:after="60"/>
      <w:outlineLvl w:val="7"/>
    </w:pPr>
    <w:rPr>
      <w:i/>
      <w:iCs/>
      <w:szCs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8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536"/>
        <w:tab w:val="right" w:pos="9072"/>
      </w:tabs>
    </w:pPr>
    <w:rPr>
      <w:rFonts w:ascii="Arial" w:hAnsi="Arial" w:cs="Arial"/>
      <w:sz w:val="16"/>
    </w:rPr>
  </w:style>
  <w:style w:type="paragraph" w:styleId="Footer">
    <w:name w:val="footer"/>
    <w:basedOn w:val="Normal"/>
    <w:link w:val="FooterChar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</w:style>
  <w:style w:type="paragraph" w:styleId="BodyText2">
    <w:name w:val="Body Text 2"/>
    <w:basedOn w:val="Normal"/>
    <w:rPr>
      <w:rFonts w:ascii="Arial" w:hAnsi="Arial"/>
      <w:b/>
      <w:bCs/>
      <w:sz w:val="22"/>
    </w:rPr>
  </w:style>
  <w:style w:type="character" w:styleId="tekstwtabeliZnak" w:customStyle="1">
    <w:name w:val="tekst_w_tabeli Znak"/>
    <w:link w:val="tekstwtabeli"/>
    <w:rsid w:val="001010C5"/>
    <w:rPr>
      <w:rFonts w:ascii="Arial" w:hAnsi="Arial"/>
      <w:bCs/>
    </w:r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  <w:szCs w:val="24"/>
    </w:rPr>
  </w:style>
  <w:style w:type="paragraph" w:styleId="komentarz" w:customStyle="1">
    <w:name w:val="komentarz"/>
    <w:basedOn w:val="Normal"/>
    <w:autoRedefine/>
    <w:rsid w:val="002A463E"/>
    <w:pPr>
      <w:spacing w:line="240" w:lineRule="auto"/>
      <w:ind w:firstLine="0"/>
    </w:pPr>
    <w:rPr>
      <w:rFonts w:ascii="Arial" w:hAnsi="Arial"/>
      <w:bCs/>
      <w:i/>
      <w:sz w:val="16"/>
    </w:rPr>
  </w:style>
  <w:style w:type="paragraph" w:styleId="wpiswtabeli" w:customStyle="1">
    <w:name w:val="wpis_w_tabeli"/>
    <w:autoRedefine/>
    <w:rsid w:val="005D58FD"/>
    <w:rPr>
      <w:rFonts w:ascii="Arial" w:hAnsi="Arial" w:cs="Arial"/>
      <w:b/>
      <w:bCs/>
      <w:sz w:val="16"/>
    </w:rPr>
  </w:style>
  <w:style w:type="paragraph" w:styleId="wpiswtabelicentr" w:customStyle="1">
    <w:name w:val="wpis_w_tabeli_centr"/>
    <w:basedOn w:val="wpiswtabeli"/>
    <w:pPr>
      <w:jc w:val="center"/>
    </w:pPr>
  </w:style>
  <w:style w:type="paragraph" w:styleId="tekstwtabeli" w:customStyle="1">
    <w:name w:val="tekst_w_tabeli"/>
    <w:basedOn w:val="Normal"/>
    <w:link w:val="tekstwtabeliZnak"/>
    <w:autoRedefine/>
    <w:rsid w:val="001010C5"/>
    <w:rPr>
      <w:rFonts w:ascii="Arial" w:hAnsi="Arial"/>
      <w:bCs/>
    </w:rPr>
  </w:style>
  <w:style w:type="paragraph" w:styleId="tekstwtabelicentr" w:customStyle="1">
    <w:name w:val="tekst_w_tabeli_centr"/>
    <w:basedOn w:val="tekstwtabeli"/>
    <w:pPr>
      <w:jc w:val="center"/>
    </w:pPr>
  </w:style>
  <w:style w:type="paragraph" w:styleId="tekstwtabeliTNR" w:customStyle="1">
    <w:name w:val="tekst_w_tabeli_TNR"/>
    <w:basedOn w:val="tekstwtabeli"/>
    <w:rsid w:val="002A463E"/>
    <w:pPr>
      <w:spacing w:line="240" w:lineRule="auto"/>
      <w:ind w:firstLine="0"/>
    </w:pPr>
    <w:rPr>
      <w:rFonts w:ascii="Times New Roman" w:hAnsi="Times New Roman"/>
      <w:sz w:val="20"/>
    </w:rPr>
  </w:style>
  <w:style w:type="paragraph" w:styleId="Tekstpodstawowykursywa" w:customStyle="1">
    <w:name w:val="Tekst podstawowy kursywa"/>
    <w:basedOn w:val="Normal"/>
    <w:rsid w:val="005D58FD"/>
    <w:pPr>
      <w:spacing w:before="240" w:after="120"/>
    </w:pPr>
    <w:rPr>
      <w:b/>
      <w:bCs/>
      <w:i/>
      <w:iCs/>
      <w:lang w:val="en-US"/>
    </w:rPr>
  </w:style>
  <w:style w:type="paragraph" w:styleId="komentarzZnak" w:customStyle="1">
    <w:name w:val="komentarz Znak"/>
    <w:basedOn w:val="tekstwtabeli"/>
    <w:link w:val="komentarzZnakZnak"/>
    <w:autoRedefine/>
    <w:rsid w:val="001010C5"/>
    <w:rPr>
      <w:i/>
      <w:sz w:val="16"/>
    </w:rPr>
  </w:style>
  <w:style w:type="paragraph" w:styleId="BodyText3">
    <w:name w:val="Body Text 3"/>
    <w:basedOn w:val="Normal"/>
    <w:rPr>
      <w:i/>
      <w:iCs/>
    </w:rPr>
  </w:style>
  <w:style w:type="paragraph" w:styleId="BodyTextIndent">
    <w:name w:val="Body Text Indent"/>
    <w:basedOn w:val="Normal"/>
    <w:pPr>
      <w:spacing w:after="120"/>
      <w:ind w:left="283"/>
    </w:pPr>
  </w:style>
  <w:style w:type="paragraph" w:styleId="wpiswtabeliBold" w:customStyle="1">
    <w:name w:val="wpis_w_tabeli_Bold"/>
    <w:basedOn w:val="wpiswtabeli"/>
    <w:rPr>
      <w:b w:val="0"/>
      <w:bCs w:val="0"/>
    </w:rPr>
  </w:style>
  <w:style w:type="character" w:styleId="komentarzZnakZnak" w:customStyle="1">
    <w:name w:val="komentarz Znak Znak"/>
    <w:link w:val="komentarzZnak"/>
    <w:rsid w:val="001010C5"/>
    <w:rPr>
      <w:rFonts w:ascii="Arial" w:hAnsi="Arial"/>
      <w:bCs/>
      <w:i/>
      <w:sz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010C5"/>
    <w:rPr>
      <w:rFonts w:ascii="Tahoma" w:hAnsi="Tahoma" w:cs="Tahoma"/>
      <w:sz w:val="16"/>
      <w:szCs w:val="16"/>
    </w:rPr>
  </w:style>
  <w:style w:type="character" w:styleId="DocumentMapChar" w:customStyle="1">
    <w:name w:val="Document Map Char"/>
    <w:link w:val="DocumentMap"/>
    <w:uiPriority w:val="99"/>
    <w:semiHidden/>
    <w:rsid w:val="001010C5"/>
    <w:rPr>
      <w:rFonts w:ascii="Tahoma" w:hAnsi="Tahoma" w:cs="Tahoma"/>
      <w:sz w:val="16"/>
      <w:szCs w:val="16"/>
    </w:rPr>
  </w:style>
  <w:style w:type="character" w:styleId="WW8Num3z0" w:customStyle="1">
    <w:name w:val="WW8Num3z0"/>
    <w:rsid w:val="00B97709"/>
    <w:rPr>
      <w:rFonts w:ascii="Wingdings" w:hAnsi="Wingdings"/>
    </w:rPr>
  </w:style>
  <w:style w:type="character" w:styleId="CommentReference1" w:customStyle="1">
    <w:name w:val="Comment Reference1"/>
    <w:uiPriority w:val="99"/>
    <w:semiHidden/>
    <w:unhideWhenUsed/>
    <w:rsid w:val="001B18CC"/>
    <w:rPr>
      <w:sz w:val="16"/>
      <w:szCs w:val="16"/>
    </w:rPr>
  </w:style>
  <w:style w:type="paragraph" w:styleId="CommentText1" w:customStyle="1">
    <w:name w:val="Comment Text1"/>
    <w:basedOn w:val="Normal"/>
    <w:link w:val="CommentTextChar"/>
    <w:uiPriority w:val="99"/>
    <w:semiHidden/>
    <w:unhideWhenUsed/>
    <w:rsid w:val="001B18CC"/>
  </w:style>
  <w:style w:type="character" w:styleId="CommentTextChar" w:customStyle="1">
    <w:name w:val="Comment Text Char"/>
    <w:link w:val="CommentText1"/>
    <w:uiPriority w:val="99"/>
    <w:semiHidden/>
    <w:rsid w:val="001B18CC"/>
    <w:rPr>
      <w:lang w:val="pl-PL" w:eastAsia="pl-PL"/>
    </w:rPr>
  </w:style>
  <w:style w:type="paragraph" w:styleId="CommentSubject1" w:customStyle="1">
    <w:name w:val="Comment Subject1"/>
    <w:basedOn w:val="CommentText1"/>
    <w:next w:val="CommentText1"/>
    <w:link w:val="CommentSubjectChar"/>
    <w:uiPriority w:val="99"/>
    <w:semiHidden/>
    <w:unhideWhenUsed/>
    <w:rsid w:val="001B18CC"/>
    <w:rPr>
      <w:b/>
      <w:bCs/>
    </w:rPr>
  </w:style>
  <w:style w:type="character" w:styleId="CommentSubjectChar" w:customStyle="1">
    <w:name w:val="Comment Subject Char"/>
    <w:link w:val="CommentSubject1"/>
    <w:uiPriority w:val="99"/>
    <w:semiHidden/>
    <w:rsid w:val="001B18CC"/>
    <w:rPr>
      <w:b/>
      <w:bCs/>
      <w:lang w:val="pl-PL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18CC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/>
    <w:rsid w:val="001B18CC"/>
    <w:rPr>
      <w:rFonts w:ascii="Tahoma" w:hAnsi="Tahoma" w:cs="Tahoma"/>
      <w:sz w:val="16"/>
      <w:szCs w:val="16"/>
      <w:lang w:val="pl-PL" w:eastAsia="pl-PL"/>
    </w:rPr>
  </w:style>
  <w:style w:type="paragraph" w:styleId="podpowiedzi" w:customStyle="1">
    <w:name w:val="podpowiedzi"/>
    <w:basedOn w:val="Normal"/>
    <w:next w:val="Normal"/>
    <w:qFormat/>
    <w:rsid w:val="008A30F7"/>
    <w:pPr>
      <w:spacing w:line="240" w:lineRule="auto"/>
      <w:ind w:firstLine="0"/>
    </w:pPr>
    <w:rPr>
      <w:rFonts w:ascii="Arial" w:hAnsi="Arial"/>
      <w:i/>
      <w:sz w:val="16"/>
    </w:rPr>
  </w:style>
  <w:style w:type="character" w:styleId="WW8Num8z0" w:customStyle="1">
    <w:name w:val="WW8Num8z0"/>
    <w:rsid w:val="009C4FF7"/>
    <w:rPr>
      <w:rFonts w:ascii="Wingdings" w:hAnsi="Wingdings"/>
    </w:rPr>
  </w:style>
  <w:style w:type="character" w:styleId="Strong">
    <w:name w:val="Strong"/>
    <w:uiPriority w:val="22"/>
    <w:qFormat/>
    <w:rsid w:val="00DE7D70"/>
    <w:rPr>
      <w:b/>
      <w:bCs/>
    </w:rPr>
  </w:style>
  <w:style w:type="character" w:styleId="apple-converted-space" w:customStyle="1">
    <w:name w:val="apple-converted-space"/>
    <w:rsid w:val="00DE7D70"/>
  </w:style>
  <w:style w:type="character" w:styleId="Emphasis">
    <w:name w:val="Emphasis"/>
    <w:uiPriority w:val="20"/>
    <w:qFormat/>
    <w:rsid w:val="00DE7D70"/>
    <w:rPr>
      <w:i/>
      <w:iCs/>
    </w:rPr>
  </w:style>
  <w:style w:type="character" w:styleId="FooterChar" w:customStyle="1">
    <w:name w:val="Footer Char"/>
    <w:link w:val="Footer"/>
    <w:rsid w:val="0032512D"/>
    <w:rPr>
      <w:sz w:val="24"/>
    </w:rPr>
  </w:style>
  <w:style w:type="paragraph" w:styleId="Podpowiedzi0" w:customStyle="1">
    <w:name w:val="Podpowiedzi"/>
    <w:basedOn w:val="Normal"/>
    <w:next w:val="Normal"/>
    <w:qFormat/>
    <w:rsid w:val="00065B0C"/>
    <w:pPr>
      <w:suppressAutoHyphens/>
      <w:spacing w:line="240" w:lineRule="auto"/>
      <w:ind w:firstLine="0"/>
      <w:jc w:val="both"/>
    </w:pPr>
    <w:rPr>
      <w:rFonts w:ascii="Arial" w:hAnsi="Arial" w:cs="Arial"/>
      <w:i/>
      <w:sz w:val="16"/>
      <w:szCs w:val="16"/>
      <w:lang w:eastAsia="ar-SA"/>
    </w:rPr>
  </w:style>
  <w:style w:type="paragraph" w:styleId="ListParagraph">
    <w:name w:val="List Paragraph"/>
    <w:basedOn w:val="Normal"/>
    <w:uiPriority w:val="34"/>
    <w:qFormat/>
    <w:rsid w:val="6FD83C37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06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4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3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98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0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header" Target="header3.xml" Id="rId16" /><Relationship Type="http://schemas.microsoft.com/office/2020/10/relationships/intelligence" Target="intelligence2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_Studia_Podyplomowe\szablony%20dokument&#243;w%20i%20prezentacji\2004_01_ZPTT_szablon.dot" TargetMode="External"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D02CCB71E7884B929A43B5D851EDCF" ma:contentTypeVersion="11" ma:contentTypeDescription="Create a new document." ma:contentTypeScope="" ma:versionID="148a536d488dcaee6f792fd5f2dc2acf">
  <xsd:schema xmlns:xsd="http://www.w3.org/2001/XMLSchema" xmlns:xs="http://www.w3.org/2001/XMLSchema" xmlns:p="http://schemas.microsoft.com/office/2006/metadata/properties" xmlns:ns3="9be70019-c05a-4932-a9c7-ae445be9a1fd" targetNamespace="http://schemas.microsoft.com/office/2006/metadata/properties" ma:root="true" ma:fieldsID="54d18cb311b126f3be25d27f43848440" ns3:_="">
    <xsd:import namespace="9be70019-c05a-4932-a9c7-ae445be9a1f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e70019-c05a-4932-a9c7-ae445be9a1f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be70019-c05a-4932-a9c7-ae445be9a1fd" xsi:nil="true"/>
  </documentManagement>
</p:properties>
</file>

<file path=customXml/itemProps1.xml><?xml version="1.0" encoding="utf-8"?>
<ds:datastoreItem xmlns:ds="http://schemas.openxmlformats.org/officeDocument/2006/customXml" ds:itemID="{5D84CF00-D23B-4A09-9F0C-FCBDF109BB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e70019-c05a-4932-a9c7-ae445be9a1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4097B21-80B2-460A-9190-B3F1F33D11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88F167-DFFF-441F-B03B-11BCAD0E8B5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C971B6-0B1A-44A3-8B0D-0B6A4BA8494F}">
  <ds:schemaRefs>
    <ds:schemaRef ds:uri="http://schemas.microsoft.com/office/2006/metadata/properties"/>
    <ds:schemaRef ds:uri="http://schemas.microsoft.com/office/infopath/2007/PartnerControls"/>
    <ds:schemaRef ds:uri="9be70019-c05a-4932-a9c7-ae445be9a1f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2004_01_ZPTT_szablon.dot</ap:Template>
  <ap:Application>Microsoft Word for the web</ap:Application>
  <ap:DocSecurity>4</ap:DocSecurity>
  <ap:ScaleCrop>false</ap:ScaleCrop>
  <ap:Company>PG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ARKUSZ ZLECENIA PROJEKTOWEGO</dc:title>
  <dc:subject/>
  <dc:creator>Henryk Lasota</dc:creator>
  <keywords/>
  <lastModifiedBy>Guest User</lastModifiedBy>
  <revision>13</revision>
  <lastPrinted>2025-03-19T07:39:00.0000000Z</lastPrinted>
  <dcterms:created xsi:type="dcterms:W3CDTF">2026-04-01T12:59:00.0000000Z</dcterms:created>
  <dcterms:modified xsi:type="dcterms:W3CDTF">2026-04-22T12:41:09.1850466Z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0x01010046D02CCB71E7884B929A43B5D851EDCF</vt:lpwstr>
  </property>
</Properties>
</file>