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25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6"/>
        <w:gridCol w:w="3020"/>
        <w:gridCol w:w="1681"/>
        <w:gridCol w:w="785"/>
        <w:gridCol w:w="1055"/>
        <w:gridCol w:w="1213"/>
        <w:gridCol w:w="605"/>
      </w:tblGrid>
      <w:tr w:rsidR="00065B0C" w:rsidRPr="006B6575" w14:paraId="21F6A81B" w14:textId="77777777" w:rsidTr="04702232">
        <w:trPr>
          <w:cantSplit/>
          <w:trHeight w:val="230"/>
        </w:trPr>
        <w:tc>
          <w:tcPr>
            <w:tcW w:w="388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27B2BF6" w14:textId="70DBFB03" w:rsidR="00065B0C" w:rsidRPr="006B6575" w:rsidRDefault="04702232">
            <w:pPr>
              <w:pStyle w:val="wpiswtabeli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Numer zlecenia oraz nazwa i akronim projektu:</w:t>
            </w:r>
          </w:p>
          <w:p w14:paraId="6A522EB7" w14:textId="72D40AD4" w:rsidR="00065B0C" w:rsidRPr="006B6575" w:rsidRDefault="04702232" w:rsidP="58B4D0E4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3Path</w:t>
            </w:r>
          </w:p>
        </w:tc>
        <w:tc>
          <w:tcPr>
            <w:tcW w:w="246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6DD72514" w14:textId="77777777" w:rsidR="00065B0C" w:rsidRPr="006B6575" w:rsidRDefault="00065B0C">
            <w:pPr>
              <w:pStyle w:val="wpiswtabeli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Zleceniodawca:</w:t>
            </w:r>
          </w:p>
          <w:p w14:paraId="71B6611B" w14:textId="366FA700" w:rsidR="00065B0C" w:rsidRPr="006B6575" w:rsidRDefault="00F50DB3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-</w:t>
            </w:r>
          </w:p>
        </w:tc>
        <w:tc>
          <w:tcPr>
            <w:tcW w:w="2873" w:type="dxa"/>
            <w:gridSpan w:val="3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B837ED" w14:textId="77777777" w:rsidR="00065B0C" w:rsidRPr="006B6575" w:rsidRDefault="00065B0C">
            <w:pPr>
              <w:pStyle w:val="wpiswtabeli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Zleceniobiorca:</w:t>
            </w:r>
          </w:p>
          <w:p w14:paraId="42466753" w14:textId="301456DA" w:rsidR="00065B0C" w:rsidRPr="006B6575" w:rsidRDefault="00B40EC8">
            <w:pPr>
              <w:pStyle w:val="wpiswtabeli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  <w:b w:val="0"/>
                <w:noProof/>
              </w:rPr>
              <w:drawing>
                <wp:inline distT="0" distB="0" distL="0" distR="0" wp14:anchorId="3C1CD956" wp14:editId="2286FFE9">
                  <wp:extent cx="1076325" cy="1076325"/>
                  <wp:effectExtent l="0" t="0" r="0" b="0"/>
                  <wp:docPr id="1" name="Picture 1" descr="48C530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48C530C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5B0C" w:rsidRPr="006B6575" w14:paraId="2DFDFA7C" w14:textId="77777777" w:rsidTr="04702232">
        <w:trPr>
          <w:cantSplit/>
          <w:trHeight w:val="1043"/>
        </w:trPr>
        <w:tc>
          <w:tcPr>
            <w:tcW w:w="388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0E9BDC31" w14:textId="77777777" w:rsidR="00065B0C" w:rsidRPr="006B6575" w:rsidRDefault="00065B0C">
            <w:pPr>
              <w:pStyle w:val="wpiswtabeli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 xml:space="preserve">Zespół projektowy: </w:t>
            </w:r>
          </w:p>
          <w:p w14:paraId="2814F2A2" w14:textId="4C261470" w:rsidR="00065B0C" w:rsidRPr="006B6575" w:rsidRDefault="59C7648D" w:rsidP="6FD83C37">
            <w:pPr>
              <w:pStyle w:val="wpiswtabeli"/>
              <w:rPr>
                <w:rFonts w:ascii="Times New Roman" w:eastAsia="Arial" w:hAnsi="Times New Roman" w:cs="Times New Roman"/>
                <w:color w:val="000000" w:themeColor="text1"/>
                <w:szCs w:val="16"/>
              </w:rPr>
            </w:pPr>
            <w:r w:rsidRPr="006B6575">
              <w:rPr>
                <w:rFonts w:ascii="Times New Roman" w:eastAsia="Arial" w:hAnsi="Times New Roman" w:cs="Times New Roman"/>
                <w:b w:val="0"/>
                <w:bCs w:val="0"/>
                <w:i/>
                <w:iCs/>
                <w:color w:val="000000" w:themeColor="text1"/>
                <w:szCs w:val="16"/>
              </w:rPr>
              <w:t>Róża Dobrysiak</w:t>
            </w:r>
          </w:p>
          <w:p w14:paraId="22549E71" w14:textId="52F9A603" w:rsidR="00065B0C" w:rsidRPr="006B6575" w:rsidRDefault="59C7648D" w:rsidP="6FD83C37">
            <w:pPr>
              <w:pStyle w:val="wpiswtabeli"/>
              <w:rPr>
                <w:rFonts w:ascii="Times New Roman" w:eastAsia="Arial" w:hAnsi="Times New Roman" w:cs="Times New Roman"/>
                <w:color w:val="000000" w:themeColor="text1"/>
                <w:szCs w:val="16"/>
              </w:rPr>
            </w:pPr>
            <w:r w:rsidRPr="006B6575">
              <w:rPr>
                <w:rFonts w:ascii="Times New Roman" w:eastAsia="Arial" w:hAnsi="Times New Roman" w:cs="Times New Roman"/>
                <w:b w:val="0"/>
                <w:bCs w:val="0"/>
                <w:i/>
                <w:iCs/>
                <w:color w:val="000000" w:themeColor="text1"/>
                <w:szCs w:val="16"/>
              </w:rPr>
              <w:t>Maja Makowska</w:t>
            </w:r>
          </w:p>
          <w:p w14:paraId="12C6E03D" w14:textId="27483346" w:rsidR="00065B0C" w:rsidRPr="006B6575" w:rsidRDefault="59C7648D" w:rsidP="6FD83C37">
            <w:pPr>
              <w:pStyle w:val="wpiswtabeli"/>
              <w:rPr>
                <w:rFonts w:ascii="Times New Roman" w:eastAsia="Arial" w:hAnsi="Times New Roman" w:cs="Times New Roman"/>
                <w:color w:val="000000" w:themeColor="text1"/>
                <w:szCs w:val="16"/>
              </w:rPr>
            </w:pPr>
            <w:r w:rsidRPr="006B6575">
              <w:rPr>
                <w:rFonts w:ascii="Times New Roman" w:eastAsia="Arial" w:hAnsi="Times New Roman" w:cs="Times New Roman"/>
                <w:b w:val="0"/>
                <w:bCs w:val="0"/>
                <w:i/>
                <w:iCs/>
                <w:color w:val="000000" w:themeColor="text1"/>
                <w:szCs w:val="16"/>
              </w:rPr>
              <w:t>Bartek Molski</w:t>
            </w:r>
          </w:p>
          <w:p w14:paraId="489454B1" w14:textId="303E0592" w:rsidR="00065B0C" w:rsidRPr="006B6575" w:rsidRDefault="59C7648D" w:rsidP="6FD83C37">
            <w:pPr>
              <w:pStyle w:val="wpiswtabeli"/>
              <w:rPr>
                <w:rFonts w:ascii="Times New Roman" w:eastAsia="Arial" w:hAnsi="Times New Roman" w:cs="Times New Roman"/>
                <w:color w:val="000000" w:themeColor="text1"/>
                <w:szCs w:val="16"/>
              </w:rPr>
            </w:pPr>
            <w:r w:rsidRPr="006B6575">
              <w:rPr>
                <w:rFonts w:ascii="Times New Roman" w:eastAsia="Arial" w:hAnsi="Times New Roman" w:cs="Times New Roman"/>
                <w:b w:val="0"/>
                <w:bCs w:val="0"/>
                <w:i/>
                <w:iCs/>
                <w:color w:val="000000" w:themeColor="text1"/>
                <w:szCs w:val="16"/>
              </w:rPr>
              <w:t>Jeremiasz Tusk</w:t>
            </w:r>
          </w:p>
          <w:p w14:paraId="0C5B091D" w14:textId="31B4A0FD" w:rsidR="00065B0C" w:rsidRPr="006B6575" w:rsidRDefault="00065B0C">
            <w:pPr>
              <w:pStyle w:val="komentarz"/>
              <w:rPr>
                <w:rFonts w:ascii="Times New Roman" w:hAnsi="Times New Roman"/>
              </w:rPr>
            </w:pPr>
          </w:p>
        </w:tc>
        <w:tc>
          <w:tcPr>
            <w:tcW w:w="246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1B7951B0" w14:textId="77777777" w:rsidR="00065B0C" w:rsidRPr="006B6575" w:rsidRDefault="00065B0C">
            <w:pPr>
              <w:pStyle w:val="wpiswtabeli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Kierownik projektu:</w:t>
            </w:r>
          </w:p>
          <w:p w14:paraId="183F909A" w14:textId="5616C42E" w:rsidR="00065B0C" w:rsidRPr="006B6575" w:rsidRDefault="2228F59E" w:rsidP="6FD83C37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eastAsia="Arial" w:hAnsi="Times New Roman"/>
                <w:bCs w:val="0"/>
                <w:iCs/>
                <w:color w:val="000000" w:themeColor="text1"/>
                <w:szCs w:val="16"/>
              </w:rPr>
              <w:t xml:space="preserve">Róża Dobrysiak </w:t>
            </w:r>
          </w:p>
        </w:tc>
        <w:tc>
          <w:tcPr>
            <w:tcW w:w="2873" w:type="dxa"/>
            <w:gridSpan w:val="3"/>
            <w:vMerge/>
            <w:vAlign w:val="center"/>
            <w:hideMark/>
          </w:tcPr>
          <w:p w14:paraId="599B183E" w14:textId="77777777" w:rsidR="00065B0C" w:rsidRPr="006B6575" w:rsidRDefault="00065B0C">
            <w:pPr>
              <w:spacing w:line="240" w:lineRule="auto"/>
              <w:ind w:firstLine="0"/>
              <w:rPr>
                <w:rFonts w:eastAsia="Arial"/>
                <w:b/>
                <w:sz w:val="16"/>
                <w:lang w:eastAsia="ar-SA"/>
              </w:rPr>
            </w:pPr>
          </w:p>
        </w:tc>
      </w:tr>
      <w:tr w:rsidR="00065B0C" w:rsidRPr="006B6575" w14:paraId="68E17F32" w14:textId="77777777" w:rsidTr="04702232">
        <w:trPr>
          <w:cantSplit/>
          <w:trHeight w:val="230"/>
        </w:trPr>
        <w:tc>
          <w:tcPr>
            <w:tcW w:w="388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037F3979" w14:textId="77777777" w:rsidR="00065B0C" w:rsidRPr="006B6575" w:rsidRDefault="00065B0C">
            <w:pPr>
              <w:pStyle w:val="wpiswtabeli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 xml:space="preserve">Nazwa dokumentu: </w:t>
            </w:r>
          </w:p>
          <w:p w14:paraId="42CC82F1" w14:textId="77777777" w:rsidR="00065B0C" w:rsidRPr="006B6575" w:rsidRDefault="00065B0C">
            <w:pPr>
              <w:pStyle w:val="wpiswtabeli"/>
              <w:snapToGrid w:val="0"/>
              <w:rPr>
                <w:rFonts w:ascii="Times New Roman" w:hAnsi="Times New Roman" w:cs="Times New Roman"/>
                <w:b w:val="0"/>
                <w:i/>
              </w:rPr>
            </w:pPr>
            <w:r w:rsidRPr="006B6575">
              <w:rPr>
                <w:rFonts w:ascii="Times New Roman" w:hAnsi="Times New Roman" w:cs="Times New Roman"/>
                <w:b w:val="0"/>
                <w:i/>
              </w:rPr>
              <w:t>Specyfikacja Wymagań</w:t>
            </w:r>
            <w:r w:rsidR="00B67D35" w:rsidRPr="006B6575">
              <w:rPr>
                <w:rFonts w:ascii="Times New Roman" w:hAnsi="Times New Roman" w:cs="Times New Roman"/>
                <w:b w:val="0"/>
                <w:i/>
              </w:rPr>
              <w:t xml:space="preserve"> </w:t>
            </w:r>
            <w:r w:rsidRPr="006B6575">
              <w:rPr>
                <w:rFonts w:ascii="Times New Roman" w:hAnsi="Times New Roman" w:cs="Times New Roman"/>
                <w:b w:val="0"/>
                <w:i/>
              </w:rPr>
              <w:t>Systemowych</w:t>
            </w:r>
          </w:p>
        </w:tc>
        <w:tc>
          <w:tcPr>
            <w:tcW w:w="246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C822EE" w14:textId="77777777" w:rsidR="00065B0C" w:rsidRPr="006B6575" w:rsidRDefault="00065B0C">
            <w:pPr>
              <w:pStyle w:val="wpiswtabeli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Odpowiedzialny za dokument:</w:t>
            </w:r>
          </w:p>
          <w:p w14:paraId="2AF0D3F6" w14:textId="58BFA2B4" w:rsidR="00065B0C" w:rsidRPr="006B6575" w:rsidRDefault="00A30392">
            <w:pPr>
              <w:pStyle w:val="wpiswtabeli"/>
              <w:snapToGrid w:val="0"/>
              <w:rPr>
                <w:rFonts w:ascii="Times New Roman" w:hAnsi="Times New Roman" w:cs="Times New Roman"/>
                <w:b w:val="0"/>
                <w:i/>
              </w:rPr>
            </w:pPr>
            <w:r w:rsidRPr="006B6575">
              <w:rPr>
                <w:rFonts w:ascii="Times New Roman" w:hAnsi="Times New Roman" w:cs="Times New Roman"/>
                <w:b w:val="0"/>
                <w:i/>
              </w:rPr>
              <w:t>Bartosz Molski</w:t>
            </w:r>
          </w:p>
        </w:tc>
        <w:tc>
          <w:tcPr>
            <w:tcW w:w="287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00537D" w14:textId="5542255A" w:rsidR="00065B0C" w:rsidRPr="006B6575" w:rsidRDefault="00F87BF0">
            <w:pPr>
              <w:pStyle w:val="wpiswtabeli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Promotor</w:t>
            </w:r>
            <w:r w:rsidR="00065B0C" w:rsidRPr="006B6575">
              <w:rPr>
                <w:rFonts w:ascii="Times New Roman" w:hAnsi="Times New Roman" w:cs="Times New Roman"/>
              </w:rPr>
              <w:t>:</w:t>
            </w:r>
          </w:p>
          <w:p w14:paraId="4B8FDB6B" w14:textId="1DCA834B" w:rsidR="00065B0C" w:rsidRPr="006B6575" w:rsidRDefault="00AF708C" w:rsidP="6FD83C37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-</w:t>
            </w:r>
          </w:p>
        </w:tc>
      </w:tr>
      <w:tr w:rsidR="00065B0C" w:rsidRPr="006B6575" w14:paraId="0E16A718" w14:textId="77777777" w:rsidTr="04702232">
        <w:trPr>
          <w:gridAfter w:val="1"/>
          <w:wAfter w:w="605" w:type="dxa"/>
          <w:cantSplit/>
          <w:trHeight w:val="348"/>
        </w:trPr>
        <w:tc>
          <w:tcPr>
            <w:tcW w:w="8620" w:type="dxa"/>
            <w:gridSpan w:val="6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vAlign w:val="bottom"/>
            <w:hideMark/>
          </w:tcPr>
          <w:p w14:paraId="2DD98D83" w14:textId="77777777" w:rsidR="00065B0C" w:rsidRPr="006B6575" w:rsidRDefault="00065B0C">
            <w:pPr>
              <w:pStyle w:val="wpiswtabelicentr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Historia dokumentu</w:t>
            </w:r>
          </w:p>
        </w:tc>
      </w:tr>
      <w:tr w:rsidR="00065B0C" w:rsidRPr="006B6575" w14:paraId="4F5F4B5D" w14:textId="77777777" w:rsidTr="04702232">
        <w:tc>
          <w:tcPr>
            <w:tcW w:w="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161508A8" w14:textId="77777777" w:rsidR="00065B0C" w:rsidRPr="006B6575" w:rsidRDefault="00065B0C">
            <w:pPr>
              <w:pStyle w:val="wpiswtabelicentr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Wersja</w:t>
            </w:r>
          </w:p>
        </w:tc>
        <w:tc>
          <w:tcPr>
            <w:tcW w:w="30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3FF9CCB4" w14:textId="77777777" w:rsidR="00065B0C" w:rsidRPr="006B6575" w:rsidRDefault="00065B0C">
            <w:pPr>
              <w:pStyle w:val="wpiswtabelicentr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Opis modyfikacji</w:t>
            </w:r>
          </w:p>
        </w:tc>
        <w:tc>
          <w:tcPr>
            <w:tcW w:w="16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6D2EEDA7" w14:textId="77777777" w:rsidR="00065B0C" w:rsidRPr="006B6575" w:rsidRDefault="00065B0C">
            <w:pPr>
              <w:pStyle w:val="wpiswtabelicentr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Rozdział / strona</w:t>
            </w:r>
          </w:p>
        </w:tc>
        <w:tc>
          <w:tcPr>
            <w:tcW w:w="1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  <w:hideMark/>
          </w:tcPr>
          <w:p w14:paraId="3C601ED2" w14:textId="77777777" w:rsidR="00065B0C" w:rsidRPr="006B6575" w:rsidRDefault="00065B0C">
            <w:pPr>
              <w:pStyle w:val="wpiswtabelicentr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Autor modyfikacji</w:t>
            </w:r>
          </w:p>
        </w:tc>
        <w:tc>
          <w:tcPr>
            <w:tcW w:w="181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8B4192" w14:textId="77777777" w:rsidR="00065B0C" w:rsidRPr="006B6575" w:rsidRDefault="00065B0C">
            <w:pPr>
              <w:pStyle w:val="wpiswtabelicentr"/>
              <w:snapToGrid w:val="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Data</w:t>
            </w:r>
          </w:p>
        </w:tc>
      </w:tr>
      <w:tr w:rsidR="00065B0C" w:rsidRPr="006B6575" w14:paraId="0CE51381" w14:textId="77777777" w:rsidTr="04702232">
        <w:tc>
          <w:tcPr>
            <w:tcW w:w="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15DB1A03" w14:textId="77777777" w:rsidR="00065B0C" w:rsidRPr="006B6575" w:rsidRDefault="00065B0C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{wersja}</w:t>
            </w:r>
          </w:p>
        </w:tc>
        <w:tc>
          <w:tcPr>
            <w:tcW w:w="30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118195CC" w14:textId="77777777" w:rsidR="00065B0C" w:rsidRPr="006B6575" w:rsidRDefault="00065B0C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{opis, np. wstępna wersja}</w:t>
            </w:r>
          </w:p>
        </w:tc>
        <w:tc>
          <w:tcPr>
            <w:tcW w:w="16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335C6922" w14:textId="77777777" w:rsidR="00065B0C" w:rsidRPr="006B6575" w:rsidRDefault="00065B0C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{np. całość}</w:t>
            </w:r>
          </w:p>
        </w:tc>
        <w:tc>
          <w:tcPr>
            <w:tcW w:w="1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7B3A15C3" w14:textId="77777777" w:rsidR="00065B0C" w:rsidRPr="006B6575" w:rsidRDefault="00065B0C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{nazwisko, imię}</w:t>
            </w:r>
          </w:p>
        </w:tc>
        <w:tc>
          <w:tcPr>
            <w:tcW w:w="181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61E6ED" w14:textId="77777777" w:rsidR="00065B0C" w:rsidRPr="006B6575" w:rsidRDefault="00065B0C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{data zmiany}</w:t>
            </w:r>
          </w:p>
        </w:tc>
      </w:tr>
      <w:tr w:rsidR="00065B0C" w:rsidRPr="006B6575" w14:paraId="64C3A724" w14:textId="77777777" w:rsidTr="04702232">
        <w:tc>
          <w:tcPr>
            <w:tcW w:w="8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4B29E3A6" w14:textId="77777777" w:rsidR="00065B0C" w:rsidRPr="006B6575" w:rsidRDefault="00065B0C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{wersja}</w:t>
            </w:r>
          </w:p>
        </w:tc>
        <w:tc>
          <w:tcPr>
            <w:tcW w:w="30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10F4274" w14:textId="77777777" w:rsidR="00065B0C" w:rsidRPr="006B6575" w:rsidRDefault="00065B0C">
            <w:pPr>
              <w:pStyle w:val="Podpowiedzi0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{np. poprawka wstępnego opisu}</w:t>
            </w:r>
          </w:p>
        </w:tc>
        <w:tc>
          <w:tcPr>
            <w:tcW w:w="16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61752C3D" w14:textId="77777777" w:rsidR="00065B0C" w:rsidRPr="006B6575" w:rsidRDefault="00065B0C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{np. punkty 3.3 i 4}</w:t>
            </w:r>
          </w:p>
        </w:tc>
        <w:tc>
          <w:tcPr>
            <w:tcW w:w="18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672F00AA" w14:textId="77777777" w:rsidR="00065B0C" w:rsidRPr="006B6575" w:rsidRDefault="00065B0C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{nazwisko, imię}</w:t>
            </w:r>
          </w:p>
        </w:tc>
        <w:tc>
          <w:tcPr>
            <w:tcW w:w="181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39782A" w14:textId="77777777" w:rsidR="00065B0C" w:rsidRPr="006B6575" w:rsidRDefault="00065B0C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{data zmiany}</w:t>
            </w:r>
          </w:p>
        </w:tc>
      </w:tr>
    </w:tbl>
    <w:p w14:paraId="40EFFFA6" w14:textId="77777777" w:rsidR="00A76465" w:rsidRPr="006B6575" w:rsidRDefault="00A76465" w:rsidP="00EA456B">
      <w:pPr>
        <w:pStyle w:val="Heading1"/>
        <w:numPr>
          <w:ilvl w:val="0"/>
          <w:numId w:val="0"/>
        </w:numPr>
        <w:ind w:left="227"/>
        <w:jc w:val="both"/>
        <w:rPr>
          <w:iCs/>
          <w:color w:val="404040"/>
          <w:sz w:val="20"/>
        </w:rPr>
      </w:pPr>
      <w:r w:rsidRPr="006B6575">
        <w:rPr>
          <w:iCs/>
          <w:color w:val="404040"/>
          <w:sz w:val="20"/>
        </w:rPr>
        <w:t xml:space="preserve">Opis etapu: </w:t>
      </w:r>
      <w:r w:rsidRPr="006B6575">
        <w:rPr>
          <w:b w:val="0"/>
          <w:color w:val="404040"/>
          <w:sz w:val="20"/>
        </w:rPr>
        <w:t xml:space="preserve">Celem etapu jest udokumentowanie </w:t>
      </w:r>
      <w:r w:rsidR="002B2018" w:rsidRPr="006B6575">
        <w:rPr>
          <w:b w:val="0"/>
          <w:color w:val="404040"/>
          <w:sz w:val="20"/>
        </w:rPr>
        <w:t xml:space="preserve">procesu i </w:t>
      </w:r>
      <w:r w:rsidR="00BB309C" w:rsidRPr="006B6575">
        <w:rPr>
          <w:b w:val="0"/>
          <w:color w:val="404040"/>
          <w:sz w:val="20"/>
        </w:rPr>
        <w:t xml:space="preserve">podjętych </w:t>
      </w:r>
      <w:r w:rsidRPr="006B6575">
        <w:rPr>
          <w:b w:val="0"/>
          <w:color w:val="404040"/>
          <w:sz w:val="20"/>
        </w:rPr>
        <w:t xml:space="preserve">decyzji związanych </w:t>
      </w:r>
      <w:r w:rsidR="002B2018" w:rsidRPr="006B6575">
        <w:rPr>
          <w:b w:val="0"/>
          <w:color w:val="404040"/>
          <w:sz w:val="20"/>
        </w:rPr>
        <w:t>ze zbieraniem, przetwarzaniem i analizowaniem wymagań</w:t>
      </w:r>
      <w:r w:rsidRPr="006B6575">
        <w:rPr>
          <w:b w:val="0"/>
          <w:color w:val="404040"/>
          <w:sz w:val="20"/>
        </w:rPr>
        <w:t>.</w:t>
      </w:r>
    </w:p>
    <w:p w14:paraId="522F488A" w14:textId="21A42A4E" w:rsidR="00B67D35" w:rsidRPr="006B6575" w:rsidRDefault="00A76465" w:rsidP="00B67D35">
      <w:pPr>
        <w:pStyle w:val="Heading1"/>
        <w:numPr>
          <w:ilvl w:val="0"/>
          <w:numId w:val="0"/>
        </w:numPr>
        <w:ind w:left="227"/>
        <w:jc w:val="both"/>
        <w:rPr>
          <w:b w:val="0"/>
          <w:color w:val="404040"/>
          <w:sz w:val="20"/>
        </w:rPr>
      </w:pPr>
      <w:r w:rsidRPr="006B6575">
        <w:rPr>
          <w:color w:val="404040"/>
          <w:sz w:val="20"/>
        </w:rPr>
        <w:t xml:space="preserve">Oczekiwane produkty: </w:t>
      </w:r>
      <w:r w:rsidR="005B46AD" w:rsidRPr="006B6575">
        <w:rPr>
          <w:b w:val="0"/>
          <w:color w:val="404040"/>
          <w:sz w:val="20"/>
        </w:rPr>
        <w:t>Specyfikacja</w:t>
      </w:r>
      <w:r w:rsidR="002B2018" w:rsidRPr="006B6575">
        <w:rPr>
          <w:b w:val="0"/>
          <w:color w:val="404040"/>
          <w:sz w:val="20"/>
        </w:rPr>
        <w:t xml:space="preserve"> wymagań systemowych</w:t>
      </w:r>
      <w:r w:rsidRPr="006B6575">
        <w:rPr>
          <w:b w:val="0"/>
          <w:color w:val="404040"/>
          <w:sz w:val="20"/>
        </w:rPr>
        <w:t xml:space="preserve"> </w:t>
      </w:r>
      <w:r w:rsidR="00B67D35" w:rsidRPr="006B6575">
        <w:rPr>
          <w:b w:val="0"/>
          <w:iCs/>
          <w:color w:val="404040"/>
          <w:sz w:val="20"/>
        </w:rPr>
        <w:t xml:space="preserve">w postaci dokumentu o strukturze według poniższego szablonu i nazewnictwie zgodnym ze składnią </w:t>
      </w:r>
      <w:r w:rsidR="00B67D35" w:rsidRPr="006B6575">
        <w:rPr>
          <w:iCs/>
          <w:color w:val="404040"/>
          <w:sz w:val="20"/>
        </w:rPr>
        <w:t>SWS-</w:t>
      </w:r>
      <w:proofErr w:type="spellStart"/>
      <w:r w:rsidR="00B67D35" w:rsidRPr="006B6575">
        <w:rPr>
          <w:iCs/>
          <w:color w:val="404040"/>
          <w:sz w:val="20"/>
        </w:rPr>
        <w:t>Gr</w:t>
      </w:r>
      <w:r w:rsidR="00B67D35" w:rsidRPr="006B6575">
        <w:rPr>
          <w:i/>
          <w:iCs/>
          <w:color w:val="404040"/>
          <w:sz w:val="20"/>
        </w:rPr>
        <w:t>A</w:t>
      </w:r>
      <w:proofErr w:type="spellEnd"/>
      <w:r w:rsidR="00B67D35" w:rsidRPr="006B6575">
        <w:rPr>
          <w:iCs/>
          <w:color w:val="404040"/>
          <w:sz w:val="20"/>
        </w:rPr>
        <w:t>(</w:t>
      </w:r>
      <w:r w:rsidR="00B67D35" w:rsidRPr="006B6575">
        <w:rPr>
          <w:i/>
          <w:iCs/>
          <w:color w:val="404040"/>
          <w:sz w:val="20"/>
        </w:rPr>
        <w:t>XYZ</w:t>
      </w:r>
      <w:r w:rsidR="00B67D35" w:rsidRPr="006B6575">
        <w:rPr>
          <w:iCs/>
          <w:color w:val="404040"/>
          <w:sz w:val="20"/>
        </w:rPr>
        <w:t>)_v</w:t>
      </w:r>
      <w:r w:rsidR="00B67D35" w:rsidRPr="006B6575">
        <w:rPr>
          <w:i/>
          <w:iCs/>
          <w:color w:val="404040"/>
          <w:sz w:val="20"/>
        </w:rPr>
        <w:t>0</w:t>
      </w:r>
      <w:r w:rsidR="00B67D35" w:rsidRPr="006B6575">
        <w:rPr>
          <w:b w:val="0"/>
          <w:iCs/>
          <w:color w:val="404040"/>
          <w:sz w:val="20"/>
        </w:rPr>
        <w:t xml:space="preserve"> – gdzie </w:t>
      </w:r>
      <w:r w:rsidR="00B67D35" w:rsidRPr="006B6575">
        <w:rPr>
          <w:b w:val="0"/>
          <w:i/>
          <w:iCs/>
          <w:color w:val="404040"/>
          <w:sz w:val="20"/>
        </w:rPr>
        <w:t>A</w:t>
      </w:r>
      <w:r w:rsidR="00B67D35" w:rsidRPr="006B6575">
        <w:rPr>
          <w:b w:val="0"/>
          <w:iCs/>
          <w:color w:val="404040"/>
          <w:sz w:val="20"/>
        </w:rPr>
        <w:t xml:space="preserve"> to numer porządkowy gr</w:t>
      </w:r>
      <w:r w:rsidR="000D18B8" w:rsidRPr="006B6575">
        <w:rPr>
          <w:b w:val="0"/>
          <w:iCs/>
          <w:color w:val="404040"/>
          <w:sz w:val="20"/>
        </w:rPr>
        <w:t>u</w:t>
      </w:r>
      <w:r w:rsidR="00B67D35" w:rsidRPr="006B6575">
        <w:rPr>
          <w:b w:val="0"/>
          <w:iCs/>
          <w:color w:val="404040"/>
          <w:sz w:val="20"/>
        </w:rPr>
        <w:t xml:space="preserve">py; </w:t>
      </w:r>
      <w:r w:rsidR="00B67D35" w:rsidRPr="006B6575">
        <w:rPr>
          <w:b w:val="0"/>
          <w:i/>
          <w:iCs/>
          <w:color w:val="404040"/>
          <w:sz w:val="20"/>
        </w:rPr>
        <w:t>X</w:t>
      </w:r>
      <w:r w:rsidR="00B67D35" w:rsidRPr="006B6575">
        <w:rPr>
          <w:b w:val="0"/>
          <w:iCs/>
          <w:color w:val="404040"/>
          <w:sz w:val="20"/>
        </w:rPr>
        <w:t xml:space="preserve">, </w:t>
      </w:r>
      <w:r w:rsidR="00B67D35" w:rsidRPr="006B6575">
        <w:rPr>
          <w:b w:val="0"/>
          <w:i/>
          <w:iCs/>
          <w:color w:val="404040"/>
          <w:sz w:val="20"/>
        </w:rPr>
        <w:t>Y</w:t>
      </w:r>
      <w:r w:rsidR="00B67D35" w:rsidRPr="006B6575">
        <w:rPr>
          <w:b w:val="0"/>
          <w:iCs/>
          <w:color w:val="404040"/>
          <w:sz w:val="20"/>
        </w:rPr>
        <w:t xml:space="preserve">, </w:t>
      </w:r>
      <w:r w:rsidR="00B67D35" w:rsidRPr="006B6575">
        <w:rPr>
          <w:b w:val="0"/>
          <w:i/>
          <w:iCs/>
          <w:color w:val="404040"/>
          <w:sz w:val="20"/>
        </w:rPr>
        <w:t>Z</w:t>
      </w:r>
      <w:r w:rsidR="00B67D35" w:rsidRPr="006B6575">
        <w:rPr>
          <w:b w:val="0"/>
          <w:iCs/>
          <w:color w:val="404040"/>
          <w:sz w:val="20"/>
        </w:rPr>
        <w:t xml:space="preserve"> to nazwiska poszczególnych członków, a </w:t>
      </w:r>
      <w:r w:rsidR="00B67D35" w:rsidRPr="006B6575">
        <w:rPr>
          <w:b w:val="0"/>
          <w:i/>
          <w:iCs/>
          <w:color w:val="404040"/>
          <w:sz w:val="20"/>
        </w:rPr>
        <w:t>0</w:t>
      </w:r>
      <w:r w:rsidR="00B67D35" w:rsidRPr="006B6575">
        <w:rPr>
          <w:b w:val="0"/>
          <w:iCs/>
          <w:color w:val="404040"/>
          <w:sz w:val="20"/>
        </w:rPr>
        <w:t xml:space="preserve"> to numer wersji.</w:t>
      </w:r>
    </w:p>
    <w:p w14:paraId="7AFEA9AD" w14:textId="77777777" w:rsidR="00606BDC" w:rsidRPr="006B6575" w:rsidRDefault="00606BDC" w:rsidP="00BD503A">
      <w:pPr>
        <w:pStyle w:val="Heading1"/>
      </w:pPr>
      <w:r w:rsidRPr="006B6575">
        <w:t xml:space="preserve">Wprowadzenie </w:t>
      </w:r>
      <w:r w:rsidR="00BD503A" w:rsidRPr="006B6575">
        <w:t>–</w:t>
      </w:r>
      <w:r w:rsidRPr="006B6575">
        <w:t xml:space="preserve"> o dokumencie</w:t>
      </w:r>
    </w:p>
    <w:p w14:paraId="16C03FFF" w14:textId="77777777" w:rsidR="00606BDC" w:rsidRPr="006B6575" w:rsidRDefault="00606BDC" w:rsidP="00365051">
      <w:pPr>
        <w:pStyle w:val="Heading2"/>
      </w:pPr>
      <w:r w:rsidRPr="006B6575">
        <w:t>Cel dokumentu</w:t>
      </w:r>
    </w:p>
    <w:p w14:paraId="2BF81607" w14:textId="3422CB4C" w:rsidR="00E25B05" w:rsidRPr="006B6575" w:rsidRDefault="2591D273" w:rsidP="6FD83C37">
      <w:pPr>
        <w:pStyle w:val="podpowiedzi"/>
        <w:rPr>
          <w:rFonts w:ascii="Times New Roman" w:hAnsi="Times New Roman"/>
        </w:rPr>
      </w:pPr>
      <w:r w:rsidRPr="006B6575">
        <w:rPr>
          <w:rFonts w:ascii="Times New Roman" w:hAnsi="Times New Roman"/>
          <w:color w:val="595959" w:themeColor="text1" w:themeTint="A6"/>
        </w:rPr>
        <w:t>{Określenie celu, jakiemu ma służyć ten dokument; tutaj: zdefiniowanie wymagań na podstawie analizy otoczenia projektu / przedsięwzięcia oraz analizy potrzeb klienta}</w:t>
      </w:r>
      <w:r w:rsidR="00E25B05" w:rsidRPr="006B6575">
        <w:rPr>
          <w:rFonts w:ascii="Times New Roman" w:hAnsi="Times New Roman"/>
        </w:rPr>
        <w:br/>
      </w:r>
      <w:r w:rsidRPr="006B6575">
        <w:rPr>
          <w:rFonts w:ascii="Times New Roman" w:hAnsi="Times New Roman"/>
        </w:rPr>
        <w:t>Celem dokumentu jest zdefiniowanie wymagań dla aplikacji 3Path na podstawie analizy otoczenia projektu oraz potrzeb klientów. Dokument ma być podstawą do realizacji i weryfikacji projektu.</w:t>
      </w:r>
    </w:p>
    <w:p w14:paraId="57D7A22C" w14:textId="77777777" w:rsidR="00606BDC" w:rsidRPr="006B6575" w:rsidRDefault="00606BDC" w:rsidP="00365051">
      <w:pPr>
        <w:pStyle w:val="Heading2"/>
      </w:pPr>
      <w:r w:rsidRPr="006B6575">
        <w:t>Zakres dokumentu</w:t>
      </w:r>
    </w:p>
    <w:p w14:paraId="759B4EBC" w14:textId="397F57DC" w:rsidR="00E25B05" w:rsidRPr="006B6575" w:rsidRDefault="0B429AC1" w:rsidP="6FD83C37">
      <w:pPr>
        <w:pStyle w:val="podpowiedzi"/>
        <w:rPr>
          <w:rFonts w:ascii="Times New Roman" w:hAnsi="Times New Roman"/>
        </w:rPr>
      </w:pPr>
      <w:r w:rsidRPr="006B6575">
        <w:rPr>
          <w:rFonts w:ascii="Times New Roman" w:hAnsi="Times New Roman"/>
          <w:color w:val="595959" w:themeColor="text1" w:themeTint="A6"/>
        </w:rPr>
        <w:t>{Określenie, co zawiera dokument; tutaj: analiza otoczenia – klienci, kontekst biznesowy systemu, określenie udziałowców, zdefiniowanie wymagań}</w:t>
      </w:r>
      <w:r w:rsidR="2591D273" w:rsidRPr="006B6575">
        <w:rPr>
          <w:rFonts w:ascii="Times New Roman" w:hAnsi="Times New Roman"/>
        </w:rPr>
        <w:br/>
      </w:r>
      <w:r w:rsidRPr="006B6575">
        <w:rPr>
          <w:rFonts w:ascii="Times New Roman" w:hAnsi="Times New Roman"/>
        </w:rPr>
        <w:t>Dokument zawiera analizę kontekstu biznesowy systemu, określenie udziałowców, zdefiniowanie wymagań użytkowników oraz specyfikację wymagań funkcjonalnych i pozafunkcjonalnych dla systemu 3Path.</w:t>
      </w:r>
    </w:p>
    <w:p w14:paraId="5DA866CA" w14:textId="77777777" w:rsidR="00E25B05" w:rsidRPr="006B6575" w:rsidRDefault="00E25B05" w:rsidP="00365051">
      <w:pPr>
        <w:pStyle w:val="Heading2"/>
      </w:pPr>
      <w:r w:rsidRPr="006B6575">
        <w:t>Dokumenty powiązane</w:t>
      </w:r>
    </w:p>
    <w:p w14:paraId="03B9D14B" w14:textId="0482C13F" w:rsidR="2591D273" w:rsidRPr="006B6575" w:rsidRDefault="2591D273" w:rsidP="2591D273">
      <w:pPr>
        <w:pStyle w:val="podpowiedzi"/>
        <w:rPr>
          <w:rFonts w:ascii="Times New Roman" w:hAnsi="Times New Roman"/>
        </w:rPr>
      </w:pPr>
      <w:r w:rsidRPr="006B6575">
        <w:rPr>
          <w:rFonts w:ascii="Times New Roman" w:hAnsi="Times New Roman"/>
          <w:color w:val="595959" w:themeColor="text1" w:themeTint="A6"/>
        </w:rPr>
        <w:t>{Pełna lista opracowań poza zakresem dokumentu, lecz powiązanych merytorycznie z tym dokumentem; ujęte wersje poszczególnych dokumentów; także poprzednie wersje dokumentu SWS}</w:t>
      </w:r>
      <w:r w:rsidRPr="006B6575">
        <w:rPr>
          <w:rFonts w:ascii="Times New Roman" w:hAnsi="Times New Roman"/>
        </w:rPr>
        <w:br/>
        <w:t>- Dokument Założeń Wstępnych: 02_DZW-Gr A (XYZ)_v0</w:t>
      </w:r>
    </w:p>
    <w:p w14:paraId="564A3C1A" w14:textId="77777777" w:rsidR="00606BDC" w:rsidRPr="006B6575" w:rsidRDefault="00606BDC" w:rsidP="00365051">
      <w:pPr>
        <w:pStyle w:val="Heading2"/>
      </w:pPr>
      <w:r w:rsidRPr="006B6575">
        <w:t>Odbiorcy</w:t>
      </w:r>
    </w:p>
    <w:p w14:paraId="38C33639" w14:textId="36FFE9EF" w:rsidR="00606BDC" w:rsidRPr="006B6575" w:rsidRDefault="2591D273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{Określenie adresatów dokumentu np. zleceniodawca, zleceniobiorca, członkowie zespołu projektowego oraz (jeśli znane) wymienione z nazwiska osoby, do których dokument ma dotrzeć; aspekty prawne i licencyjne (kto posiada prawa autorskie do dokumentu / jaki akt prawny je reguluje?)}</w:t>
      </w:r>
    </w:p>
    <w:p w14:paraId="6F90E6AD" w14:textId="07378D4A" w:rsidR="40419332" w:rsidRPr="006B6575" w:rsidRDefault="2591D273" w:rsidP="2591D273">
      <w:pPr>
        <w:ind w:firstLine="0"/>
        <w:rPr>
          <w:rFonts w:eastAsia="Arial"/>
          <w:i/>
          <w:iCs/>
          <w:sz w:val="16"/>
          <w:szCs w:val="16"/>
        </w:rPr>
      </w:pPr>
      <w:r w:rsidRPr="006B6575">
        <w:rPr>
          <w:rFonts w:eastAsia="Arial"/>
          <w:i/>
          <w:iCs/>
          <w:sz w:val="16"/>
          <w:szCs w:val="16"/>
        </w:rPr>
        <w:t>Adresatami dokumentu są:</w:t>
      </w:r>
    </w:p>
    <w:p w14:paraId="3BF30D60" w14:textId="5410D1CB" w:rsidR="02AC5DA8" w:rsidRPr="006B6575" w:rsidRDefault="2591D273" w:rsidP="2591D273">
      <w:pPr>
        <w:pStyle w:val="ListParagraph"/>
        <w:numPr>
          <w:ilvl w:val="0"/>
          <w:numId w:val="4"/>
        </w:numPr>
        <w:rPr>
          <w:rFonts w:eastAsia="Arial"/>
          <w:i/>
          <w:iCs/>
          <w:sz w:val="16"/>
          <w:szCs w:val="16"/>
        </w:rPr>
      </w:pPr>
      <w:r w:rsidRPr="006B6575">
        <w:rPr>
          <w:rFonts w:eastAsia="Arial"/>
          <w:i/>
          <w:iCs/>
          <w:sz w:val="16"/>
          <w:szCs w:val="16"/>
        </w:rPr>
        <w:t>Uczelnia PJATK i promotor projektu;</w:t>
      </w:r>
    </w:p>
    <w:p w14:paraId="59BAB06A" w14:textId="6DF3C53B" w:rsidR="060B9F4C" w:rsidRPr="006B6575" w:rsidRDefault="2591D273" w:rsidP="2591D273">
      <w:pPr>
        <w:pStyle w:val="ListParagraph"/>
        <w:numPr>
          <w:ilvl w:val="0"/>
          <w:numId w:val="4"/>
        </w:numPr>
        <w:rPr>
          <w:rFonts w:eastAsia="Arial"/>
          <w:i/>
          <w:iCs/>
          <w:sz w:val="16"/>
          <w:szCs w:val="16"/>
        </w:rPr>
      </w:pPr>
      <w:r w:rsidRPr="006B6575">
        <w:rPr>
          <w:rFonts w:eastAsia="Arial"/>
          <w:i/>
          <w:iCs/>
          <w:sz w:val="16"/>
          <w:szCs w:val="16"/>
        </w:rPr>
        <w:t>Zainteresowani potencjalni partnerzy;</w:t>
      </w:r>
    </w:p>
    <w:p w14:paraId="6F92C26F" w14:textId="1982254D" w:rsidR="02AC5DA8" w:rsidRPr="006B6575" w:rsidRDefault="2591D273" w:rsidP="2591D273">
      <w:pPr>
        <w:pStyle w:val="ListParagraph"/>
        <w:numPr>
          <w:ilvl w:val="0"/>
          <w:numId w:val="4"/>
        </w:numPr>
        <w:rPr>
          <w:rFonts w:eastAsia="Arial"/>
          <w:i/>
          <w:iCs/>
          <w:sz w:val="16"/>
          <w:szCs w:val="16"/>
        </w:rPr>
      </w:pPr>
      <w:r w:rsidRPr="006B6575">
        <w:rPr>
          <w:rFonts w:eastAsia="Arial"/>
          <w:i/>
          <w:iCs/>
          <w:sz w:val="16"/>
          <w:szCs w:val="16"/>
        </w:rPr>
        <w:t>Zespół projektowy 3Path;</w:t>
      </w:r>
    </w:p>
    <w:p w14:paraId="26D6E85B" w14:textId="4856ACA6" w:rsidR="7718D013" w:rsidRPr="006B6575" w:rsidRDefault="2591D273" w:rsidP="2591D273">
      <w:pPr>
        <w:ind w:firstLine="0"/>
        <w:rPr>
          <w:rFonts w:eastAsia="Arial"/>
          <w:i/>
          <w:iCs/>
          <w:sz w:val="16"/>
          <w:szCs w:val="16"/>
        </w:rPr>
      </w:pPr>
      <w:r w:rsidRPr="006B6575">
        <w:rPr>
          <w:rFonts w:eastAsia="Arial"/>
          <w:i/>
          <w:iCs/>
          <w:sz w:val="16"/>
          <w:szCs w:val="16"/>
        </w:rPr>
        <w:t>Prawa autorskie do oprogramowania i dokumentacji przysługują członkom zespołu projektowego. Na podstawie Kontraktu Uczelnia-Student § 6 pkt. 1, członkowie zespołu udzielają Polsko-Japońskiej Akademii Technik Komputerowych bezpłatnej, bezterminowej i niewyłącznej licencji do niekomercyjnego wykorzystania tych utworów.</w:t>
      </w:r>
    </w:p>
    <w:p w14:paraId="42695B2B" w14:textId="77777777" w:rsidR="00606BDC" w:rsidRPr="006B6575" w:rsidRDefault="003971B9" w:rsidP="00365051">
      <w:pPr>
        <w:pStyle w:val="Heading2"/>
      </w:pPr>
      <w:r w:rsidRPr="006B6575">
        <w:t>Słownik pojęć</w:t>
      </w:r>
    </w:p>
    <w:p w14:paraId="40D6C82C" w14:textId="2EE53656" w:rsidR="6995EB9F" w:rsidRPr="006B6575" w:rsidRDefault="0F3AC3E7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{Wyjaśnienie używanych w dokumencie oznaczeń, pojęć i skrótów np. akronimy, nazwy skrótowe, itp; definicje są konieczne, aby wszyscy czytelnicy mogli zrozumieć treść dokumentu; ważne jest umieszczenie na tej liście pojęć o charakterze technicznym oraz pojęć dziedziny merytorycznej zastosowania aplikacji. Nie jest konieczne wyjaśnianie słów używanych powszechnie}</w:t>
      </w:r>
    </w:p>
    <w:p w14:paraId="30AA47C3" w14:textId="755C7C70" w:rsidR="0F3AC3E7" w:rsidRPr="006B6575" w:rsidRDefault="0F3AC3E7" w:rsidP="0F3AC3E7">
      <w:pPr>
        <w:pStyle w:val="ListParagraph"/>
        <w:numPr>
          <w:ilvl w:val="0"/>
          <w:numId w:val="1"/>
        </w:numPr>
        <w:rPr>
          <w:rFonts w:eastAsia="Arial"/>
          <w:sz w:val="16"/>
          <w:szCs w:val="16"/>
        </w:rPr>
      </w:pPr>
      <w:r w:rsidRPr="006B6575">
        <w:rPr>
          <w:rFonts w:eastAsia="Arial"/>
          <w:sz w:val="16"/>
          <w:szCs w:val="16"/>
        </w:rPr>
        <w:t>3Path – Nazwa projektu</w:t>
      </w:r>
    </w:p>
    <w:p w14:paraId="18F39557" w14:textId="48FA9245" w:rsidR="0F3AC3E7" w:rsidRPr="006B6575" w:rsidRDefault="0F3AC3E7" w:rsidP="0F3AC3E7">
      <w:pPr>
        <w:pStyle w:val="ListParagraph"/>
        <w:numPr>
          <w:ilvl w:val="0"/>
          <w:numId w:val="1"/>
        </w:numPr>
        <w:rPr>
          <w:rFonts w:eastAsia="Arial"/>
          <w:sz w:val="16"/>
          <w:szCs w:val="16"/>
        </w:rPr>
      </w:pPr>
    </w:p>
    <w:p w14:paraId="228017A4" w14:textId="77777777" w:rsidR="00606BDC" w:rsidRPr="006B6575" w:rsidRDefault="00CD0D4A" w:rsidP="00EA456B">
      <w:pPr>
        <w:pStyle w:val="Heading1"/>
      </w:pPr>
      <w:r w:rsidRPr="006B6575">
        <w:t>Projekt w kontekście</w:t>
      </w:r>
    </w:p>
    <w:p w14:paraId="2717BAC8" w14:textId="77777777" w:rsidR="00CD0D4A" w:rsidRPr="006B6575" w:rsidRDefault="2591D273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{Opis systemu w docelowym środowisku jego zastosowania }</w:t>
      </w:r>
    </w:p>
    <w:p w14:paraId="491A2F1D" w14:textId="52D7A537" w:rsidR="3347CAB1" w:rsidRPr="006B6575" w:rsidRDefault="2591D273" w:rsidP="2591D273">
      <w:pPr>
        <w:ind w:firstLine="0"/>
        <w:rPr>
          <w:rFonts w:eastAsia="Arial Ltialic"/>
          <w:sz w:val="16"/>
          <w:szCs w:val="16"/>
        </w:rPr>
      </w:pPr>
      <w:r w:rsidRPr="006B6575">
        <w:rPr>
          <w:rFonts w:eastAsia="Arial Ltialic"/>
          <w:color w:val="000000" w:themeColor="text1"/>
          <w:sz w:val="16"/>
          <w:szCs w:val="16"/>
        </w:rPr>
        <w:t>Aplikacja 3Path zbiera dane o lokalizacji użytkownika, a następnie tworzy najbardziej interesujące lub optymalne trasy. System ma rozwiązać problem braku spójnego źródła informacji o bezpiecznych, zielonych trasach spacerowych i rowerowych w Trójmieście.</w:t>
      </w:r>
    </w:p>
    <w:p w14:paraId="54655A14" w14:textId="77777777" w:rsidR="00606BDC" w:rsidRPr="006B6575" w:rsidRDefault="00CD0D4A" w:rsidP="00365051">
      <w:pPr>
        <w:pStyle w:val="Heading2"/>
      </w:pPr>
      <w:r w:rsidRPr="006B6575">
        <w:lastRenderedPageBreak/>
        <w:t>Kontekst biznesowy</w:t>
      </w:r>
    </w:p>
    <w:p w14:paraId="4F3D9FC9" w14:textId="68A73168" w:rsidR="00606BDC" w:rsidRPr="006B6575" w:rsidRDefault="0F3AC3E7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{Zalecane poparcie rysunkiem (np. ogólny diagram przypadków użycia) przedstawiający system w docelowym środowisku organizacyjnym i operacyjnym, zakres, integracje z innymi systemami, współdzielone bazy danych, konieczność wykorzystania szablonów, wzorców lub standardów wewnątrzorganizacyjnych; głównych udziałowców i ilustrujący relacje między nimi}</w:t>
      </w:r>
    </w:p>
    <w:p w14:paraId="2602F4A2" w14:textId="27CED10D" w:rsidR="00C81C1D" w:rsidRPr="006B6575" w:rsidRDefault="2591D273" w:rsidP="00C81C1D">
      <w:pPr>
        <w:ind w:firstLine="0"/>
        <w:rPr>
          <w:rFonts w:eastAsia="Arial"/>
          <w:i/>
          <w:sz w:val="16"/>
          <w:szCs w:val="16"/>
        </w:rPr>
      </w:pPr>
      <w:r w:rsidRPr="006B6575">
        <w:rPr>
          <w:rFonts w:eastAsia="Arial"/>
          <w:i/>
          <w:iCs/>
          <w:color w:val="000000" w:themeColor="text1"/>
          <w:sz w:val="16"/>
          <w:szCs w:val="16"/>
        </w:rPr>
        <w:t>System funkcjonuje w środowisku chmurowym AWS. Wykorzystuje integrację z Google Maps API jako podkład mapowy. Dane przechowywane są w relacyjnej bazie SQL (użytkownicy, rankingi) oraz wektorowej bazie danych (szlaki i trasy).</w:t>
      </w:r>
    </w:p>
    <w:p w14:paraId="0A27B8CA" w14:textId="77777777" w:rsidR="00606BDC" w:rsidRPr="006B6575" w:rsidRDefault="00606BDC" w:rsidP="00365051">
      <w:pPr>
        <w:pStyle w:val="Heading2"/>
      </w:pPr>
      <w:r w:rsidRPr="006B6575">
        <w:t xml:space="preserve">Udziałowcy </w:t>
      </w:r>
    </w:p>
    <w:p w14:paraId="30E8DDE6" w14:textId="77777777" w:rsidR="001C64A8" w:rsidRPr="006B6575" w:rsidRDefault="2591D273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{ Udziałowiec to każdy podmiot, ożywiony bądź nie (osoba, system, urządzenie, regulacje prawne, społeczeństwo itp), który bierze udział w projekcie, lub na którego projekt może wpływać.</w:t>
      </w:r>
    </w:p>
    <w:p w14:paraId="70958317" w14:textId="6A2059F1" w:rsidR="00606BDC" w:rsidRPr="006B6575" w:rsidRDefault="2D6A360B" w:rsidP="008A30F7">
      <w:pPr>
        <w:pStyle w:val="podpowiedzi"/>
        <w:rPr>
          <w:rFonts w:ascii="Times New Roman" w:hAnsi="Times New Roman"/>
        </w:rPr>
      </w:pPr>
      <w:r w:rsidRPr="006B6575">
        <w:rPr>
          <w:rFonts w:ascii="Times New Roman" w:hAnsi="Times New Roman"/>
          <w:color w:val="000000" w:themeColor="text1"/>
        </w:rPr>
        <w:t>Dla projektów, które powstają w oparciu o istniejącą infrastrukturę techniczną, należy pamiętać o włączeniu tej infrastruktury jako udziałowca nieożywionego, którego istnienie narzuca pewne rozwiązania i wymagania}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9"/>
        <w:gridCol w:w="7302"/>
      </w:tblGrid>
      <w:tr w:rsidR="2D6A360B" w:rsidRPr="006B6575" w14:paraId="70C23325" w14:textId="77777777" w:rsidTr="2D6A360B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13AE266B" w14:textId="77777777" w:rsidR="2D6A360B" w:rsidRPr="006B6575" w:rsidRDefault="2D6A360B" w:rsidP="2D6A360B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UDZIAŁOWCA</w:t>
            </w:r>
          </w:p>
        </w:tc>
      </w:tr>
      <w:tr w:rsidR="2D6A360B" w:rsidRPr="006B6575" w14:paraId="3E8104CC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0A5EC0D" w14:textId="77777777" w:rsidR="2D6A360B" w:rsidRPr="006B6575" w:rsidRDefault="2D6A360B" w:rsidP="2D6A360B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7513" w:type="dxa"/>
            <w:vAlign w:val="center"/>
          </w:tcPr>
          <w:p w14:paraId="62B6F94C" w14:textId="3E117933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 xml:space="preserve">UOB 01  </w:t>
            </w:r>
          </w:p>
        </w:tc>
      </w:tr>
      <w:tr w:rsidR="2D6A360B" w:rsidRPr="006B6575" w14:paraId="4F14F565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376F3ED" w14:textId="77777777" w:rsidR="2D6A360B" w:rsidRPr="006B6575" w:rsidRDefault="2D6A360B" w:rsidP="2D6A360B">
            <w:pPr>
              <w:pStyle w:val="tekstwtabeliTNR"/>
            </w:pPr>
            <w:r w:rsidRPr="006B6575">
              <w:t>Nazwa:</w:t>
            </w:r>
          </w:p>
        </w:tc>
        <w:tc>
          <w:tcPr>
            <w:tcW w:w="7513" w:type="dxa"/>
            <w:vAlign w:val="center"/>
          </w:tcPr>
          <w:p w14:paraId="6713434F" w14:textId="4D7152BA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Zespół projektowy</w:t>
            </w:r>
          </w:p>
        </w:tc>
      </w:tr>
      <w:tr w:rsidR="2D6A360B" w:rsidRPr="006B6575" w14:paraId="4307CD36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5FD9D27" w14:textId="77777777" w:rsidR="2D6A360B" w:rsidRPr="006B6575" w:rsidRDefault="2D6A360B" w:rsidP="2D6A360B">
            <w:pPr>
              <w:pStyle w:val="tekstwtabeliTNR"/>
            </w:pPr>
            <w:r w:rsidRPr="006B6575">
              <w:t>Opis:</w:t>
            </w:r>
          </w:p>
        </w:tc>
        <w:tc>
          <w:tcPr>
            <w:tcW w:w="7513" w:type="dxa"/>
            <w:vAlign w:val="center"/>
          </w:tcPr>
          <w:p w14:paraId="14891E5D" w14:textId="08F9A184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Czteroosobowy zespół odpowiedzialny za realizację, dokumentację i utrzymanie systemu</w:t>
            </w:r>
          </w:p>
        </w:tc>
      </w:tr>
      <w:tr w:rsidR="2D6A360B" w:rsidRPr="006B6575" w14:paraId="411520FD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2A00338" w14:textId="77777777" w:rsidR="2D6A360B" w:rsidRPr="006B6575" w:rsidRDefault="2D6A360B" w:rsidP="2D6A360B">
            <w:pPr>
              <w:pStyle w:val="tekstwtabeliTNR"/>
            </w:pPr>
            <w:r w:rsidRPr="006B6575">
              <w:t>Typ udziałowca:</w:t>
            </w:r>
          </w:p>
        </w:tc>
        <w:tc>
          <w:tcPr>
            <w:tcW w:w="7513" w:type="dxa"/>
            <w:vAlign w:val="center"/>
          </w:tcPr>
          <w:p w14:paraId="4345B03B" w14:textId="33026CA4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Ożywiony, bezpośredni</w:t>
            </w:r>
          </w:p>
        </w:tc>
      </w:tr>
      <w:tr w:rsidR="2D6A360B" w:rsidRPr="006B6575" w14:paraId="5069AF7E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B4E83CF" w14:textId="77777777" w:rsidR="2D6A360B" w:rsidRPr="006B6575" w:rsidRDefault="2D6A360B" w:rsidP="2D6A360B">
            <w:pPr>
              <w:pStyle w:val="tekstwtabeliTNR"/>
            </w:pPr>
            <w:r w:rsidRPr="006B6575">
              <w:t>Punkt widzenia:</w:t>
            </w:r>
          </w:p>
        </w:tc>
        <w:tc>
          <w:tcPr>
            <w:tcW w:w="7513" w:type="dxa"/>
            <w:vAlign w:val="center"/>
          </w:tcPr>
          <w:p w14:paraId="41D09CEA" w14:textId="48E76B5C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Techniczno-realizacyjny - wykonalność wymagań, spójność architektury, ograniczenia czasowe semestru</w:t>
            </w:r>
          </w:p>
        </w:tc>
      </w:tr>
      <w:tr w:rsidR="2D6A360B" w:rsidRPr="006B6575" w14:paraId="73D82ADB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FE9B040" w14:textId="77777777" w:rsidR="2D6A360B" w:rsidRPr="006B6575" w:rsidRDefault="2D6A360B" w:rsidP="2D6A360B">
            <w:pPr>
              <w:pStyle w:val="tekstwtabeliTNR"/>
            </w:pPr>
            <w:r w:rsidRPr="006B6575">
              <w:t>Ograniczenia:</w:t>
            </w:r>
          </w:p>
        </w:tc>
        <w:tc>
          <w:tcPr>
            <w:tcW w:w="7513" w:type="dxa"/>
            <w:vAlign w:val="center"/>
          </w:tcPr>
          <w:p w14:paraId="0630A4F3" w14:textId="1A7528FE" w:rsidR="2D6A360B" w:rsidRPr="006B6575" w:rsidRDefault="2D6A360B" w:rsidP="2D6A360B">
            <w:pPr>
              <w:ind w:firstLine="0"/>
              <w:rPr>
                <w:i/>
                <w:iCs/>
                <w:sz w:val="16"/>
                <w:szCs w:val="16"/>
              </w:rPr>
            </w:pPr>
            <w:r w:rsidRPr="006B6575">
              <w:rPr>
                <w:i/>
                <w:iCs/>
                <w:sz w:val="16"/>
                <w:szCs w:val="16"/>
              </w:rPr>
              <w:t>Ograniczony budżet i czas, brak doświadczenia produkcyjnego;</w:t>
            </w:r>
          </w:p>
        </w:tc>
      </w:tr>
      <w:tr w:rsidR="2D6A360B" w:rsidRPr="006B6575" w14:paraId="4ED9D482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012CB4B" w14:textId="77777777" w:rsidR="2D6A360B" w:rsidRPr="006B6575" w:rsidRDefault="2D6A360B" w:rsidP="2D6A360B">
            <w:pPr>
              <w:pStyle w:val="tekstwtabeliTNR"/>
            </w:pPr>
            <w:r w:rsidRPr="006B6575">
              <w:t>Wymagania:</w:t>
            </w:r>
          </w:p>
        </w:tc>
        <w:tc>
          <w:tcPr>
            <w:tcW w:w="7513" w:type="dxa"/>
            <w:vAlign w:val="center"/>
          </w:tcPr>
          <w:p w14:paraId="2B784D25" w14:textId="1A1D538B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</w:p>
        </w:tc>
      </w:tr>
    </w:tbl>
    <w:p w14:paraId="12647C5D" w14:textId="2CC107F0" w:rsidR="2D6A360B" w:rsidRPr="006B6575" w:rsidRDefault="2D6A360B" w:rsidP="2D6A360B">
      <w:pPr>
        <w:rPr>
          <w:color w:val="000000" w:themeColor="text1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9"/>
        <w:gridCol w:w="7302"/>
      </w:tblGrid>
      <w:tr w:rsidR="2D6A360B" w:rsidRPr="006B6575" w14:paraId="7751DCD7" w14:textId="77777777" w:rsidTr="2D6A360B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39607873" w14:textId="77777777" w:rsidR="2D6A360B" w:rsidRPr="006B6575" w:rsidRDefault="2D6A360B" w:rsidP="2D6A360B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UDZIAŁOWCA</w:t>
            </w:r>
          </w:p>
        </w:tc>
      </w:tr>
      <w:tr w:rsidR="2D6A360B" w:rsidRPr="006B6575" w14:paraId="1804E8BF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BB152FD" w14:textId="77777777" w:rsidR="2D6A360B" w:rsidRPr="006B6575" w:rsidRDefault="2D6A360B" w:rsidP="2D6A360B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7513" w:type="dxa"/>
            <w:vAlign w:val="center"/>
          </w:tcPr>
          <w:p w14:paraId="61AE0870" w14:textId="301B1318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 xml:space="preserve">UOP 01  </w:t>
            </w:r>
          </w:p>
        </w:tc>
      </w:tr>
      <w:tr w:rsidR="2D6A360B" w:rsidRPr="006B6575" w14:paraId="598D9331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46C193B" w14:textId="77777777" w:rsidR="2D6A360B" w:rsidRPr="006B6575" w:rsidRDefault="2D6A360B" w:rsidP="2D6A360B">
            <w:pPr>
              <w:pStyle w:val="tekstwtabeliTNR"/>
            </w:pPr>
            <w:r w:rsidRPr="006B6575">
              <w:t>Nazwa:</w:t>
            </w:r>
          </w:p>
        </w:tc>
        <w:tc>
          <w:tcPr>
            <w:tcW w:w="7513" w:type="dxa"/>
            <w:vAlign w:val="center"/>
          </w:tcPr>
          <w:p w14:paraId="7EDACA2F" w14:textId="2B4A5F23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Promotor</w:t>
            </w:r>
          </w:p>
        </w:tc>
      </w:tr>
      <w:tr w:rsidR="2D6A360B" w:rsidRPr="006B6575" w14:paraId="7D2E766F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470C221" w14:textId="77777777" w:rsidR="2D6A360B" w:rsidRPr="006B6575" w:rsidRDefault="2D6A360B" w:rsidP="2D6A360B">
            <w:pPr>
              <w:pStyle w:val="tekstwtabeliTNR"/>
            </w:pPr>
            <w:r w:rsidRPr="006B6575">
              <w:t>Opis:</w:t>
            </w:r>
          </w:p>
        </w:tc>
        <w:tc>
          <w:tcPr>
            <w:tcW w:w="7513" w:type="dxa"/>
            <w:vAlign w:val="center"/>
          </w:tcPr>
          <w:p w14:paraId="33F17DD6" w14:textId="1B586CE3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Uczelniany opiekun projektu ze strony PJATK, weryfikujący zgodność realizacji z wymaganiami akademickimi i jakość dokumentacji</w:t>
            </w:r>
          </w:p>
        </w:tc>
      </w:tr>
      <w:tr w:rsidR="2D6A360B" w:rsidRPr="006B6575" w14:paraId="358A0AAE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9C4C1AF" w14:textId="77777777" w:rsidR="2D6A360B" w:rsidRPr="006B6575" w:rsidRDefault="2D6A360B" w:rsidP="2D6A360B">
            <w:pPr>
              <w:pStyle w:val="tekstwtabeliTNR"/>
            </w:pPr>
            <w:r w:rsidRPr="006B6575">
              <w:t>Typ udziałowca:</w:t>
            </w:r>
          </w:p>
        </w:tc>
        <w:tc>
          <w:tcPr>
            <w:tcW w:w="7513" w:type="dxa"/>
            <w:vAlign w:val="center"/>
          </w:tcPr>
          <w:p w14:paraId="77D841F8" w14:textId="45F0C11C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Ożywiony, pośredni</w:t>
            </w:r>
          </w:p>
        </w:tc>
      </w:tr>
      <w:tr w:rsidR="2D6A360B" w:rsidRPr="006B6575" w14:paraId="0529E44B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A2614A3" w14:textId="77777777" w:rsidR="2D6A360B" w:rsidRPr="006B6575" w:rsidRDefault="2D6A360B" w:rsidP="2D6A360B">
            <w:pPr>
              <w:pStyle w:val="tekstwtabeliTNR"/>
            </w:pPr>
            <w:r w:rsidRPr="006B6575">
              <w:t>Punkt widzenia:</w:t>
            </w:r>
          </w:p>
        </w:tc>
        <w:tc>
          <w:tcPr>
            <w:tcW w:w="7513" w:type="dxa"/>
            <w:vAlign w:val="center"/>
          </w:tcPr>
          <w:p w14:paraId="04766966" w14:textId="495687A8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Akademicki - poprawność metodyczna, kompletność dokumentacji, zgodność ze standardem kursowym</w:t>
            </w:r>
          </w:p>
        </w:tc>
      </w:tr>
      <w:tr w:rsidR="2D6A360B" w:rsidRPr="006B6575" w14:paraId="1321CA3B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C10A5F5" w14:textId="77777777" w:rsidR="2D6A360B" w:rsidRPr="006B6575" w:rsidRDefault="2D6A360B" w:rsidP="2D6A360B">
            <w:pPr>
              <w:pStyle w:val="tekstwtabeliTNR"/>
            </w:pPr>
            <w:r w:rsidRPr="006B6575">
              <w:t>Ograniczenia:</w:t>
            </w:r>
          </w:p>
        </w:tc>
        <w:tc>
          <w:tcPr>
            <w:tcW w:w="7513" w:type="dxa"/>
            <w:vAlign w:val="center"/>
          </w:tcPr>
          <w:p w14:paraId="572487CB" w14:textId="2FCA44D9" w:rsidR="2D6A360B" w:rsidRPr="006B6575" w:rsidRDefault="2D6A360B" w:rsidP="2D6A360B">
            <w:pPr>
              <w:ind w:firstLine="0"/>
              <w:rPr>
                <w:i/>
                <w:iCs/>
                <w:sz w:val="16"/>
                <w:szCs w:val="16"/>
              </w:rPr>
            </w:pPr>
            <w:r w:rsidRPr="006B6575">
              <w:rPr>
                <w:i/>
                <w:iCs/>
                <w:sz w:val="16"/>
                <w:szCs w:val="16"/>
              </w:rPr>
              <w:t>Nie specyfikuje wymagań biznesowych ani technicznych; jego rola ogranicza się do oceny i doradztwa</w:t>
            </w:r>
          </w:p>
        </w:tc>
      </w:tr>
      <w:tr w:rsidR="2D6A360B" w:rsidRPr="006B6575" w14:paraId="3BE8DD63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7CA4F31" w14:textId="77777777" w:rsidR="2D6A360B" w:rsidRPr="006B6575" w:rsidRDefault="2D6A360B" w:rsidP="2D6A360B">
            <w:pPr>
              <w:pStyle w:val="tekstwtabeliTNR"/>
            </w:pPr>
            <w:r w:rsidRPr="006B6575">
              <w:t>Wymagania:</w:t>
            </w:r>
          </w:p>
        </w:tc>
        <w:tc>
          <w:tcPr>
            <w:tcW w:w="7513" w:type="dxa"/>
            <w:vAlign w:val="center"/>
          </w:tcPr>
          <w:p w14:paraId="51139144" w14:textId="2FB2756D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-</w:t>
            </w:r>
          </w:p>
        </w:tc>
      </w:tr>
    </w:tbl>
    <w:p w14:paraId="7A82FFE4" w14:textId="3B3F8F47" w:rsidR="2D6A360B" w:rsidRPr="006B6575" w:rsidRDefault="2D6A360B" w:rsidP="2D6A360B">
      <w:pPr>
        <w:rPr>
          <w:color w:val="000000" w:themeColor="text1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9"/>
        <w:gridCol w:w="7302"/>
      </w:tblGrid>
      <w:tr w:rsidR="120C7D95" w:rsidRPr="006B6575" w14:paraId="07216C7B" w14:textId="77777777" w:rsidTr="2D6A360B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3B000136" w14:textId="77777777" w:rsidR="120C7D95" w:rsidRPr="006B6575" w:rsidRDefault="120C7D95" w:rsidP="120C7D95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UDZIAŁOWCA</w:t>
            </w:r>
          </w:p>
        </w:tc>
      </w:tr>
      <w:tr w:rsidR="120C7D95" w:rsidRPr="006B6575" w14:paraId="7A822AD6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A94C957" w14:textId="77777777" w:rsidR="120C7D95" w:rsidRPr="006B6575" w:rsidRDefault="120C7D95" w:rsidP="120C7D95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7513" w:type="dxa"/>
            <w:vAlign w:val="center"/>
          </w:tcPr>
          <w:p w14:paraId="53601F13" w14:textId="2792BD56" w:rsidR="120C7D95" w:rsidRPr="006B6575" w:rsidRDefault="2D6A360B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UOB 02</w:t>
            </w:r>
          </w:p>
        </w:tc>
      </w:tr>
      <w:tr w:rsidR="120C7D95" w:rsidRPr="006B6575" w14:paraId="35099EE6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8E7BA26" w14:textId="77777777" w:rsidR="120C7D95" w:rsidRPr="006B6575" w:rsidRDefault="120C7D95" w:rsidP="120C7D95">
            <w:pPr>
              <w:pStyle w:val="tekstwtabeliTNR"/>
            </w:pPr>
            <w:r w:rsidRPr="006B6575">
              <w:t>Nazwa:</w:t>
            </w:r>
          </w:p>
        </w:tc>
        <w:tc>
          <w:tcPr>
            <w:tcW w:w="7513" w:type="dxa"/>
            <w:vAlign w:val="center"/>
          </w:tcPr>
          <w:p w14:paraId="7B56D134" w14:textId="60CF54AC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Społeczeństwo Trójmiasta</w:t>
            </w:r>
          </w:p>
        </w:tc>
      </w:tr>
      <w:tr w:rsidR="120C7D95" w:rsidRPr="006B6575" w14:paraId="1FD0F1B3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4D4CDC3" w14:textId="77777777" w:rsidR="120C7D95" w:rsidRPr="006B6575" w:rsidRDefault="120C7D95" w:rsidP="120C7D95">
            <w:pPr>
              <w:pStyle w:val="tekstwtabeliTNR"/>
            </w:pPr>
            <w:r w:rsidRPr="006B6575">
              <w:t>Opis:</w:t>
            </w:r>
          </w:p>
        </w:tc>
        <w:tc>
          <w:tcPr>
            <w:tcW w:w="7513" w:type="dxa"/>
            <w:vAlign w:val="center"/>
          </w:tcPr>
          <w:p w14:paraId="361915E7" w14:textId="1CD92A1F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Mieszkańcy Gdańska, Gdyni, Sopotu, i okolic - główni użytkownicy końcowi aplikacji</w:t>
            </w:r>
          </w:p>
        </w:tc>
      </w:tr>
      <w:tr w:rsidR="120C7D95" w:rsidRPr="006B6575" w14:paraId="6B550398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C5D1E5F" w14:textId="77777777" w:rsidR="120C7D95" w:rsidRPr="006B6575" w:rsidRDefault="120C7D95" w:rsidP="120C7D95">
            <w:pPr>
              <w:pStyle w:val="tekstwtabeliTNR"/>
            </w:pPr>
            <w:r w:rsidRPr="006B6575">
              <w:t>Typ udziałowca:</w:t>
            </w:r>
          </w:p>
        </w:tc>
        <w:tc>
          <w:tcPr>
            <w:tcW w:w="7513" w:type="dxa"/>
            <w:vAlign w:val="center"/>
          </w:tcPr>
          <w:p w14:paraId="0C7B997A" w14:textId="33026CA4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Ożywiony, bezpośredni</w:t>
            </w:r>
          </w:p>
        </w:tc>
      </w:tr>
      <w:tr w:rsidR="120C7D95" w:rsidRPr="006B6575" w14:paraId="48DA9FC5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EC0648E" w14:textId="77777777" w:rsidR="120C7D95" w:rsidRPr="006B6575" w:rsidRDefault="120C7D95" w:rsidP="120C7D95">
            <w:pPr>
              <w:pStyle w:val="tekstwtabeliTNR"/>
            </w:pPr>
            <w:r w:rsidRPr="006B6575">
              <w:t>Punkt widzenia:</w:t>
            </w:r>
          </w:p>
        </w:tc>
        <w:tc>
          <w:tcPr>
            <w:tcW w:w="7513" w:type="dxa"/>
            <w:vAlign w:val="center"/>
          </w:tcPr>
          <w:p w14:paraId="1D4483E3" w14:textId="56E1891F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 xml:space="preserve">Perspektywa użytkownika końcowego  </w:t>
            </w:r>
          </w:p>
        </w:tc>
      </w:tr>
      <w:tr w:rsidR="120C7D95" w:rsidRPr="006B6575" w14:paraId="22A97041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53C9ECF" w14:textId="77777777" w:rsidR="120C7D95" w:rsidRPr="006B6575" w:rsidRDefault="120C7D95" w:rsidP="120C7D95">
            <w:pPr>
              <w:pStyle w:val="tekstwtabeliTNR"/>
            </w:pPr>
            <w:r w:rsidRPr="006B6575">
              <w:t>Ograniczenia:</w:t>
            </w:r>
          </w:p>
        </w:tc>
        <w:tc>
          <w:tcPr>
            <w:tcW w:w="7513" w:type="dxa"/>
            <w:vAlign w:val="center"/>
          </w:tcPr>
          <w:p w14:paraId="27764E9C" w14:textId="335FCBD1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Nie mają wpływu na decyzje techniczne ani finansowe projektu</w:t>
            </w:r>
          </w:p>
        </w:tc>
      </w:tr>
      <w:tr w:rsidR="120C7D95" w:rsidRPr="006B6575" w14:paraId="2CDFF36D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AC20B32" w14:textId="77777777" w:rsidR="120C7D95" w:rsidRPr="006B6575" w:rsidRDefault="120C7D95" w:rsidP="120C7D95">
            <w:pPr>
              <w:pStyle w:val="tekstwtabeliTNR"/>
            </w:pPr>
            <w:r w:rsidRPr="006B6575">
              <w:t>Wymagania:</w:t>
            </w:r>
          </w:p>
        </w:tc>
        <w:tc>
          <w:tcPr>
            <w:tcW w:w="7513" w:type="dxa"/>
            <w:vAlign w:val="center"/>
          </w:tcPr>
          <w:p w14:paraId="67DEDBB4" w14:textId="1EBE1583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</w:p>
        </w:tc>
      </w:tr>
    </w:tbl>
    <w:p w14:paraId="32D2EE96" w14:textId="6DBD936E" w:rsidR="001C64A8" w:rsidRPr="006B6575" w:rsidRDefault="001C64A8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8"/>
        <w:gridCol w:w="7303"/>
      </w:tblGrid>
      <w:tr w:rsidR="120C7D95" w:rsidRPr="006B6575" w14:paraId="2D31928D" w14:textId="77777777" w:rsidTr="2D6A360B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7CF05259" w14:textId="77777777" w:rsidR="120C7D95" w:rsidRPr="006B6575" w:rsidRDefault="120C7D95" w:rsidP="120C7D95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UDZIAŁOWCA</w:t>
            </w:r>
          </w:p>
        </w:tc>
      </w:tr>
      <w:tr w:rsidR="120C7D95" w:rsidRPr="006B6575" w14:paraId="29DEC27B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E95F22D" w14:textId="77777777" w:rsidR="120C7D95" w:rsidRPr="006B6575" w:rsidRDefault="120C7D95" w:rsidP="120C7D95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7513" w:type="dxa"/>
            <w:vAlign w:val="center"/>
          </w:tcPr>
          <w:p w14:paraId="39A7554F" w14:textId="50C5D6F1" w:rsidR="120C7D95" w:rsidRPr="006B6575" w:rsidRDefault="2D6A360B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UOP 02</w:t>
            </w:r>
          </w:p>
        </w:tc>
      </w:tr>
      <w:tr w:rsidR="120C7D95" w:rsidRPr="006B6575" w14:paraId="06BAD8A6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5F9CD81" w14:textId="77777777" w:rsidR="120C7D95" w:rsidRPr="006B6575" w:rsidRDefault="120C7D95" w:rsidP="120C7D95">
            <w:pPr>
              <w:pStyle w:val="tekstwtabeliTNR"/>
            </w:pPr>
            <w:r w:rsidRPr="006B6575">
              <w:t>Nazwa:</w:t>
            </w:r>
          </w:p>
        </w:tc>
        <w:tc>
          <w:tcPr>
            <w:tcW w:w="7513" w:type="dxa"/>
            <w:vAlign w:val="center"/>
          </w:tcPr>
          <w:p w14:paraId="41841454" w14:textId="67264DE4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Urzędy Miast</w:t>
            </w:r>
          </w:p>
        </w:tc>
      </w:tr>
      <w:tr w:rsidR="120C7D95" w:rsidRPr="006B6575" w14:paraId="7FC4269F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B3042A1" w14:textId="77777777" w:rsidR="120C7D95" w:rsidRPr="006B6575" w:rsidRDefault="120C7D95" w:rsidP="120C7D95">
            <w:pPr>
              <w:pStyle w:val="tekstwtabeliTNR"/>
            </w:pPr>
            <w:r w:rsidRPr="006B6575">
              <w:t>Opis:</w:t>
            </w:r>
          </w:p>
        </w:tc>
        <w:tc>
          <w:tcPr>
            <w:tcW w:w="7513" w:type="dxa"/>
            <w:vAlign w:val="center"/>
          </w:tcPr>
          <w:p w14:paraId="485C56B2" w14:textId="260940BF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 xml:space="preserve">Instytucje publiczne zainteresowane promocją aktywności fizycznej i poprawą infrastruktury miejskiej; Potencjalni dofinansowujący, odbiorcy raportów o problemach infrastrukturalnych  </w:t>
            </w:r>
          </w:p>
        </w:tc>
      </w:tr>
      <w:tr w:rsidR="120C7D95" w:rsidRPr="006B6575" w14:paraId="51BE4CE2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3750018" w14:textId="77777777" w:rsidR="120C7D95" w:rsidRPr="006B6575" w:rsidRDefault="120C7D95" w:rsidP="120C7D95">
            <w:pPr>
              <w:pStyle w:val="tekstwtabeliTNR"/>
            </w:pPr>
            <w:r w:rsidRPr="006B6575">
              <w:t>Typ udziałowca:</w:t>
            </w:r>
          </w:p>
        </w:tc>
        <w:tc>
          <w:tcPr>
            <w:tcW w:w="7513" w:type="dxa"/>
            <w:vAlign w:val="center"/>
          </w:tcPr>
          <w:p w14:paraId="3DCE077B" w14:textId="37A08D50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Ożywiony, pośredni</w:t>
            </w:r>
          </w:p>
        </w:tc>
      </w:tr>
      <w:tr w:rsidR="120C7D95" w:rsidRPr="006B6575" w14:paraId="1A7AD0D5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2C53FCC" w14:textId="77777777" w:rsidR="120C7D95" w:rsidRPr="006B6575" w:rsidRDefault="120C7D95" w:rsidP="120C7D95">
            <w:pPr>
              <w:pStyle w:val="tekstwtabeliTNR"/>
            </w:pPr>
            <w:r w:rsidRPr="006B6575">
              <w:t>Punkt widzenia:</w:t>
            </w:r>
          </w:p>
        </w:tc>
        <w:tc>
          <w:tcPr>
            <w:tcW w:w="7513" w:type="dxa"/>
            <w:vAlign w:val="center"/>
          </w:tcPr>
          <w:p w14:paraId="7EE92C15" w14:textId="0C39869E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Perspektywa ekonomiczna i planowania miejskiego - redukcja ruchu, zdrowie publiczne, dane o infrastrukturze.</w:t>
            </w:r>
          </w:p>
        </w:tc>
      </w:tr>
      <w:tr w:rsidR="120C7D95" w:rsidRPr="006B6575" w14:paraId="19EBA820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F183A78" w14:textId="77777777" w:rsidR="120C7D95" w:rsidRPr="006B6575" w:rsidRDefault="120C7D95" w:rsidP="120C7D95">
            <w:pPr>
              <w:pStyle w:val="tekstwtabeliTNR"/>
            </w:pPr>
            <w:r w:rsidRPr="006B6575">
              <w:t>Ograniczenia:</w:t>
            </w:r>
          </w:p>
        </w:tc>
        <w:tc>
          <w:tcPr>
            <w:tcW w:w="7513" w:type="dxa"/>
            <w:vAlign w:val="center"/>
          </w:tcPr>
          <w:p w14:paraId="604D20ED" w14:textId="4D142C13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Decyzje podejmowane w trybie administracyjnym, możliwy długi czas reakcji</w:t>
            </w:r>
          </w:p>
        </w:tc>
      </w:tr>
      <w:tr w:rsidR="120C7D95" w:rsidRPr="006B6575" w14:paraId="5EC403C8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5F93E0B" w14:textId="77777777" w:rsidR="120C7D95" w:rsidRPr="006B6575" w:rsidRDefault="120C7D95" w:rsidP="120C7D95">
            <w:pPr>
              <w:pStyle w:val="tekstwtabeliTNR"/>
            </w:pPr>
            <w:r w:rsidRPr="006B6575">
              <w:t>Wymagania:</w:t>
            </w:r>
          </w:p>
        </w:tc>
        <w:tc>
          <w:tcPr>
            <w:tcW w:w="7513" w:type="dxa"/>
            <w:vAlign w:val="center"/>
          </w:tcPr>
          <w:p w14:paraId="69996E97" w14:textId="009BA395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</w:p>
        </w:tc>
      </w:tr>
    </w:tbl>
    <w:p w14:paraId="63B0E436" w14:textId="43CA37CB" w:rsidR="6FD83C37" w:rsidRPr="006B6575" w:rsidRDefault="6FD83C37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9"/>
        <w:gridCol w:w="7302"/>
      </w:tblGrid>
      <w:tr w:rsidR="120C7D95" w:rsidRPr="006B6575" w14:paraId="28B1D852" w14:textId="77777777" w:rsidTr="2D6A360B">
        <w:trPr>
          <w:trHeight w:val="300"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13A4297A" w14:textId="77777777" w:rsidR="120C7D95" w:rsidRPr="006B6575" w:rsidRDefault="120C7D95" w:rsidP="120C7D95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UDZIAŁOWCA</w:t>
            </w:r>
          </w:p>
        </w:tc>
      </w:tr>
      <w:tr w:rsidR="120C7D95" w:rsidRPr="006B6575" w14:paraId="7A68E2DE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B93BC5B" w14:textId="77777777" w:rsidR="120C7D95" w:rsidRPr="006B6575" w:rsidRDefault="120C7D95" w:rsidP="120C7D95">
            <w:pPr>
              <w:pStyle w:val="tekstwtabeliTNR"/>
            </w:pPr>
            <w:r w:rsidRPr="006B6575">
              <w:lastRenderedPageBreak/>
              <w:t>Identyfikator:</w:t>
            </w:r>
          </w:p>
        </w:tc>
        <w:tc>
          <w:tcPr>
            <w:tcW w:w="7513" w:type="dxa"/>
            <w:vAlign w:val="center"/>
          </w:tcPr>
          <w:p w14:paraId="2228112A" w14:textId="3B66E4DF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UNP 01</w:t>
            </w:r>
          </w:p>
        </w:tc>
      </w:tr>
      <w:tr w:rsidR="120C7D95" w:rsidRPr="006B6575" w14:paraId="7B8C28BD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F89D813" w14:textId="77777777" w:rsidR="120C7D95" w:rsidRPr="006B6575" w:rsidRDefault="120C7D95" w:rsidP="120C7D95">
            <w:pPr>
              <w:pStyle w:val="tekstwtabeliTNR"/>
            </w:pPr>
            <w:r w:rsidRPr="006B6575">
              <w:t>Nazwa:</w:t>
            </w:r>
          </w:p>
        </w:tc>
        <w:tc>
          <w:tcPr>
            <w:tcW w:w="7513" w:type="dxa"/>
            <w:vAlign w:val="center"/>
          </w:tcPr>
          <w:p w14:paraId="5DAE74D6" w14:textId="11897BA6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Infrastruktura chmurowa AWS</w:t>
            </w:r>
          </w:p>
        </w:tc>
      </w:tr>
      <w:tr w:rsidR="120C7D95" w:rsidRPr="006B6575" w14:paraId="5F6197BE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2DF1872" w14:textId="77777777" w:rsidR="120C7D95" w:rsidRPr="006B6575" w:rsidRDefault="120C7D95" w:rsidP="120C7D95">
            <w:pPr>
              <w:pStyle w:val="tekstwtabeliTNR"/>
            </w:pPr>
            <w:r w:rsidRPr="006B6575">
              <w:t>Opis:</w:t>
            </w:r>
          </w:p>
        </w:tc>
        <w:tc>
          <w:tcPr>
            <w:tcW w:w="7513" w:type="dxa"/>
            <w:vAlign w:val="center"/>
          </w:tcPr>
          <w:p w14:paraId="07434311" w14:textId="1D0F4033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Środowisko chmurowe, w którym działa backend systemu;</w:t>
            </w:r>
            <w:r w:rsidRPr="006B6575">
              <w:rPr>
                <w:rFonts w:ascii="Times New Roman" w:hAnsi="Times New Roman"/>
              </w:rPr>
              <w:br/>
              <w:t>Narzuca wymagania dotyczące architektury, skalowalności i dostępności</w:t>
            </w:r>
          </w:p>
        </w:tc>
      </w:tr>
      <w:tr w:rsidR="120C7D95" w:rsidRPr="006B6575" w14:paraId="4C0D0001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498D216" w14:textId="77777777" w:rsidR="120C7D95" w:rsidRPr="006B6575" w:rsidRDefault="120C7D95" w:rsidP="120C7D95">
            <w:pPr>
              <w:pStyle w:val="tekstwtabeliTNR"/>
            </w:pPr>
            <w:r w:rsidRPr="006B6575">
              <w:t>Typ udziałowca:</w:t>
            </w:r>
          </w:p>
        </w:tc>
        <w:tc>
          <w:tcPr>
            <w:tcW w:w="7513" w:type="dxa"/>
            <w:vAlign w:val="center"/>
          </w:tcPr>
          <w:p w14:paraId="3D6E29D2" w14:textId="66D29244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Nieożywiony, pośredni</w:t>
            </w:r>
          </w:p>
        </w:tc>
      </w:tr>
      <w:tr w:rsidR="120C7D95" w:rsidRPr="006B6575" w14:paraId="2CA06792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E9EF029" w14:textId="77777777" w:rsidR="120C7D95" w:rsidRPr="006B6575" w:rsidRDefault="120C7D95" w:rsidP="120C7D95">
            <w:pPr>
              <w:pStyle w:val="tekstwtabeliTNR"/>
            </w:pPr>
            <w:r w:rsidRPr="006B6575">
              <w:t>Punkt widzenia:</w:t>
            </w:r>
          </w:p>
        </w:tc>
        <w:tc>
          <w:tcPr>
            <w:tcW w:w="7513" w:type="dxa"/>
            <w:vAlign w:val="center"/>
          </w:tcPr>
          <w:p w14:paraId="654F2841" w14:textId="603AF4B0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Perspektywa techniczna - dostępność usług, limity, koszty utrzymania</w:t>
            </w:r>
          </w:p>
        </w:tc>
      </w:tr>
      <w:tr w:rsidR="120C7D95" w:rsidRPr="006B6575" w14:paraId="293A8D7D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EA26062" w14:textId="77777777" w:rsidR="120C7D95" w:rsidRPr="006B6575" w:rsidRDefault="120C7D95" w:rsidP="120C7D95">
            <w:pPr>
              <w:pStyle w:val="tekstwtabeliTNR"/>
            </w:pPr>
            <w:r w:rsidRPr="006B6575">
              <w:t>Ograniczenia:</w:t>
            </w:r>
          </w:p>
        </w:tc>
        <w:tc>
          <w:tcPr>
            <w:tcW w:w="7513" w:type="dxa"/>
            <w:vAlign w:val="center"/>
          </w:tcPr>
          <w:p w14:paraId="45EAB725" w14:textId="4AFDE443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Koszty utrzymania serwerów, limity zasobów obliczeniowych, zależność od polityki cenowej AWS</w:t>
            </w:r>
          </w:p>
        </w:tc>
      </w:tr>
      <w:tr w:rsidR="120C7D95" w:rsidRPr="006B6575" w14:paraId="179ED7B9" w14:textId="77777777" w:rsidTr="2D6A360B">
        <w:trPr>
          <w:trHeight w:val="300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25C4E66" w14:textId="77777777" w:rsidR="120C7D95" w:rsidRPr="006B6575" w:rsidRDefault="120C7D95" w:rsidP="120C7D95">
            <w:pPr>
              <w:pStyle w:val="tekstwtabeliTNR"/>
            </w:pPr>
            <w:r w:rsidRPr="006B6575">
              <w:t>Wymagania:</w:t>
            </w:r>
          </w:p>
        </w:tc>
        <w:tc>
          <w:tcPr>
            <w:tcW w:w="7513" w:type="dxa"/>
            <w:vAlign w:val="center"/>
          </w:tcPr>
          <w:p w14:paraId="5859146F" w14:textId="29B6EBA8" w:rsidR="120C7D95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</w:p>
        </w:tc>
      </w:tr>
    </w:tbl>
    <w:p w14:paraId="5051906D" w14:textId="05063973" w:rsidR="120C7D95" w:rsidRPr="006B6575" w:rsidRDefault="120C7D95" w:rsidP="120C7D95">
      <w:pPr>
        <w:ind w:firstLine="0"/>
      </w:pPr>
    </w:p>
    <w:tbl>
      <w:tblPr>
        <w:tblW w:w="921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5"/>
        <w:gridCol w:w="7519"/>
      </w:tblGrid>
      <w:tr w:rsidR="00606BDC" w:rsidRPr="006B6575" w14:paraId="65449862" w14:textId="77777777" w:rsidTr="2D6A360B">
        <w:trPr>
          <w:cantSplit/>
        </w:trPr>
        <w:tc>
          <w:tcPr>
            <w:tcW w:w="9214" w:type="dxa"/>
            <w:gridSpan w:val="2"/>
            <w:shd w:val="clear" w:color="auto" w:fill="D9D9D9" w:themeFill="background1" w:themeFillShade="D9"/>
            <w:vAlign w:val="center"/>
          </w:tcPr>
          <w:p w14:paraId="6117B340" w14:textId="77777777" w:rsidR="00606BDC" w:rsidRPr="006B6575" w:rsidRDefault="00606BDC" w:rsidP="006F5A48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UDZIAŁOWCA</w:t>
            </w:r>
          </w:p>
        </w:tc>
      </w:tr>
      <w:tr w:rsidR="007E2B87" w:rsidRPr="006B6575" w14:paraId="38B63283" w14:textId="77777777" w:rsidTr="2D6A360B">
        <w:trPr>
          <w:trHeight w:val="300"/>
        </w:trPr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1396C44A" w14:textId="77777777" w:rsidR="007E2B87" w:rsidRPr="006B6575" w:rsidRDefault="007E2B87" w:rsidP="006F5A48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7519" w:type="dxa"/>
            <w:vAlign w:val="center"/>
          </w:tcPr>
          <w:p w14:paraId="6AC59370" w14:textId="00F18896" w:rsidR="007E2B87" w:rsidRPr="006B6575" w:rsidRDefault="120C7D95" w:rsidP="006F5A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UNP 02</w:t>
            </w:r>
          </w:p>
        </w:tc>
      </w:tr>
      <w:tr w:rsidR="007E2B87" w:rsidRPr="006B6575" w14:paraId="400E15EF" w14:textId="77777777" w:rsidTr="2D6A360B"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40BCAB20" w14:textId="77777777" w:rsidR="007E2B87" w:rsidRPr="006B6575" w:rsidRDefault="007E2B87" w:rsidP="006F5A48">
            <w:pPr>
              <w:pStyle w:val="tekstwtabeliTNR"/>
            </w:pPr>
            <w:r w:rsidRPr="006B6575">
              <w:t>Nazwa:</w:t>
            </w:r>
          </w:p>
        </w:tc>
        <w:tc>
          <w:tcPr>
            <w:tcW w:w="7519" w:type="dxa"/>
            <w:vAlign w:val="center"/>
          </w:tcPr>
          <w:p w14:paraId="20FDB4CE" w14:textId="7DF912AA" w:rsidR="007E2B87" w:rsidRPr="006B6575" w:rsidRDefault="120C7D95" w:rsidP="006F5A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Google Maps API</w:t>
            </w:r>
          </w:p>
        </w:tc>
      </w:tr>
      <w:tr w:rsidR="007E2B87" w:rsidRPr="006B6575" w14:paraId="329DC0CE" w14:textId="77777777" w:rsidTr="2D6A360B"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776C3628" w14:textId="77777777" w:rsidR="007E2B87" w:rsidRPr="006B6575" w:rsidRDefault="007E2B87" w:rsidP="006F5A48">
            <w:pPr>
              <w:pStyle w:val="tekstwtabeliTNR"/>
            </w:pPr>
            <w:r w:rsidRPr="006B6575">
              <w:t>Opis:</w:t>
            </w:r>
          </w:p>
        </w:tc>
        <w:tc>
          <w:tcPr>
            <w:tcW w:w="7519" w:type="dxa"/>
            <w:vAlign w:val="center"/>
          </w:tcPr>
          <w:p w14:paraId="0D668F8D" w14:textId="41601E09" w:rsidR="007E2B87" w:rsidRPr="006B6575" w:rsidRDefault="120C7D95" w:rsidP="006F5A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Zewnętrzna usługa mapowa dostarczająca dane kartograficzne i geograficzne;</w:t>
            </w:r>
            <w:r w:rsidR="007E2B87" w:rsidRPr="006B6575">
              <w:rPr>
                <w:rFonts w:ascii="Times New Roman" w:hAnsi="Times New Roman"/>
              </w:rPr>
              <w:br/>
            </w:r>
            <w:r w:rsidRPr="006B6575">
              <w:rPr>
                <w:rFonts w:ascii="Times New Roman" w:hAnsi="Times New Roman"/>
              </w:rPr>
              <w:t>Narzuca wymagania interfejsowe i licencyjne</w:t>
            </w:r>
          </w:p>
        </w:tc>
      </w:tr>
      <w:tr w:rsidR="007E2B87" w:rsidRPr="006B6575" w14:paraId="64622771" w14:textId="77777777" w:rsidTr="2D6A360B"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68FA7B98" w14:textId="77777777" w:rsidR="007E2B87" w:rsidRPr="006B6575" w:rsidRDefault="007E2B87" w:rsidP="006F5A48">
            <w:pPr>
              <w:pStyle w:val="tekstwtabeliTNR"/>
            </w:pPr>
            <w:r w:rsidRPr="006B6575">
              <w:t>Typ udziałowca:</w:t>
            </w:r>
          </w:p>
        </w:tc>
        <w:tc>
          <w:tcPr>
            <w:tcW w:w="7519" w:type="dxa"/>
            <w:vAlign w:val="center"/>
          </w:tcPr>
          <w:p w14:paraId="6C647179" w14:textId="0AFEF930" w:rsidR="007E2B87" w:rsidRPr="006B6575" w:rsidRDefault="120C7D95" w:rsidP="006F5A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Nieożywiony, pośredni</w:t>
            </w:r>
          </w:p>
        </w:tc>
      </w:tr>
      <w:tr w:rsidR="007E2B87" w:rsidRPr="006B6575" w14:paraId="7806EA83" w14:textId="77777777" w:rsidTr="2D6A360B"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248FF6E4" w14:textId="77777777" w:rsidR="007E2B87" w:rsidRPr="006B6575" w:rsidRDefault="007E2B87" w:rsidP="006F5A48">
            <w:pPr>
              <w:pStyle w:val="tekstwtabeliTNR"/>
            </w:pPr>
            <w:r w:rsidRPr="006B6575">
              <w:t>Punkt widzenia:</w:t>
            </w:r>
          </w:p>
        </w:tc>
        <w:tc>
          <w:tcPr>
            <w:tcW w:w="7519" w:type="dxa"/>
            <w:vAlign w:val="center"/>
          </w:tcPr>
          <w:p w14:paraId="41FF3E54" w14:textId="56851AFA" w:rsidR="007E2B87" w:rsidRPr="006B6575" w:rsidRDefault="120C7D95" w:rsidP="006F5A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Perspektywa techniczna i licencyjna - limit wywołań API, format danych, warunki użytkowania</w:t>
            </w:r>
          </w:p>
        </w:tc>
      </w:tr>
      <w:tr w:rsidR="007E2B87" w:rsidRPr="006B6575" w14:paraId="66AEA357" w14:textId="77777777" w:rsidTr="2D6A360B">
        <w:trPr>
          <w:trHeight w:val="255"/>
        </w:trPr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3C5FA72A" w14:textId="77777777" w:rsidR="007E2B87" w:rsidRPr="006B6575" w:rsidRDefault="007E2B87" w:rsidP="006F5A48">
            <w:pPr>
              <w:pStyle w:val="tekstwtabeliTNR"/>
            </w:pPr>
            <w:r w:rsidRPr="006B6575">
              <w:t>Ograniczenia:</w:t>
            </w:r>
          </w:p>
        </w:tc>
        <w:tc>
          <w:tcPr>
            <w:tcW w:w="7519" w:type="dxa"/>
            <w:vAlign w:val="center"/>
          </w:tcPr>
          <w:p w14:paraId="3C9CCE99" w14:textId="517E4CA9" w:rsidR="007E2B87" w:rsidRPr="006B6575" w:rsidRDefault="120C7D95" w:rsidP="006F5A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Limity darmowego planu API, zależność od dostępności usługi Google, koszty przy dużej liczbie użytkowników</w:t>
            </w:r>
          </w:p>
        </w:tc>
      </w:tr>
      <w:tr w:rsidR="007E2B87" w:rsidRPr="006B6575" w14:paraId="17236EBB" w14:textId="77777777" w:rsidTr="2D6A360B">
        <w:tc>
          <w:tcPr>
            <w:tcW w:w="1695" w:type="dxa"/>
            <w:shd w:val="clear" w:color="auto" w:fill="D9D9D9" w:themeFill="background1" w:themeFillShade="D9"/>
            <w:vAlign w:val="center"/>
          </w:tcPr>
          <w:p w14:paraId="54BD1FB0" w14:textId="77777777" w:rsidR="007E2B87" w:rsidRPr="006B6575" w:rsidRDefault="007E2B87" w:rsidP="006F5A48">
            <w:pPr>
              <w:pStyle w:val="tekstwtabeliTNR"/>
            </w:pPr>
            <w:r w:rsidRPr="006B6575">
              <w:t>Wymagania:</w:t>
            </w:r>
          </w:p>
        </w:tc>
        <w:tc>
          <w:tcPr>
            <w:tcW w:w="7519" w:type="dxa"/>
            <w:vAlign w:val="center"/>
          </w:tcPr>
          <w:p w14:paraId="76759008" w14:textId="260F041F" w:rsidR="007E2B87" w:rsidRPr="006B6575" w:rsidRDefault="0051628B" w:rsidP="00D43452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WN02</w:t>
            </w:r>
            <w:r w:rsidR="008F41F6" w:rsidRPr="006B6575">
              <w:rPr>
                <w:rFonts w:ascii="Times New Roman" w:hAnsi="Times New Roman"/>
              </w:rPr>
              <w:t xml:space="preserve">, </w:t>
            </w:r>
          </w:p>
        </w:tc>
      </w:tr>
    </w:tbl>
    <w:p w14:paraId="455BBE18" w14:textId="274E5D00" w:rsidR="00E25B05" w:rsidRPr="006B6575" w:rsidRDefault="120C7D95" w:rsidP="00365051">
      <w:pPr>
        <w:pStyle w:val="Heading2"/>
      </w:pPr>
      <w:r w:rsidRPr="006B6575">
        <w:t>Klienci</w:t>
      </w:r>
    </w:p>
    <w:p w14:paraId="6B988777" w14:textId="77777777" w:rsidR="00D43452" w:rsidRPr="006B6575" w:rsidRDefault="120C7D95" w:rsidP="120C7D95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{Klienci wewnętrzni są to klienci, którzy występują w ramach naszej organizacji np. nasz szef, dział finansowy, konstruktorzy, instalatorzy itp. specyfikujemy ich charakterystykę i potrzeby w odniesieniu do naszego projektu.</w:t>
      </w:r>
    </w:p>
    <w:p w14:paraId="5591DDE2" w14:textId="77777777" w:rsidR="00E25B05" w:rsidRPr="006B6575" w:rsidRDefault="120C7D95" w:rsidP="120C7D95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Klienci zewnętrzni - przedstawiciele zleceniodawcy, którzy mogą mieć bardzo różne potrzeby np. dyrektor i administrator sieci, za klientów zewnętrznych uważa się także podwykonawców i dostawców.}</w:t>
      </w:r>
    </w:p>
    <w:p w14:paraId="00C77B9D" w14:textId="75D534F4" w:rsidR="69D27202" w:rsidRPr="006B6575" w:rsidRDefault="120C7D95" w:rsidP="6FD83C37">
      <w:pPr>
        <w:ind w:firstLine="0"/>
        <w:rPr>
          <w:rFonts w:eastAsia="Arial"/>
          <w:sz w:val="16"/>
          <w:szCs w:val="16"/>
        </w:rPr>
      </w:pPr>
      <w:r w:rsidRPr="006B6575">
        <w:rPr>
          <w:rFonts w:eastAsia="Arial"/>
          <w:sz w:val="16"/>
          <w:szCs w:val="16"/>
        </w:rPr>
        <w:t>Klienci wewnętrzni:</w:t>
      </w:r>
    </w:p>
    <w:p w14:paraId="59AC8F4C" w14:textId="37F64C32" w:rsidR="120C7D95" w:rsidRPr="006B6575" w:rsidRDefault="2D6A360B" w:rsidP="2D6A360B">
      <w:pPr>
        <w:ind w:left="709" w:firstLine="0"/>
        <w:rPr>
          <w:rFonts w:eastAsia="Arial"/>
          <w:sz w:val="16"/>
          <w:szCs w:val="16"/>
        </w:rPr>
      </w:pPr>
      <w:r w:rsidRPr="006B6575">
        <w:rPr>
          <w:rFonts w:eastAsia="Arial"/>
          <w:sz w:val="16"/>
          <w:szCs w:val="16"/>
        </w:rPr>
        <w:t>- Zespół projektowy</w:t>
      </w:r>
    </w:p>
    <w:p w14:paraId="61278785" w14:textId="2E1D7E9D" w:rsidR="120C7D95" w:rsidRPr="006B6575" w:rsidRDefault="2D6A360B" w:rsidP="2D6A360B">
      <w:pPr>
        <w:ind w:left="709" w:firstLine="0"/>
        <w:rPr>
          <w:rFonts w:eastAsia="Arial"/>
          <w:sz w:val="16"/>
          <w:szCs w:val="16"/>
        </w:rPr>
      </w:pPr>
      <w:r w:rsidRPr="006B6575">
        <w:rPr>
          <w:rFonts w:eastAsia="Arial"/>
          <w:sz w:val="16"/>
          <w:szCs w:val="16"/>
        </w:rPr>
        <w:t>- Promotor</w:t>
      </w:r>
    </w:p>
    <w:p w14:paraId="4B33A08E" w14:textId="490BAB0B" w:rsidR="69D27202" w:rsidRPr="006B6575" w:rsidRDefault="01EF38DD" w:rsidP="6FD83C37">
      <w:pPr>
        <w:ind w:firstLine="0"/>
        <w:rPr>
          <w:rFonts w:eastAsia="Arial"/>
          <w:sz w:val="16"/>
          <w:szCs w:val="16"/>
        </w:rPr>
      </w:pPr>
      <w:r w:rsidRPr="006B6575">
        <w:rPr>
          <w:rFonts w:eastAsia="Arial"/>
          <w:sz w:val="16"/>
          <w:szCs w:val="16"/>
        </w:rPr>
        <w:t xml:space="preserve">Klienci zewnętrzni: </w:t>
      </w:r>
    </w:p>
    <w:p w14:paraId="3F8F37F1" w14:textId="3859B158" w:rsidR="120C7D95" w:rsidRPr="006B6575" w:rsidRDefault="2D6A360B" w:rsidP="2D6A360B">
      <w:pPr>
        <w:ind w:left="709" w:firstLine="0"/>
        <w:rPr>
          <w:rFonts w:eastAsia="Arial"/>
          <w:sz w:val="16"/>
          <w:szCs w:val="16"/>
        </w:rPr>
      </w:pPr>
      <w:r w:rsidRPr="006B6575">
        <w:rPr>
          <w:rFonts w:eastAsia="Arial"/>
          <w:sz w:val="16"/>
          <w:szCs w:val="16"/>
        </w:rPr>
        <w:t>- PJATK</w:t>
      </w:r>
    </w:p>
    <w:p w14:paraId="1D66401C" w14:textId="6571B8F0" w:rsidR="120C7D95" w:rsidRPr="006B6575" w:rsidRDefault="2D6A360B" w:rsidP="2D6A360B">
      <w:pPr>
        <w:ind w:left="709" w:firstLine="0"/>
        <w:rPr>
          <w:rFonts w:eastAsia="Arial"/>
          <w:sz w:val="16"/>
          <w:szCs w:val="16"/>
        </w:rPr>
      </w:pPr>
      <w:r w:rsidRPr="006B6575">
        <w:rPr>
          <w:rFonts w:eastAsia="Arial"/>
          <w:sz w:val="16"/>
          <w:szCs w:val="16"/>
        </w:rPr>
        <w:t>- Dostawcy usług (Google Maps API, AWS)</w:t>
      </w:r>
    </w:p>
    <w:p w14:paraId="6852FCFC" w14:textId="3FEA2600" w:rsidR="120C7D95" w:rsidRPr="006B6575" w:rsidRDefault="2D6A360B" w:rsidP="2D6A360B">
      <w:pPr>
        <w:ind w:left="709" w:firstLine="0"/>
        <w:rPr>
          <w:rFonts w:eastAsia="Arial"/>
          <w:sz w:val="16"/>
          <w:szCs w:val="16"/>
        </w:rPr>
      </w:pPr>
      <w:r w:rsidRPr="006B6575">
        <w:rPr>
          <w:rFonts w:eastAsia="Arial"/>
          <w:sz w:val="16"/>
          <w:szCs w:val="16"/>
        </w:rPr>
        <w:t>- Urzędy miast (Trójmiasto)</w:t>
      </w:r>
    </w:p>
    <w:p w14:paraId="57FA1878" w14:textId="77777777" w:rsidR="003D646E" w:rsidRPr="006B6575" w:rsidRDefault="003D646E" w:rsidP="00365051">
      <w:pPr>
        <w:pStyle w:val="Heading2"/>
      </w:pPr>
      <w:r w:rsidRPr="006B6575">
        <w:t>Charakterystyka użytkowników</w:t>
      </w:r>
    </w:p>
    <w:p w14:paraId="3089869E" w14:textId="77777777" w:rsidR="003D646E" w:rsidRPr="006B6575" w:rsidRDefault="2D6A360B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{Użytkownicy, ich kategorie, uprawnienia dostępu do funkcji i danych w poszczególnych trybach pracy systemu; zakładana liczebność użytkowników poszczególnych kategorii}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4"/>
        <w:gridCol w:w="2245"/>
        <w:gridCol w:w="2246"/>
        <w:gridCol w:w="2236"/>
      </w:tblGrid>
      <w:tr w:rsidR="2D6A360B" w:rsidRPr="006B6575" w14:paraId="272671AF" w14:textId="77777777" w:rsidTr="04702232">
        <w:trPr>
          <w:trHeight w:val="300"/>
        </w:trPr>
        <w:tc>
          <w:tcPr>
            <w:tcW w:w="9568" w:type="dxa"/>
            <w:gridSpan w:val="4"/>
            <w:shd w:val="clear" w:color="auto" w:fill="D9D9D9" w:themeFill="background1" w:themeFillShade="D9"/>
            <w:vAlign w:val="center"/>
          </w:tcPr>
          <w:p w14:paraId="7A979EEE" w14:textId="1DAA3112" w:rsidR="2D6A360B" w:rsidRPr="006B6575" w:rsidRDefault="2D6A360B" w:rsidP="2D6A360B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CHARAKTERYSTYKA UŻYTKOWNIKÓW</w:t>
            </w:r>
          </w:p>
        </w:tc>
      </w:tr>
      <w:tr w:rsidR="2D6A360B" w:rsidRPr="006B6575" w14:paraId="4401CDB9" w14:textId="77777777" w:rsidTr="04702232">
        <w:trPr>
          <w:trHeight w:val="300"/>
        </w:trPr>
        <w:tc>
          <w:tcPr>
            <w:tcW w:w="2392" w:type="dxa"/>
            <w:shd w:val="clear" w:color="auto" w:fill="D9D9D9" w:themeFill="background1" w:themeFillShade="D9"/>
            <w:vAlign w:val="center"/>
          </w:tcPr>
          <w:p w14:paraId="2854B8B9" w14:textId="2126ACB3" w:rsidR="2D6A360B" w:rsidRPr="006B6575" w:rsidRDefault="2D6A360B" w:rsidP="2D6A360B">
            <w:pPr>
              <w:pStyle w:val="tekstwtabeliTNR"/>
            </w:pPr>
            <w:r w:rsidRPr="006B6575">
              <w:t>Kategoria Użytkownika:</w:t>
            </w:r>
          </w:p>
        </w:tc>
        <w:tc>
          <w:tcPr>
            <w:tcW w:w="2392" w:type="dxa"/>
            <w:vAlign w:val="center"/>
          </w:tcPr>
          <w:p w14:paraId="4F675D09" w14:textId="56A0EA7D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Użytkownik niezalogowany</w:t>
            </w:r>
          </w:p>
        </w:tc>
        <w:tc>
          <w:tcPr>
            <w:tcW w:w="2392" w:type="dxa"/>
            <w:vAlign w:val="center"/>
          </w:tcPr>
          <w:p w14:paraId="0816DA94" w14:textId="31C122E1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Użytkownik zalogowany</w:t>
            </w:r>
          </w:p>
        </w:tc>
        <w:tc>
          <w:tcPr>
            <w:tcW w:w="2392" w:type="dxa"/>
            <w:vAlign w:val="center"/>
          </w:tcPr>
          <w:p w14:paraId="58FFED63" w14:textId="60B69C95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Administrator</w:t>
            </w:r>
          </w:p>
        </w:tc>
      </w:tr>
      <w:tr w:rsidR="2D6A360B" w:rsidRPr="006B6575" w14:paraId="15AFED6E" w14:textId="77777777" w:rsidTr="04702232">
        <w:trPr>
          <w:trHeight w:val="300"/>
        </w:trPr>
        <w:tc>
          <w:tcPr>
            <w:tcW w:w="2392" w:type="dxa"/>
            <w:shd w:val="clear" w:color="auto" w:fill="D9D9D9" w:themeFill="background1" w:themeFillShade="D9"/>
            <w:vAlign w:val="center"/>
          </w:tcPr>
          <w:p w14:paraId="433B1B15" w14:textId="060E650A" w:rsidR="2D6A360B" w:rsidRPr="006B6575" w:rsidRDefault="2D6A360B" w:rsidP="2D6A360B">
            <w:pPr>
              <w:pStyle w:val="tekstwtabeliTNR"/>
            </w:pPr>
            <w:r w:rsidRPr="006B6575">
              <w:t>Opis:</w:t>
            </w:r>
          </w:p>
        </w:tc>
        <w:tc>
          <w:tcPr>
            <w:tcW w:w="2392" w:type="dxa"/>
            <w:vAlign w:val="center"/>
          </w:tcPr>
          <w:p w14:paraId="3D416010" w14:textId="02D60486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Użytkownicy nieposiadający konta, przeglądający trasy; mieszkańcy Trójmiasta</w:t>
            </w:r>
          </w:p>
        </w:tc>
        <w:tc>
          <w:tcPr>
            <w:tcW w:w="2392" w:type="dxa"/>
            <w:vAlign w:val="center"/>
          </w:tcPr>
          <w:p w14:paraId="58B9FF86" w14:textId="6F530452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Zarejestrowani użytkownicy; mieszkańcy Trójmiasta</w:t>
            </w:r>
          </w:p>
        </w:tc>
        <w:tc>
          <w:tcPr>
            <w:tcW w:w="2392" w:type="dxa"/>
            <w:vAlign w:val="center"/>
          </w:tcPr>
          <w:p w14:paraId="7019DBD1" w14:textId="454FA2EE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Pracownik zarządzający platformą</w:t>
            </w:r>
          </w:p>
        </w:tc>
      </w:tr>
      <w:tr w:rsidR="2D6A360B" w:rsidRPr="006B6575" w14:paraId="2C4D0EC4" w14:textId="77777777" w:rsidTr="04702232">
        <w:trPr>
          <w:trHeight w:val="300"/>
        </w:trPr>
        <w:tc>
          <w:tcPr>
            <w:tcW w:w="2392" w:type="dxa"/>
            <w:shd w:val="clear" w:color="auto" w:fill="D9D9D9" w:themeFill="background1" w:themeFillShade="D9"/>
            <w:vAlign w:val="center"/>
          </w:tcPr>
          <w:p w14:paraId="0116DC5C" w14:textId="230E0F4B" w:rsidR="2D6A360B" w:rsidRPr="006B6575" w:rsidRDefault="2D6A360B" w:rsidP="2D6A360B">
            <w:pPr>
              <w:pStyle w:val="tekstwtabeliTNR"/>
            </w:pPr>
            <w:r w:rsidRPr="006B6575">
              <w:t>Uprawnienia:</w:t>
            </w:r>
          </w:p>
        </w:tc>
        <w:tc>
          <w:tcPr>
            <w:tcW w:w="2392" w:type="dxa"/>
            <w:vAlign w:val="center"/>
          </w:tcPr>
          <w:p w14:paraId="0767ACF1" w14:textId="5E8D91A3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Przeglądanie tras, widok mapy</w:t>
            </w:r>
          </w:p>
        </w:tc>
        <w:tc>
          <w:tcPr>
            <w:tcW w:w="2392" w:type="dxa"/>
            <w:vAlign w:val="center"/>
          </w:tcPr>
          <w:p w14:paraId="7B5515E9" w14:textId="7F684717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Planowanie tras, zapis historii, zgłaszanie utrudnień na trasach, grywalizacja</w:t>
            </w:r>
          </w:p>
        </w:tc>
        <w:tc>
          <w:tcPr>
            <w:tcW w:w="2392" w:type="dxa"/>
            <w:vAlign w:val="center"/>
          </w:tcPr>
          <w:p w14:paraId="3094EF43" w14:textId="52BB828B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Zarządzanie danymi tras, moderacja zgłoszeń, panel admina</w:t>
            </w:r>
          </w:p>
        </w:tc>
      </w:tr>
      <w:tr w:rsidR="2D6A360B" w:rsidRPr="006B6575" w14:paraId="5CC467F4" w14:textId="77777777" w:rsidTr="04702232">
        <w:trPr>
          <w:trHeight w:val="375"/>
        </w:trPr>
        <w:tc>
          <w:tcPr>
            <w:tcW w:w="2392" w:type="dxa"/>
            <w:shd w:val="clear" w:color="auto" w:fill="D9D9D9" w:themeFill="background1" w:themeFillShade="D9"/>
            <w:vAlign w:val="center"/>
          </w:tcPr>
          <w:p w14:paraId="4F8BCC37" w14:textId="41A3AC6E" w:rsidR="2D6A360B" w:rsidRPr="006B6575" w:rsidRDefault="2D6A360B" w:rsidP="2D6A360B">
            <w:pPr>
              <w:pStyle w:val="tekstwtabeliTNR"/>
            </w:pPr>
            <w:r w:rsidRPr="006B6575">
              <w:t>Tryb pracy:</w:t>
            </w:r>
          </w:p>
        </w:tc>
        <w:tc>
          <w:tcPr>
            <w:tcW w:w="2392" w:type="dxa"/>
            <w:vAlign w:val="center"/>
          </w:tcPr>
          <w:p w14:paraId="12A0BB2F" w14:textId="6AF25047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Tylko odczyt</w:t>
            </w:r>
          </w:p>
        </w:tc>
        <w:tc>
          <w:tcPr>
            <w:tcW w:w="2392" w:type="dxa"/>
            <w:vAlign w:val="center"/>
          </w:tcPr>
          <w:p w14:paraId="0E62AE76" w14:textId="5AF3F45D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Pełny dostęp do funkcji użytkownika</w:t>
            </w:r>
          </w:p>
        </w:tc>
        <w:tc>
          <w:tcPr>
            <w:tcW w:w="2392" w:type="dxa"/>
            <w:vAlign w:val="center"/>
          </w:tcPr>
          <w:p w14:paraId="764E63CF" w14:textId="7F5934B7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Panel webowy</w:t>
            </w:r>
          </w:p>
        </w:tc>
      </w:tr>
      <w:tr w:rsidR="2D6A360B" w:rsidRPr="006B6575" w14:paraId="58931A73" w14:textId="77777777" w:rsidTr="04702232">
        <w:trPr>
          <w:trHeight w:val="300"/>
        </w:trPr>
        <w:tc>
          <w:tcPr>
            <w:tcW w:w="2392" w:type="dxa"/>
            <w:shd w:val="clear" w:color="auto" w:fill="D9D9D9" w:themeFill="background1" w:themeFillShade="D9"/>
            <w:vAlign w:val="center"/>
          </w:tcPr>
          <w:p w14:paraId="3C9AB8A3" w14:textId="25345162" w:rsidR="2D6A360B" w:rsidRPr="006B6575" w:rsidRDefault="2D6A360B" w:rsidP="2D6A360B">
            <w:pPr>
              <w:pStyle w:val="tekstwtabeliTNR"/>
            </w:pPr>
            <w:r w:rsidRPr="006B6575">
              <w:t>Zakładana liczebność:</w:t>
            </w:r>
          </w:p>
        </w:tc>
        <w:tc>
          <w:tcPr>
            <w:tcW w:w="2392" w:type="dxa"/>
            <w:vAlign w:val="center"/>
          </w:tcPr>
          <w:p w14:paraId="76868F23" w14:textId="72B4BC2A" w:rsidR="2D6A360B" w:rsidRPr="006B6575" w:rsidRDefault="04702232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~ 80 tys.</w:t>
            </w:r>
          </w:p>
        </w:tc>
        <w:tc>
          <w:tcPr>
            <w:tcW w:w="2392" w:type="dxa"/>
            <w:vAlign w:val="center"/>
          </w:tcPr>
          <w:p w14:paraId="2B4DA634" w14:textId="105BD337" w:rsidR="2D6A360B" w:rsidRPr="006B6575" w:rsidRDefault="04702232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~ 20 tys.</w:t>
            </w:r>
          </w:p>
        </w:tc>
        <w:tc>
          <w:tcPr>
            <w:tcW w:w="2392" w:type="dxa"/>
            <w:vAlign w:val="center"/>
          </w:tcPr>
          <w:p w14:paraId="592D4E92" w14:textId="33C9A88C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Kilka osób</w:t>
            </w:r>
          </w:p>
        </w:tc>
      </w:tr>
    </w:tbl>
    <w:p w14:paraId="26FE18C4" w14:textId="77777777" w:rsidR="00606BDC" w:rsidRPr="006B6575" w:rsidRDefault="2D6A360B" w:rsidP="2D6A360B">
      <w:pPr>
        <w:pStyle w:val="Heading1"/>
        <w:numPr>
          <w:ilvl w:val="0"/>
          <w:numId w:val="0"/>
        </w:numPr>
      </w:pPr>
      <w:r w:rsidRPr="006B6575">
        <w:t>Wymagania</w:t>
      </w:r>
      <w:bookmarkStart w:id="0" w:name="_GoBack"/>
      <w:bookmarkEnd w:id="0"/>
    </w:p>
    <w:p w14:paraId="7D08E7F9" w14:textId="77777777" w:rsidR="00606BDC" w:rsidRPr="006B6575" w:rsidRDefault="2591D273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{Wymaganie jest to potrzeba klienta lub ograniczenie narzucone przez innego udziałowca, wyrażone jako cecha projektowanego rozwiązania. Wymagania dzielimy na ogólne (zarówno biznesowe jak i dziedzinowe); funkcjonalne, pozafunkcjonalne; na środowisko docelowe oraz dotyczące procesu wytwarzania - odpowiednio w punktach poniżej.}</w:t>
      </w:r>
    </w:p>
    <w:p w14:paraId="59B83451" w14:textId="77777777" w:rsidR="00606BDC" w:rsidRPr="006B6575" w:rsidRDefault="00DB41CB" w:rsidP="00365051">
      <w:pPr>
        <w:pStyle w:val="Heading2"/>
      </w:pPr>
      <w:r w:rsidRPr="006B6575">
        <w:t>Wymagania ogólne</w:t>
      </w:r>
      <w:r w:rsidR="00351C9C" w:rsidRPr="006B6575">
        <w:t xml:space="preserve"> i dziedzinowe</w:t>
      </w:r>
    </w:p>
    <w:p w14:paraId="5A575B63" w14:textId="22E3A8E3" w:rsidR="2591D273" w:rsidRPr="006B6575" w:rsidRDefault="2D6A360B" w:rsidP="2D6A360B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{Doprecyzowanie celów projektu / przedsięwzięcia zdefiniowanych na etapie zlecenia projektu / założeń wstępnych (KP, DZW). Wymagania ogólne / biznesowe / dziedzinowe  pokazują system w kontekście i charakteryzują dziedzinę, w której będzie eksploatowany system, np. edukacja, finanse itp. (mogą wymagać uwzględnienie specyficznych przepisów i zasad)}</w:t>
      </w:r>
    </w:p>
    <w:p w14:paraId="34B8C843" w14:textId="5668E487" w:rsidR="00365051" w:rsidRPr="006B6575" w:rsidRDefault="00365051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1"/>
        <w:gridCol w:w="1938"/>
        <w:gridCol w:w="1395"/>
        <w:gridCol w:w="3697"/>
      </w:tblGrid>
      <w:tr w:rsidR="6FD83C37" w:rsidRPr="006B6575" w14:paraId="7FE2891C" w14:textId="77777777" w:rsidTr="2D6A360B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0E170640" w14:textId="77777777" w:rsidR="6FD83C37" w:rsidRPr="006B6575" w:rsidRDefault="6FD83C37" w:rsidP="6FD83C37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WYMAGANIA</w:t>
            </w:r>
          </w:p>
        </w:tc>
      </w:tr>
      <w:tr w:rsidR="6FD83C37" w:rsidRPr="006B6575" w14:paraId="2E02A4F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51876AF9" w14:textId="77777777" w:rsidR="6FD83C37" w:rsidRPr="006B6575" w:rsidRDefault="6FD83C37" w:rsidP="6FD83C37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1975" w:type="dxa"/>
            <w:vAlign w:val="center"/>
          </w:tcPr>
          <w:p w14:paraId="448B565C" w14:textId="03F4E1A2" w:rsidR="6FD83C37" w:rsidRPr="006B6575" w:rsidRDefault="2591D273" w:rsidP="2591D273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WO 01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27F14999" w14:textId="77777777" w:rsidR="6FD83C37" w:rsidRPr="006B6575" w:rsidRDefault="6FD83C37" w:rsidP="6FD83C37">
            <w:pPr>
              <w:pStyle w:val="tekstwtabeliTNR"/>
            </w:pPr>
            <w:r w:rsidRPr="006B6575">
              <w:t>Priorytet:</w:t>
            </w:r>
          </w:p>
        </w:tc>
        <w:tc>
          <w:tcPr>
            <w:tcW w:w="3782" w:type="dxa"/>
            <w:vAlign w:val="center"/>
          </w:tcPr>
          <w:p w14:paraId="3C7C0F85" w14:textId="000FAE94" w:rsidR="6FD83C37" w:rsidRPr="006B6575" w:rsidRDefault="2D6A360B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M</w:t>
            </w:r>
          </w:p>
        </w:tc>
      </w:tr>
      <w:tr w:rsidR="6FD83C37" w:rsidRPr="006B6575" w14:paraId="688C84A6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548AFA6" w14:textId="67DB2348" w:rsidR="6FD83C37" w:rsidRPr="006B6575" w:rsidRDefault="2D6A360B" w:rsidP="6FD83C37">
            <w:pPr>
              <w:pStyle w:val="tekstwtabeliTNR"/>
            </w:pPr>
            <w:r w:rsidRPr="006B6575"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72EEF055" w14:textId="3348F401" w:rsidR="6FD83C37" w:rsidRPr="006B6575" w:rsidRDefault="2591D273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Promocja aktywności</w:t>
            </w:r>
          </w:p>
        </w:tc>
      </w:tr>
      <w:tr w:rsidR="6FD83C37" w:rsidRPr="006B6575" w14:paraId="594F7596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F0776F2" w14:textId="1DE0ED08" w:rsidR="6FD83C37" w:rsidRPr="006B6575" w:rsidRDefault="2D6A360B" w:rsidP="6FD83C37">
            <w:pPr>
              <w:pStyle w:val="tekstwtabeliTNR"/>
            </w:pPr>
            <w:r w:rsidRPr="006B6575">
              <w:lastRenderedPageBreak/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22759D2F" w14:textId="5C8541AB" w:rsidR="6FD83C37" w:rsidRPr="006B6575" w:rsidRDefault="120C7D95" w:rsidP="120C7D95">
            <w:pPr>
              <w:ind w:firstLine="0"/>
              <w:rPr>
                <w:rFonts w:eastAsia="Arial"/>
                <w:i/>
                <w:iCs/>
                <w:sz w:val="16"/>
                <w:szCs w:val="16"/>
              </w:rPr>
            </w:pPr>
            <w:r w:rsidRPr="006B6575">
              <w:rPr>
                <w:rFonts w:eastAsia="Arial"/>
                <w:i/>
                <w:iCs/>
                <w:color w:val="000000" w:themeColor="text1"/>
                <w:sz w:val="16"/>
                <w:szCs w:val="16"/>
              </w:rPr>
              <w:t>System powinien zachęcać użytkowników do ruchu pieszego i rowerowego poprzez sugerowanie atrakcyjnych, zielonych tras oraz moduł grywalizacji (odznaki, wyzwania, rankingi).</w:t>
            </w:r>
          </w:p>
        </w:tc>
      </w:tr>
      <w:tr w:rsidR="6FD83C37" w:rsidRPr="006B6575" w14:paraId="5EAFFCCC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6D2978F" w14:textId="593F77EC" w:rsidR="6FD83C37" w:rsidRPr="006B6575" w:rsidRDefault="2D6A360B" w:rsidP="6FD83C37">
            <w:pPr>
              <w:pStyle w:val="tekstwtabeliTNR"/>
            </w:pPr>
            <w:r w:rsidRPr="006B6575"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3B1E2890" w14:textId="77CCE5B8" w:rsidR="6FD83C37" w:rsidRPr="006B6575" w:rsidRDefault="120C7D95" w:rsidP="120C7D95">
            <w:pPr>
              <w:ind w:firstLine="0"/>
              <w:rPr>
                <w:rFonts w:eastAsia="Arial"/>
                <w:i/>
                <w:iCs/>
                <w:sz w:val="16"/>
                <w:szCs w:val="16"/>
              </w:rPr>
            </w:pPr>
            <w:r w:rsidRPr="006B6575">
              <w:rPr>
                <w:rFonts w:eastAsia="Arial"/>
                <w:i/>
                <w:iCs/>
                <w:color w:val="000000" w:themeColor="text1"/>
                <w:sz w:val="16"/>
                <w:szCs w:val="16"/>
              </w:rPr>
              <w:t>Społeczeństwo Trójmiasta (UOB 01), Urzędy Miast (UOP 01)</w:t>
            </w:r>
          </w:p>
        </w:tc>
      </w:tr>
      <w:tr w:rsidR="6FD83C37" w:rsidRPr="006B6575" w14:paraId="3C90EE58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C3F33EB" w14:textId="32513B82" w:rsidR="6FD83C37" w:rsidRPr="006B6575" w:rsidRDefault="2D6A360B" w:rsidP="6FD83C37">
            <w:pPr>
              <w:pStyle w:val="tekstwtabeliTNR"/>
            </w:pPr>
            <w:r w:rsidRPr="006B6575"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361FE421" w14:textId="1FDF6C3B" w:rsidR="6FD83C37" w:rsidRPr="006B6575" w:rsidRDefault="120C7D95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WF01, WF05, WF06</w:t>
            </w:r>
          </w:p>
        </w:tc>
      </w:tr>
    </w:tbl>
    <w:p w14:paraId="63DA36A0" w14:textId="4A1590B1" w:rsidR="120C7D95" w:rsidRPr="006B6575" w:rsidRDefault="120C7D95" w:rsidP="120C7D95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1"/>
        <w:gridCol w:w="1938"/>
        <w:gridCol w:w="1395"/>
        <w:gridCol w:w="3697"/>
      </w:tblGrid>
      <w:tr w:rsidR="6FD83C37" w:rsidRPr="006B6575" w14:paraId="30AF19BA" w14:textId="77777777" w:rsidTr="2D6A360B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5734960C" w14:textId="77777777" w:rsidR="6FD83C37" w:rsidRPr="006B6575" w:rsidRDefault="6FD83C37" w:rsidP="6FD83C37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WYMAGANIA</w:t>
            </w:r>
          </w:p>
        </w:tc>
      </w:tr>
      <w:tr w:rsidR="6FD83C37" w:rsidRPr="006B6575" w14:paraId="606F802C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289EC9F" w14:textId="77777777" w:rsidR="6FD83C37" w:rsidRPr="006B6575" w:rsidRDefault="6FD83C37" w:rsidP="6FD83C37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1975" w:type="dxa"/>
            <w:vAlign w:val="center"/>
          </w:tcPr>
          <w:p w14:paraId="02E508AC" w14:textId="6BFAE833" w:rsidR="6FD83C37" w:rsidRPr="006B6575" w:rsidRDefault="2591D273" w:rsidP="2591D273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WO 02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4263A359" w14:textId="77777777" w:rsidR="6FD83C37" w:rsidRPr="006B6575" w:rsidRDefault="6FD83C37" w:rsidP="6FD83C37">
            <w:pPr>
              <w:pStyle w:val="tekstwtabeliTNR"/>
            </w:pPr>
            <w:r w:rsidRPr="006B6575">
              <w:t>Priorytet:</w:t>
            </w:r>
          </w:p>
        </w:tc>
        <w:tc>
          <w:tcPr>
            <w:tcW w:w="3782" w:type="dxa"/>
            <w:vAlign w:val="center"/>
          </w:tcPr>
          <w:p w14:paraId="767B3DEF" w14:textId="6E756DF2" w:rsidR="6FD83C37" w:rsidRPr="006B6575" w:rsidRDefault="2D6A360B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M</w:t>
            </w:r>
          </w:p>
        </w:tc>
      </w:tr>
      <w:tr w:rsidR="6FD83C37" w:rsidRPr="006B6575" w14:paraId="0C95AA0D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46EEAF8" w14:textId="14503681" w:rsidR="6FD83C37" w:rsidRPr="006B6575" w:rsidRDefault="2D6A360B" w:rsidP="6FD83C37">
            <w:pPr>
              <w:pStyle w:val="tekstwtabeliTNR"/>
            </w:pPr>
            <w:r w:rsidRPr="006B6575"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688B7F0F" w14:textId="159DD3FF" w:rsidR="6FD83C37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Zgodność z RODO i ochrona danych geolokalizacyjnych</w:t>
            </w:r>
          </w:p>
        </w:tc>
      </w:tr>
      <w:tr w:rsidR="6FD83C37" w:rsidRPr="006B6575" w14:paraId="162E9BE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499C2D1" w14:textId="006EF1DF" w:rsidR="6FD83C37" w:rsidRPr="006B6575" w:rsidRDefault="2D6A360B" w:rsidP="6FD83C37">
            <w:pPr>
              <w:pStyle w:val="tekstwtabeliTNR"/>
            </w:pPr>
            <w:r w:rsidRPr="006B6575"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0A706ADA" w14:textId="65D3EB66" w:rsidR="6FD83C37" w:rsidRPr="006B6575" w:rsidRDefault="120C7D95" w:rsidP="120C7D95">
            <w:pPr>
              <w:ind w:firstLine="0"/>
              <w:rPr>
                <w:rFonts w:eastAsia="Arial"/>
                <w:i/>
                <w:iCs/>
                <w:sz w:val="16"/>
                <w:szCs w:val="16"/>
              </w:rPr>
            </w:pPr>
            <w:r w:rsidRPr="006B6575">
              <w:rPr>
                <w:rFonts w:eastAsia="Arial"/>
                <w:i/>
                <w:iCs/>
                <w:color w:val="000000" w:themeColor="text1"/>
                <w:sz w:val="16"/>
                <w:szCs w:val="16"/>
              </w:rPr>
              <w:t>System musi przetwarzać dane geolokalizacyjne użytkowników zgodnie z przepisami RODO. Dane lokalizacji nie mogą być udostępniane osobom trzecim bez wyraźnej zgody użytkownika.</w:t>
            </w:r>
          </w:p>
        </w:tc>
      </w:tr>
      <w:tr w:rsidR="6FD83C37" w:rsidRPr="006B6575" w14:paraId="60D2946E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798E1B9" w14:textId="38FC6FB3" w:rsidR="6FD83C37" w:rsidRPr="006B6575" w:rsidRDefault="2D6A360B" w:rsidP="6FD83C37">
            <w:pPr>
              <w:pStyle w:val="tekstwtabeliTNR"/>
            </w:pPr>
            <w:r w:rsidRPr="006B6575"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7CE6A444" w14:textId="7CD41DCD" w:rsidR="6FD83C37" w:rsidRPr="006B6575" w:rsidRDefault="120C7D95" w:rsidP="120C7D95">
            <w:pPr>
              <w:ind w:firstLine="0"/>
              <w:rPr>
                <w:rFonts w:eastAsia="Arial"/>
                <w:i/>
                <w:iCs/>
                <w:sz w:val="16"/>
                <w:szCs w:val="16"/>
              </w:rPr>
            </w:pPr>
            <w:r w:rsidRPr="006B6575">
              <w:rPr>
                <w:rFonts w:eastAsia="Arial"/>
                <w:i/>
                <w:iCs/>
                <w:color w:val="000000" w:themeColor="text1"/>
                <w:sz w:val="16"/>
                <w:szCs w:val="16"/>
              </w:rPr>
              <w:t xml:space="preserve">Infrastruktura AWS (UNP 01), Google </w:t>
            </w:r>
            <w:proofErr w:type="spellStart"/>
            <w:r w:rsidRPr="006B6575">
              <w:rPr>
                <w:rFonts w:eastAsia="Arial"/>
                <w:i/>
                <w:iCs/>
                <w:color w:val="000000" w:themeColor="text1"/>
                <w:sz w:val="16"/>
                <w:szCs w:val="16"/>
              </w:rPr>
              <w:t>Maps</w:t>
            </w:r>
            <w:proofErr w:type="spellEnd"/>
            <w:r w:rsidRPr="006B6575">
              <w:rPr>
                <w:rFonts w:eastAsia="Arial"/>
                <w:i/>
                <w:iCs/>
                <w:color w:val="000000" w:themeColor="text1"/>
                <w:sz w:val="16"/>
                <w:szCs w:val="16"/>
              </w:rPr>
              <w:t xml:space="preserve"> API (UNP 02)</w:t>
            </w:r>
          </w:p>
        </w:tc>
      </w:tr>
      <w:tr w:rsidR="6FD83C37" w:rsidRPr="006B6575" w14:paraId="38115DC3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2541686" w14:textId="46E38CDF" w:rsidR="6FD83C37" w:rsidRPr="006B6575" w:rsidRDefault="2D6A360B" w:rsidP="6FD83C37">
            <w:pPr>
              <w:pStyle w:val="tekstwtabeliTNR"/>
            </w:pPr>
            <w:r w:rsidRPr="006B6575"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16C8ECB7" w14:textId="3C79F5CE" w:rsidR="6FD83C37" w:rsidRPr="006B6575" w:rsidRDefault="120C7D95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WN02</w:t>
            </w:r>
          </w:p>
        </w:tc>
      </w:tr>
    </w:tbl>
    <w:p w14:paraId="1E8920E4" w14:textId="7315AFDB" w:rsidR="00365051" w:rsidRPr="006B6575" w:rsidRDefault="00365051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1"/>
        <w:gridCol w:w="1938"/>
        <w:gridCol w:w="1395"/>
        <w:gridCol w:w="3697"/>
      </w:tblGrid>
      <w:tr w:rsidR="6FD83C37" w:rsidRPr="006B6575" w14:paraId="37881447" w14:textId="77777777" w:rsidTr="2D6A360B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1327305E" w14:textId="77777777" w:rsidR="6FD83C37" w:rsidRPr="006B6575" w:rsidRDefault="6FD83C37" w:rsidP="6FD83C37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WYMAGANIA</w:t>
            </w:r>
          </w:p>
        </w:tc>
      </w:tr>
      <w:tr w:rsidR="6FD83C37" w:rsidRPr="006B6575" w14:paraId="3B076588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092D7A8" w14:textId="77777777" w:rsidR="6FD83C37" w:rsidRPr="006B6575" w:rsidRDefault="6FD83C37" w:rsidP="6FD83C37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1975" w:type="dxa"/>
            <w:vAlign w:val="center"/>
          </w:tcPr>
          <w:p w14:paraId="5046AA77" w14:textId="6B295C09" w:rsidR="6FD83C37" w:rsidRPr="006B6575" w:rsidRDefault="120C7D95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WO 03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384D57F6" w14:textId="77777777" w:rsidR="6FD83C37" w:rsidRPr="006B6575" w:rsidRDefault="6FD83C37" w:rsidP="6FD83C37">
            <w:pPr>
              <w:pStyle w:val="tekstwtabeliTNR"/>
            </w:pPr>
            <w:r w:rsidRPr="006B6575">
              <w:t>Priorytet:</w:t>
            </w:r>
          </w:p>
        </w:tc>
        <w:tc>
          <w:tcPr>
            <w:tcW w:w="3782" w:type="dxa"/>
            <w:vAlign w:val="center"/>
          </w:tcPr>
          <w:p w14:paraId="35E18E85" w14:textId="44E60675" w:rsidR="6FD83C37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M</w:t>
            </w:r>
          </w:p>
        </w:tc>
      </w:tr>
      <w:tr w:rsidR="6FD83C37" w:rsidRPr="006B6575" w14:paraId="4689A48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27933DA" w14:textId="338EF47C" w:rsidR="6FD83C37" w:rsidRPr="006B6575" w:rsidRDefault="2D6A360B" w:rsidP="6FD83C37">
            <w:pPr>
              <w:pStyle w:val="tekstwtabeliTNR"/>
            </w:pPr>
            <w:r w:rsidRPr="006B6575"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4CC3D78E" w14:textId="20E77160" w:rsidR="6FD83C37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Poprawa infrastruktury i raportowanie problemów</w:t>
            </w:r>
          </w:p>
        </w:tc>
      </w:tr>
      <w:tr w:rsidR="6FD83C37" w:rsidRPr="006B6575" w14:paraId="6B10135A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EBD736A" w14:textId="53921362" w:rsidR="6FD83C37" w:rsidRPr="006B6575" w:rsidRDefault="2D6A360B" w:rsidP="6FD83C37">
            <w:pPr>
              <w:pStyle w:val="tekstwtabeliTNR"/>
            </w:pPr>
            <w:r w:rsidRPr="006B6575"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1DB8E9C0" w14:textId="70594050" w:rsidR="6FD83C37" w:rsidRPr="006B6575" w:rsidRDefault="120C7D95" w:rsidP="120C7D95">
            <w:pPr>
              <w:ind w:firstLine="0"/>
              <w:rPr>
                <w:rFonts w:eastAsia="Arial"/>
                <w:i/>
                <w:iCs/>
                <w:sz w:val="16"/>
                <w:szCs w:val="16"/>
              </w:rPr>
            </w:pPr>
            <w:r w:rsidRPr="006B6575">
              <w:rPr>
                <w:rFonts w:eastAsia="Arial"/>
                <w:i/>
                <w:iCs/>
                <w:color w:val="000000" w:themeColor="text1"/>
                <w:sz w:val="16"/>
                <w:szCs w:val="16"/>
              </w:rPr>
              <w:t>System powinien umożliwiać zbieranie danych o problemach infrastrukturalnych od użytkowników (crowdsourcing) i udostępniać raporty Urzędom Miast w celu poprawy infrastruktury zielonej.</w:t>
            </w:r>
          </w:p>
        </w:tc>
      </w:tr>
      <w:tr w:rsidR="6FD83C37" w:rsidRPr="006B6575" w14:paraId="537736BD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177FDB3" w14:textId="3F3698E4" w:rsidR="6FD83C37" w:rsidRPr="006B6575" w:rsidRDefault="2D6A360B" w:rsidP="6FD83C37">
            <w:pPr>
              <w:pStyle w:val="tekstwtabeliTNR"/>
            </w:pPr>
            <w:r w:rsidRPr="006B6575"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63AA155D" w14:textId="33DA67B2" w:rsidR="6FD83C37" w:rsidRPr="006B6575" w:rsidRDefault="120C7D95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Urzędy Miast (UOP1)</w:t>
            </w:r>
          </w:p>
        </w:tc>
      </w:tr>
      <w:tr w:rsidR="6FD83C37" w:rsidRPr="006B6575" w14:paraId="38E15A4C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252B86A" w14:textId="349489F0" w:rsidR="6FD83C37" w:rsidRPr="006B6575" w:rsidRDefault="2D6A360B" w:rsidP="6FD83C37">
            <w:pPr>
              <w:pStyle w:val="tekstwtabeliTNR"/>
            </w:pPr>
            <w:r w:rsidRPr="006B6575"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692F26C3" w14:textId="42A104D1" w:rsidR="6FD83C37" w:rsidRPr="006B6575" w:rsidRDefault="120C7D95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WF02</w:t>
            </w:r>
          </w:p>
        </w:tc>
      </w:tr>
    </w:tbl>
    <w:p w14:paraId="64AC8026" w14:textId="5A0F5A5A" w:rsidR="00365051" w:rsidRPr="006B6575" w:rsidRDefault="00365051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60"/>
        <w:gridCol w:w="1938"/>
        <w:gridCol w:w="1394"/>
        <w:gridCol w:w="3699"/>
      </w:tblGrid>
      <w:tr w:rsidR="000040C8" w:rsidRPr="006B6575" w14:paraId="1B17E0B7" w14:textId="77777777" w:rsidTr="2D6A360B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48BD23EC" w14:textId="77777777" w:rsidR="000040C8" w:rsidRPr="006B6575" w:rsidRDefault="000040C8" w:rsidP="006F5A48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WYMAGANIA</w:t>
            </w:r>
          </w:p>
        </w:tc>
      </w:tr>
      <w:tr w:rsidR="000040C8" w:rsidRPr="006B6575" w14:paraId="6D2E39D0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E1486FF" w14:textId="77777777" w:rsidR="000040C8" w:rsidRPr="006B6575" w:rsidRDefault="000040C8" w:rsidP="006F5A48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1975" w:type="dxa"/>
            <w:vAlign w:val="center"/>
          </w:tcPr>
          <w:p w14:paraId="748BDF84" w14:textId="7454B542" w:rsidR="000040C8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WO 04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350AC6F6" w14:textId="77777777" w:rsidR="000040C8" w:rsidRPr="006B6575" w:rsidRDefault="00365051" w:rsidP="006F5A48">
            <w:pPr>
              <w:pStyle w:val="tekstwtabeliTNR"/>
            </w:pPr>
            <w:r w:rsidRPr="006B6575">
              <w:t>Priorytet</w:t>
            </w:r>
            <w:r w:rsidR="000040C8" w:rsidRPr="006B6575">
              <w:t>:</w:t>
            </w:r>
          </w:p>
        </w:tc>
        <w:tc>
          <w:tcPr>
            <w:tcW w:w="3782" w:type="dxa"/>
            <w:vAlign w:val="center"/>
          </w:tcPr>
          <w:p w14:paraId="2F8A716D" w14:textId="7B825702" w:rsidR="000040C8" w:rsidRPr="006B6575" w:rsidRDefault="2D6A360B" w:rsidP="009671D1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S</w:t>
            </w:r>
          </w:p>
        </w:tc>
      </w:tr>
      <w:tr w:rsidR="000040C8" w:rsidRPr="006B6575" w14:paraId="342FD290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16CCAE3" w14:textId="7EC42513" w:rsidR="000040C8" w:rsidRPr="006B6575" w:rsidRDefault="2D6A360B" w:rsidP="006F5A48">
            <w:pPr>
              <w:pStyle w:val="tekstwtabeliTNR"/>
            </w:pPr>
            <w:r w:rsidRPr="006B6575"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65B036B6" w14:textId="7FFCDDD1" w:rsidR="000040C8" w:rsidRPr="006B6575" w:rsidRDefault="120C7D95" w:rsidP="120C7D95">
            <w:pPr>
              <w:pStyle w:val="podpowiedzi"/>
              <w:rPr>
                <w:rFonts w:ascii="Times New Roman" w:eastAsia="Arial" w:hAnsi="Times New Roman"/>
                <w:iCs/>
                <w:szCs w:val="16"/>
              </w:rPr>
            </w:pPr>
            <w:r w:rsidRPr="006B6575">
              <w:rPr>
                <w:rFonts w:ascii="Times New Roman" w:eastAsia="Arial" w:hAnsi="Times New Roman"/>
                <w:iCs/>
                <w:color w:val="000000" w:themeColor="text1"/>
                <w:szCs w:val="16"/>
              </w:rPr>
              <w:t>Unikanie tras niebezpiecznych dla pieszych</w:t>
            </w:r>
          </w:p>
        </w:tc>
      </w:tr>
      <w:tr w:rsidR="000040C8" w:rsidRPr="006B6575" w14:paraId="3F6C8125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9ADAE1D" w14:textId="659FCC43" w:rsidR="000040C8" w:rsidRPr="006B6575" w:rsidRDefault="2D6A360B" w:rsidP="006F5A48">
            <w:pPr>
              <w:pStyle w:val="tekstwtabeliTNR"/>
            </w:pPr>
            <w:r w:rsidRPr="006B6575"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06FD532C" w14:textId="6DD84B0A" w:rsidR="000040C8" w:rsidRPr="006B6575" w:rsidRDefault="120C7D95" w:rsidP="120C7D95">
            <w:pPr>
              <w:ind w:firstLine="0"/>
              <w:rPr>
                <w:rFonts w:eastAsia="Arial"/>
                <w:i/>
                <w:iCs/>
                <w:sz w:val="16"/>
                <w:szCs w:val="16"/>
              </w:rPr>
            </w:pPr>
            <w:r w:rsidRPr="006B6575">
              <w:rPr>
                <w:rFonts w:eastAsia="Arial"/>
                <w:i/>
                <w:iCs/>
                <w:color w:val="000000" w:themeColor="text1"/>
                <w:sz w:val="16"/>
                <w:szCs w:val="16"/>
              </w:rPr>
              <w:t>System nie powinien sugerować pieszym tras prowadzących poboczem dróg samochodowych, jeśli istnieje bezpieczna alternatywa.</w:t>
            </w:r>
          </w:p>
        </w:tc>
      </w:tr>
      <w:tr w:rsidR="000040C8" w:rsidRPr="006B6575" w14:paraId="32670FA6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0A35131" w14:textId="1A772E00" w:rsidR="000040C8" w:rsidRPr="006B6575" w:rsidRDefault="2D6A360B" w:rsidP="006F5A48">
            <w:pPr>
              <w:pStyle w:val="tekstwtabeliTNR"/>
            </w:pPr>
            <w:r w:rsidRPr="006B6575"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546E9C17" w14:textId="62922CFA" w:rsidR="000040C8" w:rsidRPr="006B6575" w:rsidRDefault="120C7D95" w:rsidP="120C7D95">
            <w:pPr>
              <w:ind w:firstLine="0"/>
              <w:rPr>
                <w:rFonts w:eastAsia="Arial"/>
                <w:i/>
                <w:iCs/>
                <w:sz w:val="16"/>
                <w:szCs w:val="16"/>
              </w:rPr>
            </w:pPr>
            <w:r w:rsidRPr="006B6575">
              <w:rPr>
                <w:rFonts w:eastAsia="Arial"/>
                <w:i/>
                <w:iCs/>
                <w:color w:val="000000" w:themeColor="text1"/>
                <w:sz w:val="16"/>
                <w:szCs w:val="16"/>
              </w:rPr>
              <w:t>Społeczeństwo Trójmiasta (UOB 01)</w:t>
            </w:r>
          </w:p>
        </w:tc>
      </w:tr>
      <w:tr w:rsidR="000040C8" w:rsidRPr="006B6575" w14:paraId="359B340B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6D01F5C" w14:textId="52581CC1" w:rsidR="000040C8" w:rsidRPr="006B6575" w:rsidRDefault="2D6A360B" w:rsidP="006F5A48">
            <w:pPr>
              <w:pStyle w:val="tekstwtabeliTNR"/>
            </w:pPr>
            <w:r w:rsidRPr="006B6575"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694FCDE8" w14:textId="45A530B8" w:rsidR="000040C8" w:rsidRPr="006B6575" w:rsidRDefault="120C7D95" w:rsidP="120C7D95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WF01</w:t>
            </w:r>
          </w:p>
        </w:tc>
      </w:tr>
    </w:tbl>
    <w:p w14:paraId="1E286004" w14:textId="77777777" w:rsidR="00606BDC" w:rsidRPr="006B6575" w:rsidRDefault="00E02047" w:rsidP="00365051">
      <w:pPr>
        <w:pStyle w:val="Heading2"/>
      </w:pPr>
      <w:r w:rsidRPr="006B6575">
        <w:t>Wymagania funkcjonalne</w:t>
      </w:r>
    </w:p>
    <w:p w14:paraId="0DF84103" w14:textId="77777777" w:rsidR="00365051" w:rsidRPr="006B6575" w:rsidRDefault="2591D273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{Funkcje/usługi; wymagania funkcjonalne powinny odpowiadać na pytanie: co system ma robić?</w:t>
      </w:r>
    </w:p>
    <w:p w14:paraId="07E2D57A" w14:textId="77777777" w:rsidR="00606BDC" w:rsidRPr="006B6575" w:rsidRDefault="2591D273" w:rsidP="008A30F7">
      <w:pPr>
        <w:pStyle w:val="podpowiedzi"/>
        <w:rPr>
          <w:rFonts w:ascii="Times New Roman" w:hAnsi="Times New Roman"/>
        </w:rPr>
      </w:pPr>
      <w:r w:rsidRPr="006B6575">
        <w:rPr>
          <w:rFonts w:ascii="Times New Roman" w:hAnsi="Times New Roman"/>
          <w:color w:val="595959" w:themeColor="text1" w:themeTint="A6"/>
        </w:rPr>
        <w:t>W tym podrozdziale powinny znaleźć się tabele przedstawione w podpunkcie 3.2.1 opracowane dla każdego zidentyfikowanego wymaganie funkcjonalnego.}</w:t>
      </w:r>
    </w:p>
    <w:p w14:paraId="24246471" w14:textId="77777777" w:rsidR="00365051" w:rsidRPr="006B6575" w:rsidRDefault="00365051" w:rsidP="009B52AE"/>
    <w:p w14:paraId="16BEE725" w14:textId="3FC9A83B" w:rsidR="74C8E940" w:rsidRPr="006B6575" w:rsidRDefault="74C8E940"/>
    <w:p w14:paraId="2B42A98A" w14:textId="53FB4748" w:rsidR="74C8E940" w:rsidRPr="006B6575" w:rsidRDefault="74C8E940"/>
    <w:p w14:paraId="41E06677" w14:textId="06F94DA8" w:rsidR="74C8E940" w:rsidRPr="006B6575" w:rsidRDefault="74C8E940"/>
    <w:p w14:paraId="26D9C119" w14:textId="14FB2F6C" w:rsidR="74C8E940" w:rsidRPr="006B6575" w:rsidRDefault="74C8E940" w:rsidP="04702232">
      <w:pPr>
        <w:ind w:firstLine="0"/>
      </w:pPr>
    </w:p>
    <w:p w14:paraId="232E0298" w14:textId="38C09C06" w:rsidR="00E02047" w:rsidRPr="006B6575" w:rsidRDefault="04702232" w:rsidP="04702232">
      <w:pPr>
        <w:pStyle w:val="Heading3"/>
      </w:pPr>
      <w:r w:rsidRPr="006B6575">
        <w:t>Nazwa funkcji / usługi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62"/>
        <w:gridCol w:w="1936"/>
        <w:gridCol w:w="1397"/>
        <w:gridCol w:w="3696"/>
      </w:tblGrid>
      <w:tr w:rsidR="00DB41CB" w:rsidRPr="006B6575" w14:paraId="4FEE6044" w14:textId="77777777" w:rsidTr="04702232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372635E5" w14:textId="77777777" w:rsidR="00DB41CB" w:rsidRPr="006B6575" w:rsidRDefault="00DB41CB" w:rsidP="006F5A48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WYMAGANIA</w:t>
            </w:r>
          </w:p>
        </w:tc>
      </w:tr>
      <w:tr w:rsidR="00DB41CB" w:rsidRPr="006B6575" w14:paraId="3DABE63D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6EFF4E3" w14:textId="77777777" w:rsidR="00DB41CB" w:rsidRPr="006B6575" w:rsidRDefault="00DB41CB" w:rsidP="006F5A48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1971" w:type="dxa"/>
            <w:vAlign w:val="center"/>
          </w:tcPr>
          <w:p w14:paraId="3E925652" w14:textId="7557F974" w:rsidR="00DB41CB" w:rsidRPr="006B6575" w:rsidRDefault="00F91DA3" w:rsidP="006F5A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 xml:space="preserve"> WF01</w:t>
            </w:r>
          </w:p>
        </w:tc>
        <w:tc>
          <w:tcPr>
            <w:tcW w:w="1410" w:type="dxa"/>
            <w:shd w:val="clear" w:color="auto" w:fill="D9D9D9" w:themeFill="background1" w:themeFillShade="D9"/>
            <w:vAlign w:val="center"/>
          </w:tcPr>
          <w:p w14:paraId="0F0667ED" w14:textId="3A870A63" w:rsidR="00DB41CB" w:rsidRPr="006B6575" w:rsidRDefault="2D6A360B" w:rsidP="006F5A48">
            <w:pPr>
              <w:pStyle w:val="tekstwtabeliTNR"/>
            </w:pPr>
            <w:r w:rsidRPr="006B6575">
              <w:t xml:space="preserve">Priorytet: </w:t>
            </w:r>
          </w:p>
        </w:tc>
        <w:tc>
          <w:tcPr>
            <w:tcW w:w="3782" w:type="dxa"/>
            <w:vAlign w:val="center"/>
          </w:tcPr>
          <w:p w14:paraId="73F29E32" w14:textId="6DF37F54" w:rsidR="00DB41CB" w:rsidRPr="006B6575" w:rsidRDefault="2D6A360B" w:rsidP="00DD75DA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M</w:t>
            </w:r>
          </w:p>
        </w:tc>
      </w:tr>
      <w:tr w:rsidR="00DB41CB" w:rsidRPr="006B6575" w14:paraId="48DFF681" w14:textId="77777777" w:rsidTr="04702232">
        <w:trPr>
          <w:cantSplit/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6AC9897" w14:textId="5E8100F4" w:rsidR="00DB41CB" w:rsidRPr="006B6575" w:rsidRDefault="2D6A360B" w:rsidP="006F5A48">
            <w:pPr>
              <w:pStyle w:val="tekstwtabeliTNR"/>
            </w:pPr>
            <w:r w:rsidRPr="006B6575"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266697F2" w14:textId="6400350B" w:rsidR="00DB41CB" w:rsidRPr="006B6575" w:rsidRDefault="65B7D817" w:rsidP="006F5A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 xml:space="preserve">Wyznaczenie tras </w:t>
            </w:r>
            <w:proofErr w:type="spellStart"/>
            <w:r w:rsidRPr="006B6575">
              <w:rPr>
                <w:rFonts w:ascii="Times New Roman" w:hAnsi="Times New Roman"/>
              </w:rPr>
              <w:t>priorytetyzujących</w:t>
            </w:r>
            <w:proofErr w:type="spellEnd"/>
            <w:r w:rsidRPr="006B6575">
              <w:rPr>
                <w:rFonts w:ascii="Times New Roman" w:hAnsi="Times New Roman"/>
              </w:rPr>
              <w:t xml:space="preserve"> tereny zielone</w:t>
            </w:r>
          </w:p>
        </w:tc>
      </w:tr>
      <w:tr w:rsidR="00DB41CB" w:rsidRPr="006B6575" w14:paraId="5E034A6F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530099AA" w14:textId="53E96DAC" w:rsidR="00DB41CB" w:rsidRPr="006B6575" w:rsidRDefault="2D6A360B" w:rsidP="006F5A48">
            <w:pPr>
              <w:pStyle w:val="tekstwtabeliTNR"/>
            </w:pPr>
            <w:r w:rsidRPr="006B6575"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5FA87E54" w14:textId="7C67DD4D" w:rsidR="00DE7D70" w:rsidRPr="006B6575" w:rsidRDefault="04702232" w:rsidP="007A4778">
            <w:pPr>
              <w:pStyle w:val="podpowiedzi"/>
              <w:rPr>
                <w:rFonts w:ascii="Times New Roman" w:hAnsi="Times New Roman"/>
                <w:iCs/>
              </w:rPr>
            </w:pPr>
            <w:r w:rsidRPr="006B6575">
              <w:rPr>
                <w:rFonts w:ascii="Times New Roman" w:hAnsi="Times New Roman"/>
                <w:iCs/>
              </w:rPr>
              <w:t>Jako użytkownik system chcę znaleźć alternatywne ścieżki (piesze/rowerowe), ponieważ chce zainwestować w swoje zdrowie.</w:t>
            </w:r>
          </w:p>
        </w:tc>
      </w:tr>
      <w:tr w:rsidR="00DE7D70" w:rsidRPr="006B6575" w14:paraId="339959B8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F4B7012" w14:textId="396A7096" w:rsidR="00DE7D70" w:rsidRPr="006B6575" w:rsidRDefault="2D6A360B" w:rsidP="006F5A48">
            <w:pPr>
              <w:pStyle w:val="tekstwtabeliTNR"/>
            </w:pPr>
            <w:r w:rsidRPr="006B6575"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4C174405" w14:textId="7D794DDC" w:rsidR="00DE7D70" w:rsidRPr="006B6575" w:rsidRDefault="0F3AC3E7" w:rsidP="0F3AC3E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 xml:space="preserve">Aplikacja wyznacza trasy maksymalizując na drodze tereny zielone </w:t>
            </w:r>
          </w:p>
        </w:tc>
      </w:tr>
      <w:tr w:rsidR="00DB41CB" w:rsidRPr="006B6575" w14:paraId="114D7088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D13C2E2" w14:textId="28E2C366" w:rsidR="00DB41CB" w:rsidRPr="006B6575" w:rsidRDefault="2D6A360B" w:rsidP="006F5A48">
            <w:pPr>
              <w:pStyle w:val="tekstwtabeliTNR"/>
            </w:pPr>
            <w:r w:rsidRPr="006B6575">
              <w:t>Dane wejściowe:</w:t>
            </w:r>
          </w:p>
        </w:tc>
        <w:tc>
          <w:tcPr>
            <w:tcW w:w="7163" w:type="dxa"/>
            <w:gridSpan w:val="3"/>
            <w:vAlign w:val="center"/>
          </w:tcPr>
          <w:p w14:paraId="1A28262E" w14:textId="77777777" w:rsidR="00DB41CB" w:rsidRPr="006B6575" w:rsidRDefault="00DB41CB" w:rsidP="006F5A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</w:t>
            </w:r>
            <w:r w:rsidR="009671D1" w:rsidRPr="006B6575">
              <w:rPr>
                <w:rFonts w:ascii="Times New Roman" w:hAnsi="Times New Roman"/>
              </w:rPr>
              <w:t xml:space="preserve">uzupełniane w trakcie sprintu – </w:t>
            </w:r>
            <w:r w:rsidRPr="006B6575">
              <w:rPr>
                <w:rFonts w:ascii="Times New Roman" w:hAnsi="Times New Roman"/>
              </w:rPr>
              <w:t>dane wejściowe, związane z wymaganiem}</w:t>
            </w:r>
          </w:p>
        </w:tc>
      </w:tr>
      <w:tr w:rsidR="00DB41CB" w:rsidRPr="006B6575" w14:paraId="6538F684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2E2BF43" w14:textId="16095ED9" w:rsidR="00DB41CB" w:rsidRPr="006B6575" w:rsidRDefault="2D6A360B" w:rsidP="006F5A48">
            <w:pPr>
              <w:pStyle w:val="tekstwtabeliTNR"/>
            </w:pPr>
            <w:r w:rsidRPr="006B6575">
              <w:t>Warunki początkowe:</w:t>
            </w:r>
          </w:p>
        </w:tc>
        <w:tc>
          <w:tcPr>
            <w:tcW w:w="7163" w:type="dxa"/>
            <w:gridSpan w:val="3"/>
            <w:vAlign w:val="center"/>
          </w:tcPr>
          <w:p w14:paraId="2FD04D79" w14:textId="77777777" w:rsidR="00DB41CB" w:rsidRPr="006B6575" w:rsidRDefault="00DB41CB" w:rsidP="006F5A48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</w:t>
            </w:r>
            <w:r w:rsidR="009671D1" w:rsidRPr="006B6575">
              <w:rPr>
                <w:rFonts w:ascii="Times New Roman" w:hAnsi="Times New Roman"/>
              </w:rPr>
              <w:t xml:space="preserve"> uzupełniane w trakcie sprintu – </w:t>
            </w:r>
            <w:r w:rsidRPr="006B6575">
              <w:rPr>
                <w:rFonts w:ascii="Times New Roman" w:hAnsi="Times New Roman"/>
              </w:rPr>
              <w:t>warunki, które muszą być prawdziwe przed wywołaniem operacji}</w:t>
            </w:r>
          </w:p>
        </w:tc>
      </w:tr>
      <w:tr w:rsidR="00DB41CB" w:rsidRPr="006B6575" w14:paraId="6F88983F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555624CE" w14:textId="4F6EE600" w:rsidR="00DB41CB" w:rsidRPr="006B6575" w:rsidRDefault="2D6A360B" w:rsidP="006F5A48">
            <w:pPr>
              <w:pStyle w:val="tekstwtabeliTNR"/>
            </w:pPr>
            <w:r w:rsidRPr="006B6575">
              <w:t>Warunki końcowe:</w:t>
            </w:r>
          </w:p>
        </w:tc>
        <w:tc>
          <w:tcPr>
            <w:tcW w:w="7163" w:type="dxa"/>
            <w:gridSpan w:val="3"/>
            <w:vAlign w:val="center"/>
          </w:tcPr>
          <w:p w14:paraId="64CEE087" w14:textId="77777777" w:rsidR="00DB41CB" w:rsidRPr="006B6575" w:rsidRDefault="00DB41CB" w:rsidP="006F5A48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</w:t>
            </w:r>
            <w:r w:rsidR="009671D1" w:rsidRPr="006B6575">
              <w:rPr>
                <w:rFonts w:ascii="Times New Roman" w:hAnsi="Times New Roman"/>
              </w:rPr>
              <w:t xml:space="preserve"> uzupełniane w trakcie sprintu – </w:t>
            </w:r>
            <w:r w:rsidRPr="006B6575">
              <w:rPr>
                <w:rFonts w:ascii="Times New Roman" w:hAnsi="Times New Roman"/>
              </w:rPr>
              <w:t>warunki, które muszą być prawdziwe po wywołaniu operacji}</w:t>
            </w:r>
          </w:p>
        </w:tc>
      </w:tr>
      <w:tr w:rsidR="00DB41CB" w:rsidRPr="006B6575" w14:paraId="2227B377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64596BB" w14:textId="1AA53538" w:rsidR="00DB41CB" w:rsidRPr="006B6575" w:rsidRDefault="2D6A360B" w:rsidP="006F5A48">
            <w:pPr>
              <w:pStyle w:val="tekstwtabeliTNR"/>
            </w:pPr>
            <w:r w:rsidRPr="006B6575">
              <w:t>Sytuacje wyjątkowe:</w:t>
            </w:r>
          </w:p>
        </w:tc>
        <w:tc>
          <w:tcPr>
            <w:tcW w:w="7163" w:type="dxa"/>
            <w:gridSpan w:val="3"/>
            <w:vAlign w:val="center"/>
          </w:tcPr>
          <w:p w14:paraId="16B468DD" w14:textId="77777777" w:rsidR="00DB41CB" w:rsidRPr="006B6575" w:rsidRDefault="00DB41CB" w:rsidP="006F5A48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</w:t>
            </w:r>
            <w:r w:rsidR="009671D1" w:rsidRPr="006B6575">
              <w:rPr>
                <w:rFonts w:ascii="Times New Roman" w:hAnsi="Times New Roman"/>
              </w:rPr>
              <w:t xml:space="preserve"> uzupełniane w trakcie sprintu – </w:t>
            </w:r>
            <w:r w:rsidRPr="006B6575">
              <w:rPr>
                <w:rFonts w:ascii="Times New Roman" w:hAnsi="Times New Roman"/>
              </w:rPr>
              <w:t>niepożądane sytuacje i sposoby ich obsługi}</w:t>
            </w:r>
          </w:p>
        </w:tc>
      </w:tr>
      <w:tr w:rsidR="00CF6458" w:rsidRPr="006B6575" w14:paraId="3C0C09F5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81C9327" w14:textId="7F73C33E" w:rsidR="00CF6458" w:rsidRPr="006B6575" w:rsidDel="00DE7D70" w:rsidRDefault="2D6A360B" w:rsidP="006F5A48">
            <w:pPr>
              <w:pStyle w:val="tekstwtabeliTNR"/>
            </w:pPr>
            <w:r w:rsidRPr="006B6575">
              <w:t>Szczegóły implementacji:</w:t>
            </w:r>
          </w:p>
        </w:tc>
        <w:tc>
          <w:tcPr>
            <w:tcW w:w="7163" w:type="dxa"/>
            <w:gridSpan w:val="3"/>
            <w:vAlign w:val="center"/>
          </w:tcPr>
          <w:p w14:paraId="2B461E7A" w14:textId="77777777" w:rsidR="00CF6458" w:rsidRPr="006B6575" w:rsidDel="00DE7D70" w:rsidRDefault="00CF6458" w:rsidP="00CF645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</w:t>
            </w:r>
            <w:r w:rsidR="009671D1" w:rsidRPr="006B6575">
              <w:rPr>
                <w:rFonts w:ascii="Times New Roman" w:hAnsi="Times New Roman"/>
              </w:rPr>
              <w:t xml:space="preserve"> uzupełniane w trakcie sprintu – </w:t>
            </w:r>
            <w:r w:rsidRPr="006B6575">
              <w:rPr>
                <w:rFonts w:ascii="Times New Roman" w:hAnsi="Times New Roman"/>
              </w:rPr>
              <w:t>opis sposobu realizacji}</w:t>
            </w:r>
          </w:p>
        </w:tc>
      </w:tr>
      <w:tr w:rsidR="00DB41CB" w:rsidRPr="006B6575" w14:paraId="5DBBF144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4E6DB77" w14:textId="0D4871AA" w:rsidR="00DB41CB" w:rsidRPr="006B6575" w:rsidRDefault="2D6A360B" w:rsidP="006F5A48">
            <w:pPr>
              <w:pStyle w:val="tekstwtabeliTNR"/>
            </w:pPr>
            <w:r w:rsidRPr="006B6575">
              <w:lastRenderedPageBreak/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177E2772" w14:textId="742E395D" w:rsidR="00DB41CB" w:rsidRPr="006B6575" w:rsidRDefault="2D6A360B" w:rsidP="2D6A360B">
            <w:pPr>
              <w:ind w:firstLine="0"/>
              <w:rPr>
                <w:rFonts w:eastAsia="Arial"/>
                <w:i/>
                <w:iCs/>
                <w:sz w:val="16"/>
                <w:szCs w:val="16"/>
              </w:rPr>
            </w:pPr>
            <w:r w:rsidRPr="006B6575">
              <w:rPr>
                <w:rFonts w:eastAsia="Arial"/>
                <w:i/>
                <w:iCs/>
                <w:color w:val="000000" w:themeColor="text1"/>
                <w:sz w:val="16"/>
                <w:szCs w:val="16"/>
              </w:rPr>
              <w:t>Społeczeństwo Trójmiasta (UOB 01)</w:t>
            </w:r>
          </w:p>
        </w:tc>
      </w:tr>
      <w:tr w:rsidR="00DB41CB" w:rsidRPr="006B6575" w14:paraId="42E027F5" w14:textId="77777777" w:rsidTr="04702232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E23A808" w14:textId="338ABBE6" w:rsidR="00DB41CB" w:rsidRPr="006B6575" w:rsidRDefault="2D6A360B" w:rsidP="006F5A48">
            <w:pPr>
              <w:pStyle w:val="tekstwtabeliTNR"/>
            </w:pPr>
            <w:r w:rsidRPr="006B6575"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08F1E4B8" w14:textId="7DA606ED" w:rsidR="00DB41CB" w:rsidRPr="006B6575" w:rsidRDefault="00015BA3" w:rsidP="006F5A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WO 04</w:t>
            </w:r>
          </w:p>
        </w:tc>
      </w:tr>
    </w:tbl>
    <w:p w14:paraId="2C69B5ED" w14:textId="77777777" w:rsidR="00DB41CB" w:rsidRPr="006B6575" w:rsidRDefault="00DB41CB" w:rsidP="008A30F7">
      <w:pPr>
        <w:pStyle w:val="podpowiedzi"/>
        <w:rPr>
          <w:rFonts w:ascii="Times New Roman" w:hAnsi="Times New Roman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2"/>
        <w:gridCol w:w="1936"/>
        <w:gridCol w:w="1399"/>
        <w:gridCol w:w="3694"/>
      </w:tblGrid>
      <w:tr w:rsidR="6FD83C37" w:rsidRPr="006B6575" w14:paraId="2D892502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9CBE255" w14:textId="77777777" w:rsidR="6FD83C37" w:rsidRPr="006B6575" w:rsidRDefault="6FD83C37" w:rsidP="6FD83C37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1971" w:type="dxa"/>
            <w:vAlign w:val="center"/>
          </w:tcPr>
          <w:p w14:paraId="444968E6" w14:textId="6D94D193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 xml:space="preserve"> WF0</w:t>
            </w:r>
            <w:r w:rsidR="50DFC846" w:rsidRPr="006B6575">
              <w:rPr>
                <w:rFonts w:ascii="Times New Roman" w:hAnsi="Times New Roman"/>
              </w:rPr>
              <w:t>2</w:t>
            </w:r>
          </w:p>
        </w:tc>
        <w:tc>
          <w:tcPr>
            <w:tcW w:w="1410" w:type="dxa"/>
            <w:shd w:val="clear" w:color="auto" w:fill="D9D9D9" w:themeFill="background1" w:themeFillShade="D9"/>
            <w:vAlign w:val="center"/>
          </w:tcPr>
          <w:p w14:paraId="28FDFABA" w14:textId="483B609A" w:rsidR="6FD83C37" w:rsidRPr="006B6575" w:rsidRDefault="2D6A360B" w:rsidP="6FD83C37">
            <w:pPr>
              <w:pStyle w:val="tekstwtabeliTNR"/>
            </w:pPr>
            <w:r w:rsidRPr="006B6575">
              <w:t>Priorytet:</w:t>
            </w:r>
          </w:p>
        </w:tc>
        <w:tc>
          <w:tcPr>
            <w:tcW w:w="3782" w:type="dxa"/>
            <w:vAlign w:val="center"/>
          </w:tcPr>
          <w:p w14:paraId="5F343250" w14:textId="37ADD504" w:rsidR="6FD83C37" w:rsidRPr="006B6575" w:rsidRDefault="2D6A360B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M</w:t>
            </w:r>
          </w:p>
        </w:tc>
      </w:tr>
      <w:tr w:rsidR="6FD83C37" w:rsidRPr="006B6575" w14:paraId="6315863A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3571421" w14:textId="4CA5F349" w:rsidR="6FD83C37" w:rsidRPr="006B6575" w:rsidRDefault="2D6A360B" w:rsidP="6FD83C37">
            <w:pPr>
              <w:pStyle w:val="tekstwtabeliTNR"/>
            </w:pPr>
            <w:r w:rsidRPr="006B6575"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09E1AF1A" w14:textId="1510A034" w:rsidR="51E9DB20" w:rsidRPr="006B6575" w:rsidRDefault="19EE479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Dynamiczne zgłaszanie utrudnień/nowy</w:t>
            </w:r>
            <w:r w:rsidR="1F054895" w:rsidRPr="006B6575">
              <w:rPr>
                <w:rFonts w:ascii="Times New Roman" w:hAnsi="Times New Roman"/>
              </w:rPr>
              <w:t>ch</w:t>
            </w:r>
            <w:r w:rsidRPr="006B6575">
              <w:rPr>
                <w:rFonts w:ascii="Times New Roman" w:hAnsi="Times New Roman"/>
              </w:rPr>
              <w:t xml:space="preserve"> tras</w:t>
            </w:r>
          </w:p>
        </w:tc>
      </w:tr>
      <w:tr w:rsidR="6FD83C37" w:rsidRPr="006B6575" w14:paraId="64A761CC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1A06D94" w14:textId="74E42810" w:rsidR="6FD83C37" w:rsidRPr="006B6575" w:rsidRDefault="2D6A360B" w:rsidP="6FD83C37">
            <w:pPr>
              <w:pStyle w:val="tekstwtabeliTNR"/>
            </w:pPr>
            <w:r w:rsidRPr="006B6575"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4F1F3F91" w14:textId="0C6DCE00" w:rsidR="6FD83C37" w:rsidRPr="006B6575" w:rsidRDefault="04702232" w:rsidP="004040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  <w:bCs/>
              </w:rPr>
              <w:t>Jako</w:t>
            </w:r>
            <w:r w:rsidRPr="006B6575">
              <w:rPr>
                <w:rFonts w:ascii="Times New Roman" w:hAnsi="Times New Roman"/>
              </w:rPr>
              <w:t> użytkownik system</w:t>
            </w:r>
            <w:r w:rsidR="007A4778" w:rsidRPr="006B6575">
              <w:rPr>
                <w:rFonts w:ascii="Times New Roman" w:hAnsi="Times New Roman"/>
              </w:rPr>
              <w:t>u c</w:t>
            </w:r>
            <w:r w:rsidR="42E56929" w:rsidRPr="006B6575">
              <w:rPr>
                <w:rFonts w:ascii="Times New Roman" w:hAnsi="Times New Roman"/>
                <w:bCs/>
              </w:rPr>
              <w:t>hce zapisywać swoje ścieżki i zgłaszać problemy spotykane na drod</w:t>
            </w:r>
            <w:r w:rsidR="007A4778" w:rsidRPr="006B6575">
              <w:rPr>
                <w:rFonts w:ascii="Times New Roman" w:hAnsi="Times New Roman"/>
                <w:bCs/>
              </w:rPr>
              <w:t xml:space="preserve">ze, </w:t>
            </w:r>
            <w:r w:rsidR="6FD83C37" w:rsidRPr="006B6575">
              <w:rPr>
                <w:rFonts w:ascii="Times New Roman" w:hAnsi="Times New Roman"/>
                <w:bCs/>
              </w:rPr>
              <w:t>poniewa</w:t>
            </w:r>
            <w:r w:rsidR="00404048" w:rsidRPr="006B6575">
              <w:rPr>
                <w:rFonts w:ascii="Times New Roman" w:hAnsi="Times New Roman"/>
                <w:bCs/>
              </w:rPr>
              <w:t>ż</w:t>
            </w:r>
            <w:r w:rsidR="6FD83C37" w:rsidRPr="006B6575">
              <w:rPr>
                <w:rFonts w:ascii="Times New Roman" w:hAnsi="Times New Roman"/>
              </w:rPr>
              <w:t> </w:t>
            </w:r>
            <w:r w:rsidR="589DEA80" w:rsidRPr="006B6575">
              <w:rPr>
                <w:rFonts w:ascii="Times New Roman" w:hAnsi="Times New Roman"/>
              </w:rPr>
              <w:t>chce ułatwić sobie życie</w:t>
            </w:r>
            <w:r w:rsidR="00404048" w:rsidRPr="006B6575">
              <w:rPr>
                <w:rFonts w:ascii="Times New Roman" w:hAnsi="Times New Roman"/>
              </w:rPr>
              <w:t>.</w:t>
            </w:r>
          </w:p>
        </w:tc>
      </w:tr>
      <w:tr w:rsidR="6FD83C37" w:rsidRPr="006B6575" w14:paraId="5CF681D2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9CADB85" w14:textId="2AB63411" w:rsidR="6FD83C37" w:rsidRPr="006B6575" w:rsidRDefault="2D6A360B" w:rsidP="6FD83C37">
            <w:pPr>
              <w:pStyle w:val="tekstwtabeliTNR"/>
            </w:pPr>
            <w:r w:rsidRPr="006B6575"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265D1FCA" w14:textId="762397F2" w:rsidR="6FD83C37" w:rsidRPr="006B6575" w:rsidRDefault="0F3AC3E7" w:rsidP="0F3AC3E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Użytkownik ma możliwość zgłaszania utrudnień w danej lokalizacji. Zgłoszenie widoczne jest dla innych użytkowników. Administratorzy zarządzają zgłoszeniami w panelu webowym</w:t>
            </w:r>
          </w:p>
        </w:tc>
      </w:tr>
      <w:tr w:rsidR="6FD83C37" w:rsidRPr="006B6575" w14:paraId="0F5ED39E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FA9C1F1" w14:textId="1E77462E" w:rsidR="6FD83C37" w:rsidRPr="006B6575" w:rsidRDefault="2D6A360B" w:rsidP="6FD83C37">
            <w:pPr>
              <w:pStyle w:val="tekstwtabeliTNR"/>
            </w:pPr>
            <w:r w:rsidRPr="006B6575">
              <w:t>Dane wejściowe:</w:t>
            </w:r>
          </w:p>
        </w:tc>
        <w:tc>
          <w:tcPr>
            <w:tcW w:w="7163" w:type="dxa"/>
            <w:gridSpan w:val="3"/>
            <w:vAlign w:val="center"/>
          </w:tcPr>
          <w:p w14:paraId="7947F873" w14:textId="77777777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{uzupełniane w trakcie sprintu – dane wejściowe, związane z wymaganiem}</w:t>
            </w:r>
          </w:p>
        </w:tc>
      </w:tr>
      <w:tr w:rsidR="6FD83C37" w:rsidRPr="006B6575" w14:paraId="7F5D399B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D321C5F" w14:textId="636B5F9F" w:rsidR="6FD83C37" w:rsidRPr="006B6575" w:rsidRDefault="2D6A360B" w:rsidP="6FD83C37">
            <w:pPr>
              <w:pStyle w:val="tekstwtabeliTNR"/>
            </w:pPr>
            <w:r w:rsidRPr="006B6575">
              <w:t>Warunki początkowe:</w:t>
            </w:r>
          </w:p>
        </w:tc>
        <w:tc>
          <w:tcPr>
            <w:tcW w:w="7163" w:type="dxa"/>
            <w:gridSpan w:val="3"/>
            <w:vAlign w:val="center"/>
          </w:tcPr>
          <w:p w14:paraId="419D87D8" w14:textId="77777777" w:rsidR="6FD83C37" w:rsidRPr="006B6575" w:rsidRDefault="6FD83C37" w:rsidP="6FD83C37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 uzupełniane w trakcie sprintu – warunki, które muszą być prawdziwe przed wywołaniem operacji}</w:t>
            </w:r>
          </w:p>
        </w:tc>
      </w:tr>
      <w:tr w:rsidR="6FD83C37" w:rsidRPr="006B6575" w14:paraId="442D26FD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C5DE6AE" w14:textId="393D30BC" w:rsidR="6FD83C37" w:rsidRPr="006B6575" w:rsidRDefault="2D6A360B" w:rsidP="6FD83C37">
            <w:pPr>
              <w:pStyle w:val="tekstwtabeliTNR"/>
            </w:pPr>
            <w:r w:rsidRPr="006B6575">
              <w:t>Warunki końcowe:</w:t>
            </w:r>
          </w:p>
        </w:tc>
        <w:tc>
          <w:tcPr>
            <w:tcW w:w="7163" w:type="dxa"/>
            <w:gridSpan w:val="3"/>
            <w:vAlign w:val="center"/>
          </w:tcPr>
          <w:p w14:paraId="57D101BD" w14:textId="77777777" w:rsidR="6FD83C37" w:rsidRPr="006B6575" w:rsidRDefault="6FD83C37" w:rsidP="6FD83C37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 uzupełniane w trakcie sprintu – warunki, które muszą być prawdziwe po wywołaniu operacji}</w:t>
            </w:r>
          </w:p>
        </w:tc>
      </w:tr>
      <w:tr w:rsidR="6FD83C37" w:rsidRPr="006B6575" w14:paraId="6A335D02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59DCB52" w14:textId="17164502" w:rsidR="6FD83C37" w:rsidRPr="006B6575" w:rsidRDefault="2D6A360B" w:rsidP="6FD83C37">
            <w:pPr>
              <w:pStyle w:val="tekstwtabeliTNR"/>
            </w:pPr>
            <w:r w:rsidRPr="006B6575">
              <w:t>Sytuacje wyjątkowe:</w:t>
            </w:r>
          </w:p>
        </w:tc>
        <w:tc>
          <w:tcPr>
            <w:tcW w:w="7163" w:type="dxa"/>
            <w:gridSpan w:val="3"/>
            <w:vAlign w:val="center"/>
          </w:tcPr>
          <w:p w14:paraId="2E2FD3C3" w14:textId="77777777" w:rsidR="6FD83C37" w:rsidRPr="006B6575" w:rsidRDefault="6FD83C37" w:rsidP="6FD83C37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 uzupełniane w trakcie sprintu – niepożądane sytuacje i sposoby ich obsługi}</w:t>
            </w:r>
          </w:p>
        </w:tc>
      </w:tr>
      <w:tr w:rsidR="6FD83C37" w:rsidRPr="006B6575" w14:paraId="05ABC888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E31D8F6" w14:textId="15418940" w:rsidR="6FD83C37" w:rsidRPr="006B6575" w:rsidRDefault="2D6A360B" w:rsidP="6FD83C37">
            <w:pPr>
              <w:pStyle w:val="tekstwtabeliTNR"/>
            </w:pPr>
            <w:r w:rsidRPr="006B6575">
              <w:t>Szczegóły implementacji:</w:t>
            </w:r>
          </w:p>
        </w:tc>
        <w:tc>
          <w:tcPr>
            <w:tcW w:w="7163" w:type="dxa"/>
            <w:gridSpan w:val="3"/>
            <w:vAlign w:val="center"/>
          </w:tcPr>
          <w:p w14:paraId="7A0909B0" w14:textId="77777777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 uzupełniane w trakcie sprintu – opis sposobu realizacji}</w:t>
            </w:r>
          </w:p>
        </w:tc>
      </w:tr>
      <w:tr w:rsidR="6FD83C37" w:rsidRPr="006B6575" w14:paraId="7B91E42A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820FB3D" w14:textId="10B10BC0" w:rsidR="6FD83C37" w:rsidRPr="006B6575" w:rsidRDefault="2D6A360B" w:rsidP="6FD83C37">
            <w:pPr>
              <w:pStyle w:val="tekstwtabeliTNR"/>
            </w:pPr>
            <w:r w:rsidRPr="006B6575"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7E41C235" w14:textId="5CC365EC" w:rsidR="6FD83C37" w:rsidRPr="006B6575" w:rsidRDefault="2D6A360B" w:rsidP="2D6A360B">
            <w:pPr>
              <w:ind w:firstLine="0"/>
              <w:rPr>
                <w:rFonts w:eastAsia="Arial"/>
                <w:i/>
                <w:iCs/>
                <w:sz w:val="16"/>
                <w:szCs w:val="16"/>
              </w:rPr>
            </w:pPr>
            <w:r w:rsidRPr="006B6575">
              <w:rPr>
                <w:rFonts w:eastAsia="Arial"/>
                <w:i/>
                <w:iCs/>
                <w:color w:val="000000" w:themeColor="text1"/>
                <w:sz w:val="16"/>
                <w:szCs w:val="16"/>
              </w:rPr>
              <w:t>Społeczeństwo Trójmiasta (UOB 01)</w:t>
            </w:r>
          </w:p>
        </w:tc>
      </w:tr>
      <w:tr w:rsidR="6FD83C37" w:rsidRPr="006B6575" w14:paraId="3E0E9A68" w14:textId="77777777" w:rsidTr="04702232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942C413" w14:textId="2B57BA87" w:rsidR="6FD83C37" w:rsidRPr="006B6575" w:rsidRDefault="2D6A360B" w:rsidP="6FD83C37">
            <w:pPr>
              <w:pStyle w:val="tekstwtabeliTNR"/>
            </w:pPr>
            <w:r w:rsidRPr="006B6575"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3538AC38" w14:textId="24CB518E" w:rsidR="6FD83C37" w:rsidRPr="006B6575" w:rsidRDefault="00CB0A89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WO 03</w:t>
            </w:r>
          </w:p>
        </w:tc>
      </w:tr>
    </w:tbl>
    <w:p w14:paraId="40FE5914" w14:textId="62DBD90E" w:rsidR="6FD83C37" w:rsidRPr="006B6575" w:rsidRDefault="6FD83C37" w:rsidP="6FD83C37"/>
    <w:p w14:paraId="6E75095B" w14:textId="77777777" w:rsidR="00606BDC" w:rsidRPr="006B6575" w:rsidRDefault="00606BDC" w:rsidP="003D2CA3">
      <w:pPr>
        <w:pStyle w:val="Heading3"/>
      </w:pPr>
      <w:r w:rsidRPr="006B6575">
        <w:t>Interfejs z otoczeniem</w:t>
      </w:r>
    </w:p>
    <w:p w14:paraId="4B65516C" w14:textId="4FB479BF" w:rsidR="00606BDC" w:rsidRPr="006B6575" w:rsidRDefault="2591D273" w:rsidP="6FD83C37">
      <w:pPr>
        <w:pStyle w:val="podpowiedzi"/>
        <w:rPr>
          <w:rFonts w:ascii="Times New Roman" w:hAnsi="Times New Roman"/>
        </w:rPr>
      </w:pPr>
      <w:r w:rsidRPr="006B6575">
        <w:rPr>
          <w:rFonts w:ascii="Times New Roman" w:hAnsi="Times New Roman"/>
          <w:color w:val="595959" w:themeColor="text1" w:themeTint="A6"/>
        </w:rPr>
        <w:t>{Punkty styku projektowanego systemu z innymi podsystemami/sieciami/operatorami np. dopasowanie do baz danych, formatów, usług oferowanych przez inne, współpracujące systemy bądź serwisy; wymagania dot. dopasowania interfejsów itp.}</w:t>
      </w:r>
    </w:p>
    <w:p w14:paraId="3AD659D8" w14:textId="1264A7B7" w:rsidR="6FD83C37" w:rsidRPr="006B6575" w:rsidRDefault="6FD83C37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3"/>
        <w:gridCol w:w="1933"/>
        <w:gridCol w:w="1399"/>
        <w:gridCol w:w="3696"/>
      </w:tblGrid>
      <w:tr w:rsidR="6FD83C37" w:rsidRPr="006B6575" w14:paraId="14D01F75" w14:textId="77777777" w:rsidTr="2D6A360B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71AEDC04" w14:textId="77777777" w:rsidR="6FD83C37" w:rsidRPr="006B6575" w:rsidRDefault="6FD83C37" w:rsidP="6FD83C37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WYMAGANIA</w:t>
            </w:r>
          </w:p>
        </w:tc>
      </w:tr>
      <w:tr w:rsidR="6FD83C37" w:rsidRPr="006B6575" w14:paraId="3465997C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7846D35" w14:textId="77777777" w:rsidR="6FD83C37" w:rsidRPr="006B6575" w:rsidRDefault="6FD83C37" w:rsidP="6FD83C37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1971" w:type="dxa"/>
            <w:vAlign w:val="center"/>
          </w:tcPr>
          <w:p w14:paraId="699D5F32" w14:textId="6CD23186" w:rsidR="0A36AB33" w:rsidRPr="006B6575" w:rsidRDefault="0A36AB33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I01</w:t>
            </w:r>
          </w:p>
        </w:tc>
        <w:tc>
          <w:tcPr>
            <w:tcW w:w="1410" w:type="dxa"/>
            <w:shd w:val="clear" w:color="auto" w:fill="D9D9D9" w:themeFill="background1" w:themeFillShade="D9"/>
            <w:vAlign w:val="center"/>
          </w:tcPr>
          <w:p w14:paraId="1D23EE82" w14:textId="552DE7C9" w:rsidR="6FD83C37" w:rsidRPr="006B6575" w:rsidRDefault="2D6A360B" w:rsidP="6FD83C37">
            <w:pPr>
              <w:pStyle w:val="tekstwtabeliTNR"/>
            </w:pPr>
            <w:r w:rsidRPr="006B6575">
              <w:t>Priorytet:</w:t>
            </w:r>
          </w:p>
        </w:tc>
        <w:tc>
          <w:tcPr>
            <w:tcW w:w="3782" w:type="dxa"/>
            <w:vAlign w:val="center"/>
          </w:tcPr>
          <w:p w14:paraId="26503605" w14:textId="53874625" w:rsidR="6FD83C37" w:rsidRPr="006B6575" w:rsidRDefault="2D6A360B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M</w:t>
            </w:r>
          </w:p>
        </w:tc>
      </w:tr>
      <w:tr w:rsidR="6FD83C37" w:rsidRPr="006B6575" w14:paraId="49E4E5D3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C4F16B2" w14:textId="036F9F8F" w:rsidR="6FD83C37" w:rsidRPr="006B6575" w:rsidRDefault="2D6A360B" w:rsidP="6FD83C37">
            <w:pPr>
              <w:pStyle w:val="tekstwtabeliTNR"/>
            </w:pPr>
            <w:r w:rsidRPr="006B6575"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05144B7B" w14:textId="768D14EC" w:rsidR="07559DC7" w:rsidRPr="006B6575" w:rsidRDefault="07559DC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 xml:space="preserve">Integracja z </w:t>
            </w:r>
            <w:proofErr w:type="spellStart"/>
            <w:r w:rsidR="7C2AC0E9" w:rsidRPr="006B6575">
              <w:rPr>
                <w:rFonts w:ascii="Times New Roman" w:hAnsi="Times New Roman"/>
              </w:rPr>
              <w:t>sewisem</w:t>
            </w:r>
            <w:proofErr w:type="spellEnd"/>
            <w:r w:rsidR="7C2AC0E9" w:rsidRPr="006B6575">
              <w:rPr>
                <w:rFonts w:ascii="Times New Roman" w:hAnsi="Times New Roman"/>
              </w:rPr>
              <w:t xml:space="preserve"> </w:t>
            </w:r>
            <w:r w:rsidRPr="006B6575">
              <w:rPr>
                <w:rFonts w:ascii="Times New Roman" w:hAnsi="Times New Roman"/>
              </w:rPr>
              <w:t xml:space="preserve">Google </w:t>
            </w:r>
            <w:proofErr w:type="spellStart"/>
            <w:r w:rsidRPr="006B6575">
              <w:rPr>
                <w:rFonts w:ascii="Times New Roman" w:hAnsi="Times New Roman"/>
              </w:rPr>
              <w:t>maps</w:t>
            </w:r>
            <w:proofErr w:type="spellEnd"/>
            <w:r w:rsidRPr="006B6575">
              <w:rPr>
                <w:rFonts w:ascii="Times New Roman" w:hAnsi="Times New Roman"/>
              </w:rPr>
              <w:t xml:space="preserve"> API</w:t>
            </w:r>
          </w:p>
        </w:tc>
      </w:tr>
      <w:tr w:rsidR="6FD83C37" w:rsidRPr="006B6575" w14:paraId="333D18F4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3B92667" w14:textId="256CF27C" w:rsidR="6FD83C37" w:rsidRPr="006B6575" w:rsidRDefault="2D6A360B" w:rsidP="6FD83C37">
            <w:pPr>
              <w:pStyle w:val="tekstwtabeliTNR"/>
            </w:pPr>
            <w:r w:rsidRPr="006B6575"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0073EE34" w14:textId="0FDE2A31" w:rsidR="6FFCD528" w:rsidRPr="006B6575" w:rsidRDefault="6FFCD528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 xml:space="preserve">System musi komunikować się z Google </w:t>
            </w:r>
            <w:proofErr w:type="spellStart"/>
            <w:r w:rsidRPr="006B6575">
              <w:rPr>
                <w:rFonts w:ascii="Times New Roman" w:hAnsi="Times New Roman"/>
              </w:rPr>
              <w:t>Maps</w:t>
            </w:r>
            <w:proofErr w:type="spellEnd"/>
            <w:r w:rsidRPr="006B6575">
              <w:rPr>
                <w:rFonts w:ascii="Times New Roman" w:hAnsi="Times New Roman"/>
              </w:rPr>
              <w:t xml:space="preserve"> API w celu wyśw</w:t>
            </w:r>
            <w:r w:rsidR="3C4A6FC2" w:rsidRPr="006B6575">
              <w:rPr>
                <w:rFonts w:ascii="Times New Roman" w:hAnsi="Times New Roman"/>
              </w:rPr>
              <w:t>ietlania podkładu mapowego</w:t>
            </w:r>
          </w:p>
        </w:tc>
      </w:tr>
      <w:tr w:rsidR="6FD83C37" w:rsidRPr="006B6575" w14:paraId="6560436E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7108FA2" w14:textId="6A0026B3" w:rsidR="6FD83C37" w:rsidRPr="006B6575" w:rsidRDefault="2D6A360B" w:rsidP="6FD83C37">
            <w:pPr>
              <w:pStyle w:val="tekstwtabeliTNR"/>
            </w:pPr>
            <w:r w:rsidRPr="006B6575"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41069521" w14:textId="4E43B41B" w:rsidR="5FB05C16" w:rsidRPr="006B6575" w:rsidRDefault="5FB05C16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Aplikacja poprawnie wyświetla mapę z naniesioną aktualną pozycją</w:t>
            </w:r>
          </w:p>
        </w:tc>
      </w:tr>
      <w:tr w:rsidR="6FD83C37" w:rsidRPr="006B6575" w14:paraId="19277629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E6023C3" w14:textId="487BFA4E" w:rsidR="6FD83C37" w:rsidRPr="006B6575" w:rsidRDefault="2D6A360B" w:rsidP="6FD83C37">
            <w:pPr>
              <w:pStyle w:val="tekstwtabeliTNR"/>
            </w:pPr>
            <w:r w:rsidRPr="006B6575">
              <w:t>Dane wejściowe:</w:t>
            </w:r>
          </w:p>
        </w:tc>
        <w:tc>
          <w:tcPr>
            <w:tcW w:w="7163" w:type="dxa"/>
            <w:gridSpan w:val="3"/>
            <w:vAlign w:val="center"/>
          </w:tcPr>
          <w:p w14:paraId="3B4F2707" w14:textId="77777777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{uzupełniane w trakcie sprintu – dane wejściowe, związane z wymaganiem}</w:t>
            </w:r>
          </w:p>
        </w:tc>
      </w:tr>
      <w:tr w:rsidR="6FD83C37" w:rsidRPr="006B6575" w14:paraId="5C5C0C80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72DE62A" w14:textId="073EABA1" w:rsidR="6FD83C37" w:rsidRPr="006B6575" w:rsidRDefault="2D6A360B" w:rsidP="6FD83C37">
            <w:pPr>
              <w:pStyle w:val="tekstwtabeliTNR"/>
            </w:pPr>
            <w:r w:rsidRPr="006B6575">
              <w:t>Warunki początkowe:</w:t>
            </w:r>
          </w:p>
        </w:tc>
        <w:tc>
          <w:tcPr>
            <w:tcW w:w="7163" w:type="dxa"/>
            <w:gridSpan w:val="3"/>
            <w:vAlign w:val="center"/>
          </w:tcPr>
          <w:p w14:paraId="6F419736" w14:textId="77777777" w:rsidR="6FD83C37" w:rsidRPr="006B6575" w:rsidRDefault="6FD83C37" w:rsidP="6FD83C37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 uzupełniane w trakcie sprintu – warunki, które muszą być prawdziwe przed wywołaniem operacji}</w:t>
            </w:r>
          </w:p>
        </w:tc>
      </w:tr>
      <w:tr w:rsidR="6FD83C37" w:rsidRPr="006B6575" w14:paraId="4DBCBC9F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D537AEB" w14:textId="793D99F0" w:rsidR="6FD83C37" w:rsidRPr="006B6575" w:rsidRDefault="2D6A360B" w:rsidP="6FD83C37">
            <w:pPr>
              <w:pStyle w:val="tekstwtabeliTNR"/>
            </w:pPr>
            <w:r w:rsidRPr="006B6575">
              <w:t>Warunki końcowe:</w:t>
            </w:r>
          </w:p>
        </w:tc>
        <w:tc>
          <w:tcPr>
            <w:tcW w:w="7163" w:type="dxa"/>
            <w:gridSpan w:val="3"/>
            <w:vAlign w:val="center"/>
          </w:tcPr>
          <w:p w14:paraId="332560BE" w14:textId="77777777" w:rsidR="6FD83C37" w:rsidRPr="006B6575" w:rsidRDefault="6FD83C37" w:rsidP="6FD83C37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 uzupełniane w trakcie sprintu – warunki, które muszą być prawdziwe po wywołaniu operacji}</w:t>
            </w:r>
          </w:p>
        </w:tc>
      </w:tr>
      <w:tr w:rsidR="6FD83C37" w:rsidRPr="006B6575" w14:paraId="0E13AAFA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E470A97" w14:textId="25E9E50C" w:rsidR="6FD83C37" w:rsidRPr="006B6575" w:rsidRDefault="2D6A360B" w:rsidP="6FD83C37">
            <w:pPr>
              <w:pStyle w:val="tekstwtabeliTNR"/>
            </w:pPr>
            <w:r w:rsidRPr="006B6575">
              <w:t>Sytuacje wyjątkowe:</w:t>
            </w:r>
          </w:p>
        </w:tc>
        <w:tc>
          <w:tcPr>
            <w:tcW w:w="7163" w:type="dxa"/>
            <w:gridSpan w:val="3"/>
            <w:vAlign w:val="center"/>
          </w:tcPr>
          <w:p w14:paraId="63DE8D8A" w14:textId="77777777" w:rsidR="6FD83C37" w:rsidRPr="006B6575" w:rsidRDefault="6FD83C37" w:rsidP="6FD83C37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 uzupełniane w trakcie sprintu – niepożądane sytuacje i sposoby ich obsługi}</w:t>
            </w:r>
          </w:p>
        </w:tc>
      </w:tr>
      <w:tr w:rsidR="6FD83C37" w:rsidRPr="006B6575" w14:paraId="2C7C5167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174135E" w14:textId="08B7E0A1" w:rsidR="6FD83C37" w:rsidRPr="006B6575" w:rsidRDefault="2D6A360B" w:rsidP="6FD83C37">
            <w:pPr>
              <w:pStyle w:val="tekstwtabeliTNR"/>
            </w:pPr>
            <w:r w:rsidRPr="006B6575">
              <w:t>Szczegóły implementacji:</w:t>
            </w:r>
          </w:p>
        </w:tc>
        <w:tc>
          <w:tcPr>
            <w:tcW w:w="7163" w:type="dxa"/>
            <w:gridSpan w:val="3"/>
            <w:vAlign w:val="center"/>
          </w:tcPr>
          <w:p w14:paraId="15899977" w14:textId="77777777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 uzupełniane w trakcie sprintu – opis sposobu realizacji}</w:t>
            </w:r>
          </w:p>
        </w:tc>
      </w:tr>
      <w:tr w:rsidR="6FD83C37" w:rsidRPr="006B6575" w14:paraId="0DF05BAC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8295A6C" w14:textId="661E7817" w:rsidR="6FD83C37" w:rsidRPr="006B6575" w:rsidRDefault="2D6A360B" w:rsidP="6FD83C37">
            <w:pPr>
              <w:pStyle w:val="tekstwtabeliTNR"/>
            </w:pPr>
            <w:r w:rsidRPr="006B6575"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696B45AF" w14:textId="77777777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{nazwa udziałowca, który podał wymaganie}</w:t>
            </w:r>
          </w:p>
        </w:tc>
      </w:tr>
      <w:tr w:rsidR="6FD83C37" w:rsidRPr="006B6575" w14:paraId="4E3BCEFC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EF1A3F1" w14:textId="5FADCF1E" w:rsidR="6FD83C37" w:rsidRPr="006B6575" w:rsidRDefault="2D6A360B" w:rsidP="6FD83C37">
            <w:pPr>
              <w:pStyle w:val="tekstwtabeliTNR"/>
            </w:pPr>
            <w:r w:rsidRPr="006B6575"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2903A940" w14:textId="77777777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{wymagania zależne i uszczegóławiające – odesłanie poprzez identyfikator}</w:t>
            </w:r>
          </w:p>
        </w:tc>
      </w:tr>
    </w:tbl>
    <w:p w14:paraId="2DFCBEED" w14:textId="53FD55D7" w:rsidR="6FD83C37" w:rsidRPr="006B6575" w:rsidRDefault="6FD83C37" w:rsidP="6FD83C37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3"/>
        <w:gridCol w:w="1933"/>
        <w:gridCol w:w="1399"/>
        <w:gridCol w:w="3696"/>
      </w:tblGrid>
      <w:tr w:rsidR="6FD83C37" w:rsidRPr="006B6575" w14:paraId="270B1FED" w14:textId="77777777" w:rsidTr="2D6A360B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3B2862C5" w14:textId="77777777" w:rsidR="6FD83C37" w:rsidRPr="006B6575" w:rsidRDefault="6FD83C37" w:rsidP="6FD83C37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WYMAGANIA</w:t>
            </w:r>
          </w:p>
        </w:tc>
      </w:tr>
      <w:tr w:rsidR="6FD83C37" w:rsidRPr="006B6575" w14:paraId="5835E88E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EFB39E9" w14:textId="77777777" w:rsidR="6FD83C37" w:rsidRPr="006B6575" w:rsidRDefault="6FD83C37" w:rsidP="6FD83C37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1971" w:type="dxa"/>
            <w:vAlign w:val="center"/>
          </w:tcPr>
          <w:p w14:paraId="194F52F3" w14:textId="5BD7C7B4" w:rsidR="06780FE3" w:rsidRPr="006B6575" w:rsidRDefault="06780FE3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I02</w:t>
            </w:r>
          </w:p>
        </w:tc>
        <w:tc>
          <w:tcPr>
            <w:tcW w:w="1410" w:type="dxa"/>
            <w:shd w:val="clear" w:color="auto" w:fill="D9D9D9" w:themeFill="background1" w:themeFillShade="D9"/>
            <w:vAlign w:val="center"/>
          </w:tcPr>
          <w:p w14:paraId="06C7CF86" w14:textId="36BE4B57" w:rsidR="6FD83C37" w:rsidRPr="006B6575" w:rsidRDefault="2D6A360B" w:rsidP="6FD83C37">
            <w:pPr>
              <w:pStyle w:val="tekstwtabeliTNR"/>
            </w:pPr>
            <w:r w:rsidRPr="006B6575">
              <w:t>Priorytet:</w:t>
            </w:r>
          </w:p>
        </w:tc>
        <w:tc>
          <w:tcPr>
            <w:tcW w:w="3782" w:type="dxa"/>
            <w:vAlign w:val="center"/>
          </w:tcPr>
          <w:p w14:paraId="48D8B0B3" w14:textId="06171D1E" w:rsidR="6FD83C37" w:rsidRPr="006B6575" w:rsidRDefault="2D6A360B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M</w:t>
            </w:r>
          </w:p>
        </w:tc>
      </w:tr>
      <w:tr w:rsidR="6FD83C37" w:rsidRPr="006B6575" w14:paraId="6F73B80E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0E05CF1" w14:textId="0E239E7A" w:rsidR="6FD83C37" w:rsidRPr="006B6575" w:rsidRDefault="2D6A360B" w:rsidP="6FD83C37">
            <w:pPr>
              <w:pStyle w:val="tekstwtabeliTNR"/>
            </w:pPr>
            <w:r w:rsidRPr="006B6575"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09BB3AEF" w14:textId="25A6937A" w:rsidR="3E30008B" w:rsidRPr="006B6575" w:rsidRDefault="3E30008B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Odczyt danych z lokalizacji urządzenia</w:t>
            </w:r>
          </w:p>
        </w:tc>
      </w:tr>
      <w:tr w:rsidR="6FD83C37" w:rsidRPr="006B6575" w14:paraId="16A8EEC5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06DCE77" w14:textId="1DE7CEC8" w:rsidR="6FD83C37" w:rsidRPr="006B6575" w:rsidRDefault="2D6A360B" w:rsidP="6FD83C37">
            <w:pPr>
              <w:pStyle w:val="tekstwtabeliTNR"/>
            </w:pPr>
            <w:r w:rsidRPr="006B6575"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472BC222" w14:textId="4C8896E5" w:rsidR="2CBD8C9A" w:rsidRPr="006B6575" w:rsidRDefault="2CBD8C9A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Aplikacja musi integrować się z systemowymi usługami lokalizacji w celu pobierania lokalizacji w czasie rzeczywistym</w:t>
            </w:r>
            <w:r w:rsidR="0017315E" w:rsidRPr="006B6575">
              <w:rPr>
                <w:rFonts w:ascii="Times New Roman" w:hAnsi="Times New Roman"/>
              </w:rPr>
              <w:t>.</w:t>
            </w:r>
          </w:p>
        </w:tc>
      </w:tr>
      <w:tr w:rsidR="6FD83C37" w:rsidRPr="006B6575" w14:paraId="4452705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30598EB" w14:textId="70FCA3A8" w:rsidR="6FD83C37" w:rsidRPr="006B6575" w:rsidRDefault="2D6A360B" w:rsidP="6FD83C37">
            <w:pPr>
              <w:pStyle w:val="tekstwtabeliTNR"/>
            </w:pPr>
            <w:r w:rsidRPr="006B6575"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49A05896" w14:textId="727EEDF6" w:rsidR="7F488CAA" w:rsidRPr="006B6575" w:rsidRDefault="7F488CAA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System pobiera lokalizacje z dokładnością do x metrów i aktualizuje je w czasie nie mniejszym niż x sekund</w:t>
            </w:r>
          </w:p>
        </w:tc>
      </w:tr>
      <w:tr w:rsidR="6FD83C37" w:rsidRPr="006B6575" w14:paraId="290521BE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018A58C" w14:textId="067B68EB" w:rsidR="6FD83C37" w:rsidRPr="006B6575" w:rsidRDefault="2D6A360B" w:rsidP="6FD83C37">
            <w:pPr>
              <w:pStyle w:val="tekstwtabeliTNR"/>
            </w:pPr>
            <w:r w:rsidRPr="006B6575">
              <w:t>Dane wejściowe:</w:t>
            </w:r>
          </w:p>
        </w:tc>
        <w:tc>
          <w:tcPr>
            <w:tcW w:w="7163" w:type="dxa"/>
            <w:gridSpan w:val="3"/>
            <w:vAlign w:val="center"/>
          </w:tcPr>
          <w:p w14:paraId="2EBEA22B" w14:textId="77777777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{uzupełniane w trakcie sprintu – dane wejściowe, związane z wymaganiem}</w:t>
            </w:r>
          </w:p>
        </w:tc>
      </w:tr>
      <w:tr w:rsidR="6FD83C37" w:rsidRPr="006B6575" w14:paraId="4BD0A12F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5B3037C8" w14:textId="21A53116" w:rsidR="6FD83C37" w:rsidRPr="006B6575" w:rsidRDefault="2D6A360B" w:rsidP="6FD83C37">
            <w:pPr>
              <w:pStyle w:val="tekstwtabeliTNR"/>
            </w:pPr>
            <w:r w:rsidRPr="006B6575">
              <w:t>Warunki początkowe:</w:t>
            </w:r>
          </w:p>
        </w:tc>
        <w:tc>
          <w:tcPr>
            <w:tcW w:w="7163" w:type="dxa"/>
            <w:gridSpan w:val="3"/>
            <w:vAlign w:val="center"/>
          </w:tcPr>
          <w:p w14:paraId="2D3A8577" w14:textId="77777777" w:rsidR="6FD83C37" w:rsidRPr="006B6575" w:rsidRDefault="6FD83C37" w:rsidP="6FD83C37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 uzupełniane w trakcie sprintu – warunki, które muszą być prawdziwe przed wywołaniem operacji}</w:t>
            </w:r>
          </w:p>
        </w:tc>
      </w:tr>
      <w:tr w:rsidR="6FD83C37" w:rsidRPr="006B6575" w14:paraId="207ED6F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B829E10" w14:textId="33FE5DC1" w:rsidR="6FD83C37" w:rsidRPr="006B6575" w:rsidRDefault="2D6A360B" w:rsidP="6FD83C37">
            <w:pPr>
              <w:pStyle w:val="tekstwtabeliTNR"/>
            </w:pPr>
            <w:r w:rsidRPr="006B6575">
              <w:t>Warunki końcowe:</w:t>
            </w:r>
          </w:p>
        </w:tc>
        <w:tc>
          <w:tcPr>
            <w:tcW w:w="7163" w:type="dxa"/>
            <w:gridSpan w:val="3"/>
            <w:vAlign w:val="center"/>
          </w:tcPr>
          <w:p w14:paraId="35BB6600" w14:textId="77777777" w:rsidR="6FD83C37" w:rsidRPr="006B6575" w:rsidRDefault="6FD83C37" w:rsidP="6FD83C37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 uzupełniane w trakcie sprintu – warunki, które muszą być prawdziwe po wywołaniu operacji}</w:t>
            </w:r>
          </w:p>
        </w:tc>
      </w:tr>
      <w:tr w:rsidR="6FD83C37" w:rsidRPr="006B6575" w14:paraId="59627D7D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33B71B0" w14:textId="4D5B81E5" w:rsidR="6FD83C37" w:rsidRPr="006B6575" w:rsidRDefault="2D6A360B" w:rsidP="6FD83C37">
            <w:pPr>
              <w:pStyle w:val="tekstwtabeliTNR"/>
            </w:pPr>
            <w:r w:rsidRPr="006B6575">
              <w:t>Sytuacje wyjątkowe:</w:t>
            </w:r>
          </w:p>
        </w:tc>
        <w:tc>
          <w:tcPr>
            <w:tcW w:w="7163" w:type="dxa"/>
            <w:gridSpan w:val="3"/>
            <w:vAlign w:val="center"/>
          </w:tcPr>
          <w:p w14:paraId="743A2BC8" w14:textId="77777777" w:rsidR="6FD83C37" w:rsidRPr="006B6575" w:rsidRDefault="6FD83C37" w:rsidP="6FD83C37">
            <w:pPr>
              <w:pStyle w:val="komentarz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 uzupełniane w trakcie sprintu – niepożądane sytuacje i sposoby ich obsługi}</w:t>
            </w:r>
          </w:p>
        </w:tc>
      </w:tr>
      <w:tr w:rsidR="6FD83C37" w:rsidRPr="006B6575" w14:paraId="36EF5493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F40D22B" w14:textId="76CBD06E" w:rsidR="6FD83C37" w:rsidRPr="006B6575" w:rsidRDefault="2D6A360B" w:rsidP="6FD83C37">
            <w:pPr>
              <w:pStyle w:val="tekstwtabeliTNR"/>
            </w:pPr>
            <w:r w:rsidRPr="006B6575">
              <w:lastRenderedPageBreak/>
              <w:t>Szczegóły implementacji:</w:t>
            </w:r>
          </w:p>
        </w:tc>
        <w:tc>
          <w:tcPr>
            <w:tcW w:w="7163" w:type="dxa"/>
            <w:gridSpan w:val="3"/>
            <w:vAlign w:val="center"/>
          </w:tcPr>
          <w:p w14:paraId="240F083C" w14:textId="77777777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 uzupełniane w trakcie sprintu – opis sposobu realizacji}</w:t>
            </w:r>
          </w:p>
        </w:tc>
      </w:tr>
      <w:tr w:rsidR="6FD83C37" w:rsidRPr="006B6575" w14:paraId="2B54CA4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59432C4" w14:textId="1CBF517E" w:rsidR="6FD83C37" w:rsidRPr="006B6575" w:rsidRDefault="2D6A360B" w:rsidP="6FD83C37">
            <w:pPr>
              <w:pStyle w:val="tekstwtabeliTNR"/>
            </w:pPr>
            <w:r w:rsidRPr="006B6575"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2968E21D" w14:textId="77777777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{nazwa udziałowca, który podał wymaganie}</w:t>
            </w:r>
          </w:p>
        </w:tc>
      </w:tr>
      <w:tr w:rsidR="6FD83C37" w:rsidRPr="006B6575" w14:paraId="087738CB" w14:textId="77777777" w:rsidTr="2D6A360B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78C77D1" w14:textId="38AD13EB" w:rsidR="6FD83C37" w:rsidRPr="006B6575" w:rsidRDefault="2D6A360B" w:rsidP="6FD83C37">
            <w:pPr>
              <w:pStyle w:val="tekstwtabeliTNR"/>
            </w:pPr>
            <w:r w:rsidRPr="006B6575"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497769C3" w14:textId="77777777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{wymagania zależne i uszczegóławiające – odesłanie poprzez identyfikator}</w:t>
            </w:r>
          </w:p>
        </w:tc>
      </w:tr>
    </w:tbl>
    <w:p w14:paraId="5F89C0DF" w14:textId="77777777" w:rsidR="00606BDC" w:rsidRPr="006B6575" w:rsidRDefault="00606BDC" w:rsidP="00365051">
      <w:pPr>
        <w:pStyle w:val="Heading2"/>
      </w:pPr>
      <w:r w:rsidRPr="006B6575">
        <w:t xml:space="preserve">Wymagania </w:t>
      </w:r>
      <w:proofErr w:type="spellStart"/>
      <w:r w:rsidR="00AC04D3" w:rsidRPr="006B6575">
        <w:t>pozaf</w:t>
      </w:r>
      <w:r w:rsidRPr="006B6575">
        <w:t>unkcjonalne</w:t>
      </w:r>
      <w:proofErr w:type="spellEnd"/>
    </w:p>
    <w:p w14:paraId="42B915A3" w14:textId="77777777" w:rsidR="00606BDC" w:rsidRPr="006B6575" w:rsidRDefault="2591D273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{Wymagania pozafunkcjonalne odpowiadają na pytanie: jak system ma działać? Obejmują one wymagania jakościowe: niezawodność, wiarygodność, wydajność, kategorie ergonomiczne: łatwość użycia, intuicyjność, modyfikowalność, adaptowalność itp. Wymagania te powinny być wyrażone w mierzalnej formie. Przykładowo,</w:t>
      </w:r>
    </w:p>
    <w:p w14:paraId="517FD3E6" w14:textId="77777777" w:rsidR="00606BDC" w:rsidRPr="006B6575" w:rsidRDefault="2591D273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 xml:space="preserve">zamiast: </w:t>
      </w:r>
      <w:r w:rsidR="00606BDC" w:rsidRPr="006B6575">
        <w:rPr>
          <w:rFonts w:ascii="Times New Roman" w:hAnsi="Times New Roman"/>
        </w:rPr>
        <w:tab/>
      </w:r>
      <w:r w:rsidR="00606BDC" w:rsidRPr="006B6575">
        <w:rPr>
          <w:rFonts w:ascii="Times New Roman" w:hAnsi="Times New Roman"/>
        </w:rPr>
        <w:tab/>
      </w:r>
      <w:r w:rsidRPr="006B6575">
        <w:rPr>
          <w:rFonts w:ascii="Times New Roman" w:hAnsi="Times New Roman"/>
          <w:color w:val="595959" w:themeColor="text1" w:themeTint="A6"/>
        </w:rPr>
        <w:t>„Wysoka dostępność systemu”,</w:t>
      </w:r>
    </w:p>
    <w:p w14:paraId="2FF0F58C" w14:textId="77777777" w:rsidR="009B52AE" w:rsidRPr="006B6575" w:rsidRDefault="2591D273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powinno być:</w:t>
      </w:r>
      <w:r w:rsidR="00606BDC" w:rsidRPr="006B6575">
        <w:rPr>
          <w:rFonts w:ascii="Times New Roman" w:hAnsi="Times New Roman"/>
        </w:rPr>
        <w:tab/>
      </w:r>
      <w:r w:rsidRPr="006B6575">
        <w:rPr>
          <w:rFonts w:ascii="Times New Roman" w:hAnsi="Times New Roman"/>
          <w:color w:val="595959" w:themeColor="text1" w:themeTint="A6"/>
        </w:rPr>
        <w:t xml:space="preserve">„System powinien być dostępny 7 dni w tygodniu, 24 godziny na dobę”. </w:t>
      </w:r>
    </w:p>
    <w:p w14:paraId="4A08D147" w14:textId="77777777" w:rsidR="00606BDC" w:rsidRPr="006B6575" w:rsidRDefault="2591D273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zamiast:</w:t>
      </w:r>
      <w:r w:rsidR="00606BDC" w:rsidRPr="006B6575">
        <w:rPr>
          <w:rFonts w:ascii="Times New Roman" w:hAnsi="Times New Roman"/>
        </w:rPr>
        <w:tab/>
      </w:r>
      <w:r w:rsidR="00606BDC" w:rsidRPr="006B6575">
        <w:rPr>
          <w:rFonts w:ascii="Times New Roman" w:hAnsi="Times New Roman"/>
        </w:rPr>
        <w:tab/>
      </w:r>
      <w:r w:rsidRPr="006B6575">
        <w:rPr>
          <w:rFonts w:ascii="Times New Roman" w:hAnsi="Times New Roman"/>
          <w:color w:val="595959" w:themeColor="text1" w:themeTint="A6"/>
        </w:rPr>
        <w:t>„System ma być łatwy w użyciu”,</w:t>
      </w:r>
    </w:p>
    <w:p w14:paraId="4F516D54" w14:textId="77777777" w:rsidR="00606BDC" w:rsidRPr="006B6575" w:rsidRDefault="2591D273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powinno być:</w:t>
      </w:r>
      <w:r w:rsidR="00606BDC" w:rsidRPr="006B6575">
        <w:rPr>
          <w:rFonts w:ascii="Times New Roman" w:hAnsi="Times New Roman"/>
        </w:rPr>
        <w:tab/>
      </w:r>
      <w:r w:rsidRPr="006B6575">
        <w:rPr>
          <w:rFonts w:ascii="Times New Roman" w:hAnsi="Times New Roman"/>
          <w:color w:val="595959" w:themeColor="text1" w:themeTint="A6"/>
        </w:rPr>
        <w:t>„System musi umożliwiać sprawne wprowadzanie dużych ilości masowych danych” albo:</w:t>
      </w:r>
    </w:p>
    <w:p w14:paraId="01DC15DF" w14:textId="77777777" w:rsidR="00606BDC" w:rsidRPr="006B6575" w:rsidRDefault="2591D273" w:rsidP="2591D273">
      <w:pPr>
        <w:pStyle w:val="podpowiedzi"/>
        <w:ind w:left="1410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„System ma być intuicyjny do użycia przez niedoświadczonego użytkownika. Powinien być zaopatrzony w instrukcję, pliki pomocy i objaśnienia pozycji menu i klawiszy funkcyjnych.”}</w:t>
      </w:r>
    </w:p>
    <w:p w14:paraId="733FC421" w14:textId="77777777" w:rsidR="00EA66FA" w:rsidRPr="006B6575" w:rsidRDefault="00EA66FA" w:rsidP="009B52AE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9"/>
        <w:gridCol w:w="1940"/>
        <w:gridCol w:w="1394"/>
        <w:gridCol w:w="3698"/>
      </w:tblGrid>
      <w:tr w:rsidR="00F91DA3" w:rsidRPr="006B6575" w14:paraId="6791EB51" w14:textId="77777777" w:rsidTr="2D6A360B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70542810" w14:textId="77777777" w:rsidR="00F91DA3" w:rsidRPr="006B6575" w:rsidRDefault="00F91DA3" w:rsidP="006F5A48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WYMAGANIA</w:t>
            </w:r>
          </w:p>
        </w:tc>
      </w:tr>
      <w:tr w:rsidR="00F91DA3" w:rsidRPr="006B6575" w14:paraId="14521151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3FD65DB" w14:textId="77777777" w:rsidR="00F91DA3" w:rsidRPr="006B6575" w:rsidRDefault="00F91DA3" w:rsidP="006F5A48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1975" w:type="dxa"/>
            <w:vAlign w:val="center"/>
          </w:tcPr>
          <w:p w14:paraId="0B395DD3" w14:textId="2029AC8D" w:rsidR="00F91DA3" w:rsidRPr="006B6575" w:rsidRDefault="00F91DA3" w:rsidP="006F5A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</w:t>
            </w:r>
            <w:r w:rsidR="5CB7212D" w:rsidRPr="006B6575">
              <w:rPr>
                <w:rFonts w:ascii="Times New Roman" w:hAnsi="Times New Roman"/>
              </w:rPr>
              <w:t>N01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32D12445" w14:textId="64DCD4FE" w:rsidR="00F91DA3" w:rsidRPr="006B6575" w:rsidRDefault="2D6A360B" w:rsidP="006F5A48">
            <w:pPr>
              <w:pStyle w:val="tekstwtabeliTNR"/>
            </w:pPr>
            <w:r w:rsidRPr="006B6575">
              <w:t>Priorytet:</w:t>
            </w:r>
          </w:p>
        </w:tc>
        <w:tc>
          <w:tcPr>
            <w:tcW w:w="3782" w:type="dxa"/>
            <w:vAlign w:val="center"/>
          </w:tcPr>
          <w:p w14:paraId="4B083124" w14:textId="3C9B30DB" w:rsidR="00F91DA3" w:rsidRPr="006B6575" w:rsidRDefault="2D6A360B" w:rsidP="009671D1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M</w:t>
            </w:r>
          </w:p>
        </w:tc>
      </w:tr>
      <w:tr w:rsidR="00F91DA3" w:rsidRPr="006B6575" w14:paraId="193E9DCB" w14:textId="77777777" w:rsidTr="0017315E">
        <w:trPr>
          <w:cantSplit/>
          <w:trHeight w:val="224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B6EFEBC" w14:textId="5D6D0587" w:rsidR="00F91DA3" w:rsidRPr="006B6575" w:rsidRDefault="2D6A360B" w:rsidP="006F5A48">
            <w:pPr>
              <w:pStyle w:val="tekstwtabeliTNR"/>
            </w:pPr>
            <w:r w:rsidRPr="006B6575"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5C2F2F83" w14:textId="3CF502A1" w:rsidR="00F91DA3" w:rsidRPr="006B6575" w:rsidRDefault="4D3FED69" w:rsidP="006F5A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Czas odpowiedzi serwera</w:t>
            </w:r>
          </w:p>
        </w:tc>
      </w:tr>
      <w:tr w:rsidR="00025A94" w:rsidRPr="006B6575" w14:paraId="64722D50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2382920" w14:textId="780D6689" w:rsidR="00025A94" w:rsidRPr="006B6575" w:rsidRDefault="2D6A360B" w:rsidP="006F5A48">
            <w:pPr>
              <w:pStyle w:val="tekstwtabeliTNR"/>
            </w:pPr>
            <w:r w:rsidRPr="006B6575"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0F8E62D5" w14:textId="349EAEAB" w:rsidR="00025A94" w:rsidRPr="006B6575" w:rsidRDefault="120C7D95" w:rsidP="00DF67CD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Czas wyznaczania alternatywnej ścieżki nie może przekraczać konkretnego czasu</w:t>
            </w:r>
          </w:p>
        </w:tc>
      </w:tr>
      <w:tr w:rsidR="00D43452" w:rsidRPr="006B6575" w14:paraId="2D6C30A7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B414F26" w14:textId="0C88612E" w:rsidR="00D43452" w:rsidRPr="006B6575" w:rsidRDefault="2D6A360B" w:rsidP="00DF67CD">
            <w:pPr>
              <w:pStyle w:val="tekstwtabeliTNR"/>
            </w:pPr>
            <w:r w:rsidRPr="006B6575"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63862CA9" w14:textId="4E87A645" w:rsidR="00D43452" w:rsidRPr="006B6575" w:rsidRDefault="7B8D395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Testy obciążeniowe</w:t>
            </w:r>
          </w:p>
        </w:tc>
      </w:tr>
      <w:tr w:rsidR="009671D1" w:rsidRPr="006B6575" w14:paraId="4C77EDD8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A9347AB" w14:textId="27C1643C" w:rsidR="009671D1" w:rsidRPr="006B6575" w:rsidRDefault="2D6A360B" w:rsidP="00DF67CD">
            <w:pPr>
              <w:pStyle w:val="tekstwtabeliTNR"/>
            </w:pPr>
            <w:r w:rsidRPr="006B6575"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6F312C28" w14:textId="77777777" w:rsidR="009671D1" w:rsidRPr="006B6575" w:rsidRDefault="009671D1" w:rsidP="00DF67CD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{nazwa udziałowca, który podał wymaganie}</w:t>
            </w:r>
          </w:p>
        </w:tc>
      </w:tr>
      <w:tr w:rsidR="009671D1" w:rsidRPr="006B6575" w14:paraId="405C884A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FEC664A" w14:textId="1C04D31C" w:rsidR="009671D1" w:rsidRPr="006B6575" w:rsidRDefault="2D6A360B" w:rsidP="00DF67CD">
            <w:pPr>
              <w:pStyle w:val="tekstwtabeliTNR"/>
            </w:pPr>
            <w:r w:rsidRPr="006B6575"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1B1CF12A" w14:textId="77777777" w:rsidR="009671D1" w:rsidRPr="006B6575" w:rsidRDefault="009671D1" w:rsidP="00DF67CD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{wymagania zależne i uszczegóławiające – odesłanie poprzez identyfikator}</w:t>
            </w:r>
          </w:p>
        </w:tc>
      </w:tr>
    </w:tbl>
    <w:p w14:paraId="48ED4E38" w14:textId="08F1D192" w:rsidR="00606BDC" w:rsidRPr="006B6575" w:rsidRDefault="00606BDC" w:rsidP="6FD83C37">
      <w:pPr>
        <w:pStyle w:val="Heading2"/>
        <w:numPr>
          <w:ilvl w:val="0"/>
          <w:numId w:val="0"/>
        </w:numPr>
        <w:ind w:left="578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0"/>
        <w:gridCol w:w="1941"/>
        <w:gridCol w:w="1395"/>
        <w:gridCol w:w="3695"/>
      </w:tblGrid>
      <w:tr w:rsidR="6FD83C37" w:rsidRPr="006B6575" w14:paraId="02346A7D" w14:textId="77777777" w:rsidTr="0F3AC3E7">
        <w:trPr>
          <w:trHeight w:val="300"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763334B4" w14:textId="77777777" w:rsidR="6FD83C37" w:rsidRPr="006B6575" w:rsidRDefault="6FD83C37" w:rsidP="6FD83C37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WYMAGANIA</w:t>
            </w:r>
          </w:p>
        </w:tc>
      </w:tr>
      <w:tr w:rsidR="6FD83C37" w:rsidRPr="006B6575" w14:paraId="205E2532" w14:textId="77777777" w:rsidTr="0F3AC3E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2092BD5" w14:textId="77777777" w:rsidR="6FD83C37" w:rsidRPr="006B6575" w:rsidRDefault="6FD83C37" w:rsidP="6FD83C37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1975" w:type="dxa"/>
            <w:vAlign w:val="center"/>
          </w:tcPr>
          <w:p w14:paraId="4DBE64E9" w14:textId="23765B99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WN0</w:t>
            </w:r>
            <w:r w:rsidR="0BB262C8" w:rsidRPr="006B6575">
              <w:rPr>
                <w:rFonts w:ascii="Times New Roman" w:hAnsi="Times New Roman"/>
              </w:rPr>
              <w:t>2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638001B2" w14:textId="62305BF1" w:rsidR="6FD83C37" w:rsidRPr="006B6575" w:rsidRDefault="2D6A360B" w:rsidP="6FD83C37">
            <w:pPr>
              <w:pStyle w:val="tekstwtabeliTNR"/>
            </w:pPr>
            <w:r w:rsidRPr="006B6575">
              <w:t>Priorytet:</w:t>
            </w:r>
          </w:p>
        </w:tc>
        <w:tc>
          <w:tcPr>
            <w:tcW w:w="3782" w:type="dxa"/>
            <w:vAlign w:val="center"/>
          </w:tcPr>
          <w:p w14:paraId="1FC73D61" w14:textId="5AAEE304" w:rsidR="6FD83C37" w:rsidRPr="006B6575" w:rsidRDefault="2D6A360B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M</w:t>
            </w:r>
          </w:p>
        </w:tc>
      </w:tr>
      <w:tr w:rsidR="6FD83C37" w:rsidRPr="006B6575" w14:paraId="6644A97B" w14:textId="77777777" w:rsidTr="0F3AC3E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9F00783" w14:textId="3B409E9A" w:rsidR="6FD83C37" w:rsidRPr="006B6575" w:rsidRDefault="2D6A360B" w:rsidP="6FD83C37">
            <w:pPr>
              <w:pStyle w:val="tekstwtabeliTNR"/>
            </w:pPr>
            <w:r w:rsidRPr="006B6575"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6A597A4C" w14:textId="76B3D1DD" w:rsidR="792E5873" w:rsidRPr="006B6575" w:rsidRDefault="792E5873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 xml:space="preserve">Ochrona prywatności lokalizacji użytkownika </w:t>
            </w:r>
          </w:p>
        </w:tc>
      </w:tr>
      <w:tr w:rsidR="6FD83C37" w:rsidRPr="006B6575" w14:paraId="45136DF7" w14:textId="77777777" w:rsidTr="0F3AC3E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36AADA0" w14:textId="19A36A9E" w:rsidR="6FD83C37" w:rsidRPr="006B6575" w:rsidRDefault="2D6A360B" w:rsidP="6FD83C37">
            <w:pPr>
              <w:pStyle w:val="tekstwtabeliTNR"/>
            </w:pPr>
            <w:r w:rsidRPr="006B6575"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60EF9167" w14:textId="03E272BE" w:rsidR="67C03C58" w:rsidRPr="006B6575" w:rsidRDefault="67C03C58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Historia tras użytkownika musi być szyfrowana i dostępna tylko dla niego</w:t>
            </w:r>
          </w:p>
        </w:tc>
      </w:tr>
      <w:tr w:rsidR="6FD83C37" w:rsidRPr="006B6575" w14:paraId="7BA94B7E" w14:textId="77777777" w:rsidTr="0F3AC3E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93608AF" w14:textId="438B332E" w:rsidR="6FD83C37" w:rsidRPr="006B6575" w:rsidRDefault="2D6A360B" w:rsidP="6FD83C37">
            <w:pPr>
              <w:pStyle w:val="tekstwtabeliTNR"/>
            </w:pPr>
            <w:r w:rsidRPr="006B6575"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44C3CAB8" w14:textId="32CAC039" w:rsidR="6FD83C37" w:rsidRPr="006B6575" w:rsidRDefault="0F3AC3E7" w:rsidP="0F3AC3E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Testy penetracyjne: próby nieautoryzowanego dostępu nie może dojść do skutku</w:t>
            </w:r>
          </w:p>
        </w:tc>
      </w:tr>
      <w:tr w:rsidR="6FD83C37" w:rsidRPr="006B6575" w14:paraId="1E710888" w14:textId="77777777" w:rsidTr="0F3AC3E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6E2ADD36" w14:textId="2A06B5CE" w:rsidR="6FD83C37" w:rsidRPr="006B6575" w:rsidRDefault="2D6A360B" w:rsidP="6FD83C37">
            <w:pPr>
              <w:pStyle w:val="tekstwtabeliTNR"/>
            </w:pPr>
            <w:r w:rsidRPr="006B6575"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4573134C" w14:textId="77777777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{nazwa udziałowca, który podał wymaganie}</w:t>
            </w:r>
          </w:p>
        </w:tc>
      </w:tr>
      <w:tr w:rsidR="6FD83C37" w:rsidRPr="006B6575" w14:paraId="78591C26" w14:textId="77777777" w:rsidTr="0F3AC3E7">
        <w:trPr>
          <w:trHeight w:val="300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4076B4E" w14:textId="3459CEA6" w:rsidR="6FD83C37" w:rsidRPr="006B6575" w:rsidRDefault="2D6A360B" w:rsidP="6FD83C37">
            <w:pPr>
              <w:pStyle w:val="tekstwtabeliTNR"/>
            </w:pPr>
            <w:r w:rsidRPr="006B6575"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3537593A" w14:textId="77777777" w:rsidR="6FD83C37" w:rsidRPr="006B6575" w:rsidRDefault="6FD83C37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{wymagania zależne i uszczegóławiające – odesłanie poprzez identyfikator}</w:t>
            </w:r>
          </w:p>
        </w:tc>
      </w:tr>
    </w:tbl>
    <w:p w14:paraId="2DEFCDC9" w14:textId="6730A0EB" w:rsidR="00606BDC" w:rsidRPr="006B6575" w:rsidRDefault="00606BDC" w:rsidP="6FD83C37"/>
    <w:p w14:paraId="38E542EB" w14:textId="64781E80" w:rsidR="00606BDC" w:rsidRPr="006B6575" w:rsidRDefault="00606BDC" w:rsidP="00365051">
      <w:pPr>
        <w:pStyle w:val="Heading2"/>
      </w:pPr>
      <w:r w:rsidRPr="006B6575">
        <w:t>Wymagania na środowisko docelowe</w:t>
      </w:r>
    </w:p>
    <w:p w14:paraId="4E450883" w14:textId="6BBCF985" w:rsidR="00606BDC" w:rsidRPr="006B6575" w:rsidRDefault="2591D273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{W jakim środowisku będzie pracować system – o ile jest istotne, np. system operacyjny, rodzaje i wersje przeglądarek internetowych, itp. Może się zdarzyć, że na tym etapie użytkownicy i inni udziałowcy nie wyspecyfikują środowiska docelowego.}</w:t>
      </w:r>
    </w:p>
    <w:p w14:paraId="49646CF2" w14:textId="77777777" w:rsidR="00EA66FA" w:rsidRPr="006B6575" w:rsidRDefault="00EA66FA" w:rsidP="009B52AE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9"/>
        <w:gridCol w:w="1940"/>
        <w:gridCol w:w="1394"/>
        <w:gridCol w:w="3698"/>
      </w:tblGrid>
      <w:tr w:rsidR="00F91DA3" w:rsidRPr="006B6575" w14:paraId="1D0F5C5C" w14:textId="77777777" w:rsidTr="2D6A360B">
        <w:trPr>
          <w:cantSplit/>
        </w:trPr>
        <w:tc>
          <w:tcPr>
            <w:tcW w:w="9140" w:type="dxa"/>
            <w:gridSpan w:val="4"/>
            <w:shd w:val="clear" w:color="auto" w:fill="D9D9D9" w:themeFill="background1" w:themeFillShade="D9"/>
            <w:vAlign w:val="center"/>
          </w:tcPr>
          <w:p w14:paraId="2CB45436" w14:textId="77777777" w:rsidR="00F91DA3" w:rsidRPr="006B6575" w:rsidRDefault="00F91DA3" w:rsidP="006F5A48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WYMAGANIA</w:t>
            </w:r>
          </w:p>
        </w:tc>
      </w:tr>
      <w:tr w:rsidR="00F91DA3" w:rsidRPr="006B6575" w14:paraId="53F9C297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156E67F" w14:textId="77777777" w:rsidR="00F91DA3" w:rsidRPr="006B6575" w:rsidRDefault="00F91DA3" w:rsidP="006F5A48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1975" w:type="dxa"/>
            <w:vAlign w:val="center"/>
          </w:tcPr>
          <w:p w14:paraId="2DD5955E" w14:textId="430B84DB" w:rsidR="00F91DA3" w:rsidRPr="006B6575" w:rsidRDefault="2D6A360B" w:rsidP="6FD83C37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WŚ01</w:t>
            </w:r>
          </w:p>
        </w:tc>
        <w:tc>
          <w:tcPr>
            <w:tcW w:w="1406" w:type="dxa"/>
            <w:shd w:val="clear" w:color="auto" w:fill="D9D9D9" w:themeFill="background1" w:themeFillShade="D9"/>
            <w:vAlign w:val="center"/>
          </w:tcPr>
          <w:p w14:paraId="75CFFB1B" w14:textId="5D052726" w:rsidR="00F91DA3" w:rsidRPr="006B6575" w:rsidRDefault="2D6A360B" w:rsidP="006F5A48">
            <w:pPr>
              <w:pStyle w:val="tekstwtabeliTNR"/>
            </w:pPr>
            <w:r w:rsidRPr="006B6575">
              <w:t>Priorytet:</w:t>
            </w:r>
          </w:p>
        </w:tc>
        <w:tc>
          <w:tcPr>
            <w:tcW w:w="3782" w:type="dxa"/>
            <w:vAlign w:val="center"/>
          </w:tcPr>
          <w:p w14:paraId="765FCAF3" w14:textId="46C70B16" w:rsidR="00F91DA3" w:rsidRPr="006B6575" w:rsidRDefault="2D6A360B" w:rsidP="009671D1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M</w:t>
            </w:r>
          </w:p>
        </w:tc>
      </w:tr>
      <w:tr w:rsidR="00F91DA3" w:rsidRPr="006B6575" w14:paraId="2A1C6121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FAAED81" w14:textId="792BD0E5" w:rsidR="00F91DA3" w:rsidRPr="006B6575" w:rsidRDefault="2D6A360B" w:rsidP="006F5A48">
            <w:pPr>
              <w:pStyle w:val="tekstwtabeliTNR"/>
            </w:pPr>
            <w:r w:rsidRPr="006B6575">
              <w:t>Nazwa:</w:t>
            </w:r>
          </w:p>
        </w:tc>
        <w:tc>
          <w:tcPr>
            <w:tcW w:w="7163" w:type="dxa"/>
            <w:gridSpan w:val="3"/>
            <w:vAlign w:val="center"/>
          </w:tcPr>
          <w:p w14:paraId="4B662EC0" w14:textId="2ED2A5E6" w:rsidR="00F91DA3" w:rsidRPr="006B6575" w:rsidRDefault="7BB58D37" w:rsidP="006F5A48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Urządzenia mobilne</w:t>
            </w:r>
          </w:p>
        </w:tc>
      </w:tr>
      <w:tr w:rsidR="00F91DA3" w:rsidRPr="006B6575" w14:paraId="66F61EC6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1DC6FF9D" w14:textId="34A1E43D" w:rsidR="00F91DA3" w:rsidRPr="006B6575" w:rsidRDefault="2D6A360B" w:rsidP="006F5A48">
            <w:pPr>
              <w:pStyle w:val="tekstwtabeliTNR"/>
            </w:pPr>
            <w:r w:rsidRPr="006B6575">
              <w:t>Opis:</w:t>
            </w:r>
          </w:p>
        </w:tc>
        <w:tc>
          <w:tcPr>
            <w:tcW w:w="7163" w:type="dxa"/>
            <w:gridSpan w:val="3"/>
            <w:vAlign w:val="center"/>
          </w:tcPr>
          <w:p w14:paraId="7648EE97" w14:textId="53523443" w:rsidR="00F91DA3" w:rsidRPr="006B6575" w:rsidRDefault="2D6A360B" w:rsidP="009671D1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Aplikacja kliencka musi działać na urządzeniach mobilnych z systemem iOS (wersja 15 i nowsze) oraz Android (wersja 10 i nowsze) z dostępem do modułu GPS.</w:t>
            </w:r>
          </w:p>
        </w:tc>
      </w:tr>
      <w:tr w:rsidR="00D43452" w:rsidRPr="006B6575" w14:paraId="009D7F90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B077EF4" w14:textId="5A7B8519" w:rsidR="00D43452" w:rsidRPr="006B6575" w:rsidRDefault="2D6A360B" w:rsidP="00DF67CD">
            <w:pPr>
              <w:pStyle w:val="tekstwtabeliTNR"/>
            </w:pPr>
            <w:r w:rsidRPr="006B6575">
              <w:t>Kryteria akceptacji:</w:t>
            </w:r>
          </w:p>
        </w:tc>
        <w:tc>
          <w:tcPr>
            <w:tcW w:w="7163" w:type="dxa"/>
            <w:gridSpan w:val="3"/>
            <w:vAlign w:val="center"/>
          </w:tcPr>
          <w:p w14:paraId="399E1522" w14:textId="2604C600" w:rsidR="00D43452" w:rsidRPr="006B6575" w:rsidRDefault="2D6A360B" w:rsidP="00DF67CD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Aplikacja instaluje się i działa poprawnie na testowych urządzeniach z iOS 15+ i Android 10+. Funkcje GPS działają poprawnie na obu platformach.</w:t>
            </w:r>
          </w:p>
        </w:tc>
      </w:tr>
      <w:tr w:rsidR="009671D1" w:rsidRPr="006B6575" w14:paraId="318859EF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533725B" w14:textId="137E08E4" w:rsidR="009671D1" w:rsidRPr="006B6575" w:rsidRDefault="2D6A360B" w:rsidP="00DF67CD">
            <w:pPr>
              <w:pStyle w:val="tekstwtabeliTNR"/>
            </w:pPr>
            <w:r w:rsidRPr="006B6575">
              <w:t>Udziałowiec:</w:t>
            </w:r>
          </w:p>
        </w:tc>
        <w:tc>
          <w:tcPr>
            <w:tcW w:w="7163" w:type="dxa"/>
            <w:gridSpan w:val="3"/>
            <w:vAlign w:val="center"/>
          </w:tcPr>
          <w:p w14:paraId="11B6EBFF" w14:textId="32F4D549" w:rsidR="009671D1" w:rsidRPr="006B6575" w:rsidRDefault="2D6A360B" w:rsidP="00DF67CD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Społeczeństwo Trójmiasta (UOB 01)</w:t>
            </w:r>
          </w:p>
        </w:tc>
      </w:tr>
      <w:tr w:rsidR="009671D1" w:rsidRPr="006B6575" w14:paraId="0A48A6A7" w14:textId="77777777" w:rsidTr="2D6A360B">
        <w:trPr>
          <w:cantSplit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56EF022C" w14:textId="7E9541C8" w:rsidR="009671D1" w:rsidRPr="006B6575" w:rsidRDefault="2D6A360B" w:rsidP="00DF67CD">
            <w:pPr>
              <w:pStyle w:val="tekstwtabeliTNR"/>
            </w:pPr>
            <w:r w:rsidRPr="006B6575">
              <w:t>Wymagania powiązane:</w:t>
            </w:r>
          </w:p>
        </w:tc>
        <w:tc>
          <w:tcPr>
            <w:tcW w:w="7163" w:type="dxa"/>
            <w:gridSpan w:val="3"/>
            <w:vAlign w:val="center"/>
          </w:tcPr>
          <w:p w14:paraId="2A333A19" w14:textId="77777777" w:rsidR="009671D1" w:rsidRPr="006B6575" w:rsidRDefault="009671D1" w:rsidP="00DF67CD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{wymagania zależne i uszczegóławiające – odesłanie poprzez identyfikator}</w:t>
            </w:r>
          </w:p>
        </w:tc>
      </w:tr>
    </w:tbl>
    <w:p w14:paraId="107505BF" w14:textId="6AC55735" w:rsidR="2D6A360B" w:rsidRPr="006B6575" w:rsidRDefault="2D6A360B" w:rsidP="2D6A360B">
      <w:pPr>
        <w:ind w:firstLine="0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55"/>
        <w:gridCol w:w="1934"/>
        <w:gridCol w:w="1391"/>
        <w:gridCol w:w="3711"/>
      </w:tblGrid>
      <w:tr w:rsidR="2D6A360B" w:rsidRPr="006B6575" w14:paraId="3E652479" w14:textId="77777777" w:rsidTr="2D6A360B">
        <w:trPr>
          <w:trHeight w:val="300"/>
        </w:trPr>
        <w:tc>
          <w:tcPr>
            <w:tcW w:w="8991" w:type="dxa"/>
            <w:gridSpan w:val="4"/>
            <w:shd w:val="clear" w:color="auto" w:fill="D9D9D9" w:themeFill="background1" w:themeFillShade="D9"/>
            <w:vAlign w:val="center"/>
          </w:tcPr>
          <w:p w14:paraId="2392FAF2" w14:textId="77777777" w:rsidR="2D6A360B" w:rsidRPr="006B6575" w:rsidRDefault="2D6A360B" w:rsidP="2D6A360B">
            <w:pPr>
              <w:pStyle w:val="wpiswtabeli"/>
              <w:rPr>
                <w:rFonts w:ascii="Times New Roman" w:hAnsi="Times New Roman" w:cs="Times New Roman"/>
              </w:rPr>
            </w:pPr>
            <w:r w:rsidRPr="006B6575">
              <w:rPr>
                <w:rFonts w:ascii="Times New Roman" w:hAnsi="Times New Roman" w:cs="Times New Roman"/>
              </w:rPr>
              <w:t>KARTA WYMAGANIA</w:t>
            </w:r>
          </w:p>
        </w:tc>
      </w:tr>
      <w:tr w:rsidR="2D6A360B" w:rsidRPr="006B6575" w14:paraId="40C0CCB1" w14:textId="77777777" w:rsidTr="2D6A360B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5D32CF49" w14:textId="77777777" w:rsidR="2D6A360B" w:rsidRPr="006B6575" w:rsidRDefault="2D6A360B" w:rsidP="2D6A360B">
            <w:pPr>
              <w:pStyle w:val="tekstwtabeliTNR"/>
            </w:pPr>
            <w:r w:rsidRPr="006B6575">
              <w:t>Identyfikator:</w:t>
            </w:r>
          </w:p>
        </w:tc>
        <w:tc>
          <w:tcPr>
            <w:tcW w:w="1934" w:type="dxa"/>
            <w:vAlign w:val="center"/>
          </w:tcPr>
          <w:p w14:paraId="49605BE8" w14:textId="5BE27D60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WŚ02</w:t>
            </w:r>
          </w:p>
        </w:tc>
        <w:tc>
          <w:tcPr>
            <w:tcW w:w="1391" w:type="dxa"/>
            <w:shd w:val="clear" w:color="auto" w:fill="D9D9D9" w:themeFill="background1" w:themeFillShade="D9"/>
            <w:vAlign w:val="center"/>
          </w:tcPr>
          <w:p w14:paraId="07E09A3F" w14:textId="457C6000" w:rsidR="2D6A360B" w:rsidRPr="006B6575" w:rsidRDefault="2D6A360B" w:rsidP="2D6A360B">
            <w:pPr>
              <w:pStyle w:val="tekstwtabeliTNR"/>
            </w:pPr>
            <w:r w:rsidRPr="006B6575">
              <w:t>Priorytet:</w:t>
            </w:r>
          </w:p>
        </w:tc>
        <w:tc>
          <w:tcPr>
            <w:tcW w:w="3711" w:type="dxa"/>
            <w:vAlign w:val="center"/>
          </w:tcPr>
          <w:p w14:paraId="4FD3B727" w14:textId="704E0E6D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M</w:t>
            </w:r>
          </w:p>
        </w:tc>
      </w:tr>
      <w:tr w:rsidR="2D6A360B" w:rsidRPr="006B6575" w14:paraId="14F02DAF" w14:textId="77777777" w:rsidTr="2D6A360B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4A060581" w14:textId="39B1CA8F" w:rsidR="2D6A360B" w:rsidRPr="006B6575" w:rsidRDefault="2D6A360B" w:rsidP="2D6A360B">
            <w:pPr>
              <w:pStyle w:val="tekstwtabeliTNR"/>
            </w:pPr>
            <w:r w:rsidRPr="006B6575">
              <w:t>Nazwa:</w:t>
            </w:r>
          </w:p>
        </w:tc>
        <w:tc>
          <w:tcPr>
            <w:tcW w:w="7036" w:type="dxa"/>
            <w:gridSpan w:val="3"/>
            <w:vAlign w:val="center"/>
          </w:tcPr>
          <w:p w14:paraId="7DDB3461" w14:textId="62BBA8F4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Webowy panel administratora</w:t>
            </w:r>
          </w:p>
        </w:tc>
      </w:tr>
      <w:tr w:rsidR="2D6A360B" w:rsidRPr="006B6575" w14:paraId="1A61DF3D" w14:textId="77777777" w:rsidTr="2D6A360B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52AAF63B" w14:textId="472F6AC5" w:rsidR="2D6A360B" w:rsidRPr="006B6575" w:rsidRDefault="2D6A360B" w:rsidP="2D6A360B">
            <w:pPr>
              <w:pStyle w:val="tekstwtabeliTNR"/>
            </w:pPr>
            <w:r w:rsidRPr="006B6575">
              <w:t>Opis:</w:t>
            </w:r>
          </w:p>
        </w:tc>
        <w:tc>
          <w:tcPr>
            <w:tcW w:w="7036" w:type="dxa"/>
            <w:gridSpan w:val="3"/>
            <w:vAlign w:val="center"/>
          </w:tcPr>
          <w:p w14:paraId="425AF5EA" w14:textId="59F31855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  <w:iCs/>
                <w:szCs w:val="16"/>
              </w:rPr>
              <w:t>Panel administratora musi być dostępny z poziomu nowoczesnych przeglądarek internetowych (Chrome 110+, FireFox 110+, Safari 16+, Edge 110+)</w:t>
            </w:r>
            <w:r w:rsidRPr="006B6575">
              <w:rPr>
                <w:rFonts w:ascii="Times New Roman" w:hAnsi="Times New Roman"/>
              </w:rPr>
              <w:t>.</w:t>
            </w:r>
          </w:p>
        </w:tc>
      </w:tr>
      <w:tr w:rsidR="2D6A360B" w:rsidRPr="006B6575" w14:paraId="772ED357" w14:textId="77777777" w:rsidTr="2D6A360B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658B0017" w14:textId="77E341C6" w:rsidR="2D6A360B" w:rsidRPr="006B6575" w:rsidRDefault="2D6A360B" w:rsidP="2D6A360B">
            <w:pPr>
              <w:pStyle w:val="tekstwtabeliTNR"/>
            </w:pPr>
            <w:r w:rsidRPr="006B6575">
              <w:t>Kryteria akceptacji:</w:t>
            </w:r>
          </w:p>
        </w:tc>
        <w:tc>
          <w:tcPr>
            <w:tcW w:w="7036" w:type="dxa"/>
            <w:gridSpan w:val="3"/>
            <w:vAlign w:val="center"/>
          </w:tcPr>
          <w:p w14:paraId="7F879FC1" w14:textId="4AEDAFB8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  <w:iCs/>
                <w:szCs w:val="16"/>
              </w:rPr>
              <w:t>Panel webowy działa poprawnie na wskazanych wersjach przeglądarek bez dodatkowych wtyczek</w:t>
            </w:r>
            <w:r w:rsidRPr="006B6575">
              <w:rPr>
                <w:rFonts w:ascii="Times New Roman" w:hAnsi="Times New Roman"/>
              </w:rPr>
              <w:t>.</w:t>
            </w:r>
          </w:p>
        </w:tc>
      </w:tr>
      <w:tr w:rsidR="2D6A360B" w:rsidRPr="006B6575" w14:paraId="0F52FA0D" w14:textId="77777777" w:rsidTr="2D6A360B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5A704136" w14:textId="78D2D4E9" w:rsidR="2D6A360B" w:rsidRPr="006B6575" w:rsidRDefault="2D6A360B" w:rsidP="2D6A360B">
            <w:pPr>
              <w:pStyle w:val="tekstwtabeliTNR"/>
            </w:pPr>
            <w:r w:rsidRPr="006B6575">
              <w:t>Udziałowiec:</w:t>
            </w:r>
          </w:p>
        </w:tc>
        <w:tc>
          <w:tcPr>
            <w:tcW w:w="7036" w:type="dxa"/>
            <w:gridSpan w:val="3"/>
            <w:vAlign w:val="center"/>
          </w:tcPr>
          <w:p w14:paraId="4BB1D13E" w14:textId="12DEA9F7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</w:p>
        </w:tc>
      </w:tr>
      <w:tr w:rsidR="2D6A360B" w:rsidRPr="006B6575" w14:paraId="5CE5CF2F" w14:textId="77777777" w:rsidTr="2D6A360B">
        <w:trPr>
          <w:trHeight w:val="300"/>
        </w:trPr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28961EFD" w14:textId="7F80CE9C" w:rsidR="2D6A360B" w:rsidRPr="006B6575" w:rsidRDefault="2D6A360B" w:rsidP="2D6A360B">
            <w:pPr>
              <w:pStyle w:val="tekstwtabeliTNR"/>
            </w:pPr>
            <w:r w:rsidRPr="006B6575">
              <w:lastRenderedPageBreak/>
              <w:t>Wymagania powiązane:</w:t>
            </w:r>
          </w:p>
        </w:tc>
        <w:tc>
          <w:tcPr>
            <w:tcW w:w="7036" w:type="dxa"/>
            <w:gridSpan w:val="3"/>
            <w:vAlign w:val="center"/>
          </w:tcPr>
          <w:p w14:paraId="5C36A62A" w14:textId="77777777" w:rsidR="2D6A360B" w:rsidRPr="006B6575" w:rsidRDefault="2D6A360B" w:rsidP="2D6A360B">
            <w:pPr>
              <w:pStyle w:val="podpowiedzi"/>
              <w:rPr>
                <w:rFonts w:ascii="Times New Roman" w:hAnsi="Times New Roman"/>
              </w:rPr>
            </w:pPr>
            <w:r w:rsidRPr="006B6575">
              <w:rPr>
                <w:rFonts w:ascii="Times New Roman" w:hAnsi="Times New Roman"/>
              </w:rPr>
              <w:t>{wymagania zależne i uszczegóławiające – odesłanie poprzez identyfikator}</w:t>
            </w:r>
          </w:p>
        </w:tc>
      </w:tr>
    </w:tbl>
    <w:p w14:paraId="202E18C8" w14:textId="77777777" w:rsidR="00437B3D" w:rsidRPr="006B6575" w:rsidRDefault="00437B3D" w:rsidP="00EA456B">
      <w:pPr>
        <w:pStyle w:val="Heading1"/>
      </w:pPr>
      <w:r w:rsidRPr="006B6575">
        <w:t>Odwołania do literatury</w:t>
      </w:r>
    </w:p>
    <w:p w14:paraId="23796868" w14:textId="77777777" w:rsidR="002A463E" w:rsidRPr="006B6575" w:rsidRDefault="2591D273" w:rsidP="2591D273">
      <w:pPr>
        <w:pStyle w:val="podpowiedzi"/>
        <w:rPr>
          <w:rFonts w:ascii="Times New Roman" w:hAnsi="Times New Roman"/>
          <w:color w:val="595959" w:themeColor="text1" w:themeTint="A6"/>
        </w:rPr>
      </w:pPr>
      <w:r w:rsidRPr="006B6575">
        <w:rPr>
          <w:rFonts w:ascii="Times New Roman" w:hAnsi="Times New Roman"/>
          <w:color w:val="595959" w:themeColor="text1" w:themeTint="A6"/>
        </w:rPr>
        <w:t>{Lista przywoływanych pozycji literowych, ponumerowanych lub z przydzielonymi identyfikatorami; w treści właściwej dokumentu posługujemy się wyłącznie numerami/ identyfikatorami do wskazania źródła treści. Usunąć jeśli nie dotyczy.}</w:t>
      </w:r>
    </w:p>
    <w:p w14:paraId="03A716A8" w14:textId="77777777" w:rsidR="00437B3D" w:rsidRPr="006B6575" w:rsidRDefault="00437B3D" w:rsidP="00EA456B">
      <w:pPr>
        <w:pStyle w:val="Heading1"/>
      </w:pPr>
      <w:r w:rsidRPr="006B6575">
        <w:t>Załączniki</w:t>
      </w:r>
    </w:p>
    <w:sectPr w:rsidR="00437B3D" w:rsidRPr="006B6575" w:rsidSect="00BD503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1134" w:bottom="1418" w:left="1134" w:header="397" w:footer="720" w:gutter="567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91C5F7" w14:textId="77777777" w:rsidR="008F41F6" w:rsidRDefault="008F41F6">
      <w:r>
        <w:separator/>
      </w:r>
    </w:p>
  </w:endnote>
  <w:endnote w:type="continuationSeparator" w:id="0">
    <w:p w14:paraId="7841A14C" w14:textId="77777777" w:rsidR="008F41F6" w:rsidRDefault="008F41F6">
      <w:r>
        <w:continuationSeparator/>
      </w:r>
    </w:p>
  </w:endnote>
  <w:endnote w:type="continuationNotice" w:id="1">
    <w:p w14:paraId="63F0AE1F" w14:textId="77777777" w:rsidR="00003215" w:rsidRDefault="0000321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Ltialic">
    <w:altName w:val="Arial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CDE29" w14:textId="77777777" w:rsidR="00003215" w:rsidRDefault="000032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C53D05" w14:textId="392BED95" w:rsidR="008F41F6" w:rsidRPr="0032512D" w:rsidRDefault="008F41F6" w:rsidP="00613487">
    <w:pPr>
      <w:pStyle w:val="Footer"/>
      <w:pBdr>
        <w:top w:val="single" w:sz="4" w:space="1" w:color="000000"/>
      </w:pBdr>
      <w:tabs>
        <w:tab w:val="clear" w:pos="9072"/>
        <w:tab w:val="center" w:pos="7938"/>
      </w:tabs>
      <w:ind w:firstLine="0"/>
    </w:pP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FILENAME </w:instrText>
    </w:r>
    <w:r>
      <w:rPr>
        <w:rStyle w:val="PageNumber"/>
        <w:rFonts w:cs="Arial"/>
        <w:sz w:val="16"/>
      </w:rPr>
      <w:fldChar w:fldCharType="separate"/>
    </w:r>
    <w:r>
      <w:rPr>
        <w:rStyle w:val="PageNumber"/>
        <w:rFonts w:cs="Arial"/>
        <w:noProof/>
        <w:sz w:val="16"/>
      </w:rPr>
      <w:t>03_SWS-GrA(XYZ)_v0.docx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ab/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PAGE </w:instrText>
    </w:r>
    <w:r>
      <w:rPr>
        <w:rStyle w:val="PageNumber"/>
        <w:rFonts w:cs="Arial"/>
        <w:sz w:val="16"/>
      </w:rPr>
      <w:fldChar w:fldCharType="separate"/>
    </w:r>
    <w:r>
      <w:rPr>
        <w:rStyle w:val="PageNumber"/>
        <w:rFonts w:cs="Arial"/>
        <w:sz w:val="16"/>
      </w:rPr>
      <w:t>1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/ </w:t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NUMPAGES \*Arabic </w:instrText>
    </w:r>
    <w:r>
      <w:rPr>
        <w:rStyle w:val="PageNumber"/>
        <w:rFonts w:cs="Arial"/>
        <w:sz w:val="16"/>
      </w:rPr>
      <w:fldChar w:fldCharType="separate"/>
    </w:r>
    <w:r>
      <w:rPr>
        <w:rStyle w:val="PageNumber"/>
        <w:rFonts w:cs="Arial"/>
        <w:sz w:val="16"/>
      </w:rPr>
      <w:t>1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ab/>
      <w:t xml:space="preserve">Data ostatniego wydruku: </w:t>
    </w:r>
    <w:r>
      <w:rPr>
        <w:rStyle w:val="PageNumber"/>
        <w:rFonts w:ascii="Arial" w:hAnsi="Arial" w:cs="Arial"/>
        <w:sz w:val="16"/>
      </w:rPr>
      <w:fldChar w:fldCharType="begin"/>
    </w:r>
    <w:r>
      <w:rPr>
        <w:rStyle w:val="PageNumber"/>
        <w:rFonts w:ascii="Arial" w:hAnsi="Arial" w:cs="Arial"/>
        <w:sz w:val="16"/>
      </w:rPr>
      <w:instrText xml:space="preserve"> PRINTDATE  \@ "dd MMM yyyy HH:mm" </w:instrText>
    </w:r>
    <w:r>
      <w:rPr>
        <w:rStyle w:val="PageNumber"/>
        <w:rFonts w:ascii="Arial" w:hAnsi="Arial" w:cs="Arial"/>
        <w:sz w:val="16"/>
      </w:rPr>
      <w:fldChar w:fldCharType="separate"/>
    </w:r>
    <w:r>
      <w:rPr>
        <w:rStyle w:val="PageNumber"/>
        <w:rFonts w:ascii="Arial" w:hAnsi="Arial" w:cs="Arial"/>
        <w:noProof/>
        <w:sz w:val="16"/>
      </w:rPr>
      <w:t>19 mar 2025 08:39</w:t>
    </w:r>
    <w:r>
      <w:rPr>
        <w:rStyle w:val="PageNumber"/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53F4E7" w14:textId="77777777" w:rsidR="00003215" w:rsidRDefault="000032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FD6C61" w14:textId="77777777" w:rsidR="008F41F6" w:rsidRDefault="008F41F6">
      <w:r>
        <w:separator/>
      </w:r>
    </w:p>
  </w:footnote>
  <w:footnote w:type="continuationSeparator" w:id="0">
    <w:p w14:paraId="71226026" w14:textId="77777777" w:rsidR="008F41F6" w:rsidRDefault="008F41F6">
      <w:r>
        <w:continuationSeparator/>
      </w:r>
    </w:p>
  </w:footnote>
  <w:footnote w:type="continuationNotice" w:id="1">
    <w:p w14:paraId="1572E050" w14:textId="77777777" w:rsidR="00003215" w:rsidRDefault="0000321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2C0D59" w14:textId="77777777" w:rsidR="00003215" w:rsidRDefault="000032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E5741" w14:textId="77777777" w:rsidR="008F41F6" w:rsidRPr="00BD503A" w:rsidRDefault="008F41F6" w:rsidP="00BD503A">
    <w:pPr>
      <w:pStyle w:val="Header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51141F" w14:textId="77777777" w:rsidR="008F41F6" w:rsidRPr="002A463E" w:rsidRDefault="008F41F6" w:rsidP="002A463E">
    <w:pPr>
      <w:pStyle w:val="BodyText2"/>
      <w:spacing w:line="240" w:lineRule="auto"/>
      <w:rPr>
        <w:rFonts w:ascii="Courier New" w:hAnsi="Courier New" w:cs="Courier New"/>
        <w:lang w:val="en-GB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Sa7J1N6SBlQYu" int2:id="WDxWZzKC">
      <int2:state int2:type="spell" int2:value="Rejected"/>
    </int2:textHash>
    <int2:textHash int2:hashCode="tqMoVQVqRZWU/1" int2:id="q9rZ6NKO">
      <int2:state int2:type="spell" int2:value="Rejected"/>
    </int2:textHash>
    <int2:textHash int2:hashCode="4GKW2uGlJbcRVt" int2:id="8DNUhCQt">
      <int2:state int2:type="spell" int2:value="Rejected"/>
    </int2:textHash>
    <int2:textHash int2:hashCode="VvqZXDY0EZgql8" int2:id="CndgKs1J">
      <int2:state int2:type="spell" int2:value="Rejected"/>
    </int2:textHash>
    <int2:textHash int2:hashCode="dUoI3fi8sc8i8x" int2:id="EdA76z2I">
      <int2:state int2:type="spell" int2:value="Rejected"/>
    </int2:textHash>
    <int2:textHash int2:hashCode="/k5gLsFNkvBFr2" int2:id="bRUIBMsP">
      <int2:state int2:type="spell" int2:value="Rejected"/>
    </int2:textHash>
    <int2:textHash int2:hashCode="5EC7t3kAGftC5c" int2:id="cG8ZyqXI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54121"/>
    <w:multiLevelType w:val="multilevel"/>
    <w:tmpl w:val="819A508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4F16E4"/>
    <w:multiLevelType w:val="hybridMultilevel"/>
    <w:tmpl w:val="21A878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A0EB9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117FEA"/>
    <w:multiLevelType w:val="multilevel"/>
    <w:tmpl w:val="33C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153218"/>
    <w:multiLevelType w:val="hybridMultilevel"/>
    <w:tmpl w:val="5E0EDC90"/>
    <w:lvl w:ilvl="0" w:tplc="262CE72A">
      <w:start w:val="1"/>
      <w:numFmt w:val="bullet"/>
      <w:lvlText w:val="-"/>
      <w:lvlJc w:val="left"/>
      <w:pPr>
        <w:ind w:left="717" w:hanging="360"/>
      </w:pPr>
      <w:rPr>
        <w:rFonts w:ascii="Aptos" w:hAnsi="Aptos" w:hint="default"/>
      </w:rPr>
    </w:lvl>
    <w:lvl w:ilvl="1" w:tplc="DA824896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3104C2D0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2390A1BC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332224C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2BC2FA34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2B7A5500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FDC35D2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13C81CBE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" w15:restartNumberingAfterBreak="0">
    <w:nsid w:val="31C72475"/>
    <w:multiLevelType w:val="hybridMultilevel"/>
    <w:tmpl w:val="FCEC9116"/>
    <w:lvl w:ilvl="0" w:tplc="7E5639A6">
      <w:start w:val="1"/>
      <w:numFmt w:val="bullet"/>
      <w:lvlText w:val="-"/>
      <w:lvlJc w:val="left"/>
      <w:pPr>
        <w:ind w:left="717" w:hanging="360"/>
      </w:pPr>
      <w:rPr>
        <w:rFonts w:ascii="Aptos" w:hAnsi="Aptos" w:hint="default"/>
      </w:rPr>
    </w:lvl>
    <w:lvl w:ilvl="1" w:tplc="E340B166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4C6C5A4E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F60CD354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B8E2422A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A212FB72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DC902EE0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B04497EA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918AF3E6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B14BF02"/>
    <w:multiLevelType w:val="hybridMultilevel"/>
    <w:tmpl w:val="2A28B772"/>
    <w:lvl w:ilvl="0" w:tplc="427AAF6E">
      <w:start w:val="1"/>
      <w:numFmt w:val="bullet"/>
      <w:lvlText w:val="-"/>
      <w:lvlJc w:val="left"/>
      <w:pPr>
        <w:ind w:left="717" w:hanging="360"/>
      </w:pPr>
      <w:rPr>
        <w:rFonts w:ascii="Aptos" w:hAnsi="Aptos" w:hint="default"/>
      </w:rPr>
    </w:lvl>
    <w:lvl w:ilvl="1" w:tplc="AF222DB0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FD30B2E6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CA8ACC4E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68E8F27C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31E6B286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745EA220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614DA50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C72A3E24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7" w15:restartNumberingAfterBreak="0">
    <w:nsid w:val="3D2042B1"/>
    <w:multiLevelType w:val="hybridMultilevel"/>
    <w:tmpl w:val="B2A6259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2B63BC"/>
    <w:multiLevelType w:val="hybridMultilevel"/>
    <w:tmpl w:val="DCCAB5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38EF46"/>
    <w:multiLevelType w:val="hybridMultilevel"/>
    <w:tmpl w:val="122454A0"/>
    <w:lvl w:ilvl="0" w:tplc="DAA227B8">
      <w:start w:val="1"/>
      <w:numFmt w:val="bullet"/>
      <w:lvlText w:val="-"/>
      <w:lvlJc w:val="left"/>
      <w:pPr>
        <w:ind w:left="717" w:hanging="360"/>
      </w:pPr>
      <w:rPr>
        <w:rFonts w:ascii="Aptos" w:hAnsi="Aptos" w:hint="default"/>
      </w:rPr>
    </w:lvl>
    <w:lvl w:ilvl="1" w:tplc="21424E60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2FE2486A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575E0F20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A5EE3D08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AEE893D0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22602AC6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5DD4078E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5038D77C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411210D9"/>
    <w:multiLevelType w:val="hybridMultilevel"/>
    <w:tmpl w:val="C99C04CC"/>
    <w:lvl w:ilvl="0" w:tplc="472CB0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1D4AF24"/>
    <w:multiLevelType w:val="hybridMultilevel"/>
    <w:tmpl w:val="545256BA"/>
    <w:lvl w:ilvl="0" w:tplc="862022C2">
      <w:start w:val="1"/>
      <w:numFmt w:val="bullet"/>
      <w:lvlText w:val="-"/>
      <w:lvlJc w:val="left"/>
      <w:pPr>
        <w:ind w:left="1074" w:hanging="360"/>
      </w:pPr>
      <w:rPr>
        <w:rFonts w:ascii="Aptos" w:hAnsi="Aptos" w:hint="default"/>
      </w:rPr>
    </w:lvl>
    <w:lvl w:ilvl="1" w:tplc="E9560874">
      <w:start w:val="1"/>
      <w:numFmt w:val="bullet"/>
      <w:lvlText w:val="o"/>
      <w:lvlJc w:val="left"/>
      <w:pPr>
        <w:ind w:left="1794" w:hanging="360"/>
      </w:pPr>
      <w:rPr>
        <w:rFonts w:ascii="Courier New" w:hAnsi="Courier New" w:hint="default"/>
      </w:rPr>
    </w:lvl>
    <w:lvl w:ilvl="2" w:tplc="B854E2BE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19486756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AEE64B20">
      <w:start w:val="1"/>
      <w:numFmt w:val="bullet"/>
      <w:lvlText w:val="o"/>
      <w:lvlJc w:val="left"/>
      <w:pPr>
        <w:ind w:left="3954" w:hanging="360"/>
      </w:pPr>
      <w:rPr>
        <w:rFonts w:ascii="Courier New" w:hAnsi="Courier New" w:hint="default"/>
      </w:rPr>
    </w:lvl>
    <w:lvl w:ilvl="5" w:tplc="60783D2E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5A1C519C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2A50B050">
      <w:start w:val="1"/>
      <w:numFmt w:val="bullet"/>
      <w:lvlText w:val="o"/>
      <w:lvlJc w:val="left"/>
      <w:pPr>
        <w:ind w:left="6114" w:hanging="360"/>
      </w:pPr>
      <w:rPr>
        <w:rFonts w:ascii="Courier New" w:hAnsi="Courier New" w:hint="default"/>
      </w:rPr>
    </w:lvl>
    <w:lvl w:ilvl="8" w:tplc="62409BC2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2" w15:restartNumberingAfterBreak="0">
    <w:nsid w:val="5CB145CF"/>
    <w:multiLevelType w:val="multilevel"/>
    <w:tmpl w:val="041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3" w15:restartNumberingAfterBreak="0">
    <w:nsid w:val="62A108C1"/>
    <w:multiLevelType w:val="multilevel"/>
    <w:tmpl w:val="4F782C7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68368E5C"/>
    <w:multiLevelType w:val="hybridMultilevel"/>
    <w:tmpl w:val="AA4CD06C"/>
    <w:lvl w:ilvl="0" w:tplc="365E243C">
      <w:start w:val="1"/>
      <w:numFmt w:val="bullet"/>
      <w:lvlText w:val="-"/>
      <w:lvlJc w:val="left"/>
      <w:pPr>
        <w:ind w:left="1074" w:hanging="360"/>
      </w:pPr>
      <w:rPr>
        <w:rFonts w:ascii="Aptos" w:hAnsi="Aptos" w:hint="default"/>
      </w:rPr>
    </w:lvl>
    <w:lvl w:ilvl="1" w:tplc="947C0644">
      <w:start w:val="1"/>
      <w:numFmt w:val="bullet"/>
      <w:lvlText w:val="o"/>
      <w:lvlJc w:val="left"/>
      <w:pPr>
        <w:ind w:left="1794" w:hanging="360"/>
      </w:pPr>
      <w:rPr>
        <w:rFonts w:ascii="Courier New" w:hAnsi="Courier New" w:hint="default"/>
      </w:rPr>
    </w:lvl>
    <w:lvl w:ilvl="2" w:tplc="C4D6CAFC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E4D457FE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A303A02">
      <w:start w:val="1"/>
      <w:numFmt w:val="bullet"/>
      <w:lvlText w:val="o"/>
      <w:lvlJc w:val="left"/>
      <w:pPr>
        <w:ind w:left="3954" w:hanging="360"/>
      </w:pPr>
      <w:rPr>
        <w:rFonts w:ascii="Courier New" w:hAnsi="Courier New" w:hint="default"/>
      </w:rPr>
    </w:lvl>
    <w:lvl w:ilvl="5" w:tplc="B546BC1A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C3288524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2E0839F6">
      <w:start w:val="1"/>
      <w:numFmt w:val="bullet"/>
      <w:lvlText w:val="o"/>
      <w:lvlJc w:val="left"/>
      <w:pPr>
        <w:ind w:left="6114" w:hanging="360"/>
      </w:pPr>
      <w:rPr>
        <w:rFonts w:ascii="Courier New" w:hAnsi="Courier New" w:hint="default"/>
      </w:rPr>
    </w:lvl>
    <w:lvl w:ilvl="8" w:tplc="E2B28040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5" w15:restartNumberingAfterBreak="0">
    <w:nsid w:val="7AB07DB7"/>
    <w:multiLevelType w:val="singleLevel"/>
    <w:tmpl w:val="50A432E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4"/>
  </w:num>
  <w:num w:numId="5">
    <w:abstractNumId w:val="11"/>
  </w:num>
  <w:num w:numId="6">
    <w:abstractNumId w:val="14"/>
  </w:num>
  <w:num w:numId="7">
    <w:abstractNumId w:val="5"/>
  </w:num>
  <w:num w:numId="8">
    <w:abstractNumId w:val="15"/>
  </w:num>
  <w:num w:numId="9">
    <w:abstractNumId w:val="7"/>
  </w:num>
  <w:num w:numId="10">
    <w:abstractNumId w:val="1"/>
  </w:num>
  <w:num w:numId="11">
    <w:abstractNumId w:val="0"/>
  </w:num>
  <w:num w:numId="12">
    <w:abstractNumId w:val="0"/>
  </w:num>
  <w:num w:numId="13">
    <w:abstractNumId w:val="12"/>
  </w:num>
  <w:num w:numId="14">
    <w:abstractNumId w:val="13"/>
  </w:num>
  <w:num w:numId="15">
    <w:abstractNumId w:val="13"/>
  </w:num>
  <w:num w:numId="16">
    <w:abstractNumId w:val="13"/>
  </w:num>
  <w:num w:numId="17">
    <w:abstractNumId w:val="0"/>
  </w:num>
  <w:num w:numId="18">
    <w:abstractNumId w:val="1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2"/>
  </w:num>
  <w:num w:numId="43">
    <w:abstractNumId w:val="8"/>
  </w:num>
  <w:num w:numId="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FD"/>
    <w:rsid w:val="00000E03"/>
    <w:rsid w:val="00003215"/>
    <w:rsid w:val="000040C8"/>
    <w:rsid w:val="00015BA3"/>
    <w:rsid w:val="00025A94"/>
    <w:rsid w:val="00031875"/>
    <w:rsid w:val="0003780E"/>
    <w:rsid w:val="000443B9"/>
    <w:rsid w:val="0005577F"/>
    <w:rsid w:val="00063AE6"/>
    <w:rsid w:val="00063D0C"/>
    <w:rsid w:val="00064FBF"/>
    <w:rsid w:val="00065B0C"/>
    <w:rsid w:val="000818C2"/>
    <w:rsid w:val="000C07A2"/>
    <w:rsid w:val="000C6200"/>
    <w:rsid w:val="000D18B8"/>
    <w:rsid w:val="000E1AAC"/>
    <w:rsid w:val="00100F18"/>
    <w:rsid w:val="001010C5"/>
    <w:rsid w:val="00151458"/>
    <w:rsid w:val="00165433"/>
    <w:rsid w:val="001663D9"/>
    <w:rsid w:val="0017315E"/>
    <w:rsid w:val="00173C8F"/>
    <w:rsid w:val="00180FBF"/>
    <w:rsid w:val="0019753E"/>
    <w:rsid w:val="001A0338"/>
    <w:rsid w:val="001A2C7E"/>
    <w:rsid w:val="001B0F90"/>
    <w:rsid w:val="001B18CC"/>
    <w:rsid w:val="001B53F5"/>
    <w:rsid w:val="001C64A8"/>
    <w:rsid w:val="001D7EAB"/>
    <w:rsid w:val="001E75B4"/>
    <w:rsid w:val="00204C06"/>
    <w:rsid w:val="00204F59"/>
    <w:rsid w:val="0021C831"/>
    <w:rsid w:val="00233074"/>
    <w:rsid w:val="00237CBA"/>
    <w:rsid w:val="00244166"/>
    <w:rsid w:val="00284D78"/>
    <w:rsid w:val="002A0E68"/>
    <w:rsid w:val="002A463E"/>
    <w:rsid w:val="002A4A46"/>
    <w:rsid w:val="002B2018"/>
    <w:rsid w:val="002C5331"/>
    <w:rsid w:val="002C781B"/>
    <w:rsid w:val="002D46C7"/>
    <w:rsid w:val="0032512D"/>
    <w:rsid w:val="00336F74"/>
    <w:rsid w:val="0034003C"/>
    <w:rsid w:val="00342FB9"/>
    <w:rsid w:val="00343996"/>
    <w:rsid w:val="00351474"/>
    <w:rsid w:val="00351C9C"/>
    <w:rsid w:val="00365051"/>
    <w:rsid w:val="00394D8B"/>
    <w:rsid w:val="003971B9"/>
    <w:rsid w:val="003C0EF3"/>
    <w:rsid w:val="003C1082"/>
    <w:rsid w:val="003D2CA3"/>
    <w:rsid w:val="003D30A2"/>
    <w:rsid w:val="003D646E"/>
    <w:rsid w:val="00404048"/>
    <w:rsid w:val="0041297A"/>
    <w:rsid w:val="004177D8"/>
    <w:rsid w:val="004337E7"/>
    <w:rsid w:val="00437B3D"/>
    <w:rsid w:val="004579E7"/>
    <w:rsid w:val="00462F79"/>
    <w:rsid w:val="004774AE"/>
    <w:rsid w:val="00481B5F"/>
    <w:rsid w:val="004874D1"/>
    <w:rsid w:val="004B20B2"/>
    <w:rsid w:val="004D5671"/>
    <w:rsid w:val="004E7F9F"/>
    <w:rsid w:val="0051628B"/>
    <w:rsid w:val="00516960"/>
    <w:rsid w:val="005214D3"/>
    <w:rsid w:val="00537D0F"/>
    <w:rsid w:val="005558AD"/>
    <w:rsid w:val="00561969"/>
    <w:rsid w:val="00563E25"/>
    <w:rsid w:val="00580F5E"/>
    <w:rsid w:val="00585BFF"/>
    <w:rsid w:val="00593717"/>
    <w:rsid w:val="005A5155"/>
    <w:rsid w:val="005B46AD"/>
    <w:rsid w:val="005D58FD"/>
    <w:rsid w:val="005F6DE4"/>
    <w:rsid w:val="00602EFA"/>
    <w:rsid w:val="00603648"/>
    <w:rsid w:val="006068B2"/>
    <w:rsid w:val="00606BDC"/>
    <w:rsid w:val="00613487"/>
    <w:rsid w:val="00676C25"/>
    <w:rsid w:val="006B1F24"/>
    <w:rsid w:val="006B6575"/>
    <w:rsid w:val="006F5A48"/>
    <w:rsid w:val="00704793"/>
    <w:rsid w:val="00720B41"/>
    <w:rsid w:val="00742BCF"/>
    <w:rsid w:val="00747416"/>
    <w:rsid w:val="00750A41"/>
    <w:rsid w:val="00774D3F"/>
    <w:rsid w:val="00784EDB"/>
    <w:rsid w:val="007A4778"/>
    <w:rsid w:val="007A7541"/>
    <w:rsid w:val="007D27FF"/>
    <w:rsid w:val="007E2B87"/>
    <w:rsid w:val="007F71C3"/>
    <w:rsid w:val="008023A9"/>
    <w:rsid w:val="00821499"/>
    <w:rsid w:val="00833795"/>
    <w:rsid w:val="00834FC8"/>
    <w:rsid w:val="008479A0"/>
    <w:rsid w:val="00852C37"/>
    <w:rsid w:val="00865AAC"/>
    <w:rsid w:val="008A30F7"/>
    <w:rsid w:val="008A7243"/>
    <w:rsid w:val="008B0353"/>
    <w:rsid w:val="008B4F86"/>
    <w:rsid w:val="008E0427"/>
    <w:rsid w:val="008E2F82"/>
    <w:rsid w:val="008F365F"/>
    <w:rsid w:val="008F41F6"/>
    <w:rsid w:val="00920B0A"/>
    <w:rsid w:val="0092175D"/>
    <w:rsid w:val="00923B6A"/>
    <w:rsid w:val="009325E0"/>
    <w:rsid w:val="009671D1"/>
    <w:rsid w:val="00967C60"/>
    <w:rsid w:val="00970065"/>
    <w:rsid w:val="009949CF"/>
    <w:rsid w:val="009B52AE"/>
    <w:rsid w:val="009C4FF7"/>
    <w:rsid w:val="009E791B"/>
    <w:rsid w:val="00A27180"/>
    <w:rsid w:val="00A30392"/>
    <w:rsid w:val="00A32660"/>
    <w:rsid w:val="00A35CB2"/>
    <w:rsid w:val="00A43E32"/>
    <w:rsid w:val="00A6713A"/>
    <w:rsid w:val="00A75153"/>
    <w:rsid w:val="00A76465"/>
    <w:rsid w:val="00A7646E"/>
    <w:rsid w:val="00A76FD2"/>
    <w:rsid w:val="00A83224"/>
    <w:rsid w:val="00A85047"/>
    <w:rsid w:val="00AA5B36"/>
    <w:rsid w:val="00AC04D3"/>
    <w:rsid w:val="00AC1977"/>
    <w:rsid w:val="00AE69F0"/>
    <w:rsid w:val="00AF708C"/>
    <w:rsid w:val="00B11D71"/>
    <w:rsid w:val="00B32879"/>
    <w:rsid w:val="00B4045D"/>
    <w:rsid w:val="00B40EC8"/>
    <w:rsid w:val="00B41478"/>
    <w:rsid w:val="00B64A5A"/>
    <w:rsid w:val="00B67D35"/>
    <w:rsid w:val="00B95BE9"/>
    <w:rsid w:val="00B97709"/>
    <w:rsid w:val="00BB309C"/>
    <w:rsid w:val="00BB6ECE"/>
    <w:rsid w:val="00BD503A"/>
    <w:rsid w:val="00BF42E4"/>
    <w:rsid w:val="00BF7163"/>
    <w:rsid w:val="00C010CB"/>
    <w:rsid w:val="00C20BE9"/>
    <w:rsid w:val="00C2770A"/>
    <w:rsid w:val="00C71F60"/>
    <w:rsid w:val="00C73604"/>
    <w:rsid w:val="00C81C1D"/>
    <w:rsid w:val="00C84BDD"/>
    <w:rsid w:val="00C87B06"/>
    <w:rsid w:val="00C91C1D"/>
    <w:rsid w:val="00C967B8"/>
    <w:rsid w:val="00CA0369"/>
    <w:rsid w:val="00CB0A89"/>
    <w:rsid w:val="00CB1D8B"/>
    <w:rsid w:val="00CC0943"/>
    <w:rsid w:val="00CC433D"/>
    <w:rsid w:val="00CC52FE"/>
    <w:rsid w:val="00CD0D4A"/>
    <w:rsid w:val="00CD1646"/>
    <w:rsid w:val="00CD2D6E"/>
    <w:rsid w:val="00CD78D7"/>
    <w:rsid w:val="00CF5278"/>
    <w:rsid w:val="00CF6458"/>
    <w:rsid w:val="00D07AB3"/>
    <w:rsid w:val="00D43452"/>
    <w:rsid w:val="00D46993"/>
    <w:rsid w:val="00D97214"/>
    <w:rsid w:val="00DA3982"/>
    <w:rsid w:val="00DB320C"/>
    <w:rsid w:val="00DB41CB"/>
    <w:rsid w:val="00DD75DA"/>
    <w:rsid w:val="00DE7D70"/>
    <w:rsid w:val="00DF67CD"/>
    <w:rsid w:val="00E02047"/>
    <w:rsid w:val="00E1440F"/>
    <w:rsid w:val="00E25B05"/>
    <w:rsid w:val="00E25E3B"/>
    <w:rsid w:val="00E37A39"/>
    <w:rsid w:val="00E542EA"/>
    <w:rsid w:val="00E54301"/>
    <w:rsid w:val="00E7625F"/>
    <w:rsid w:val="00E82A9A"/>
    <w:rsid w:val="00EA34D7"/>
    <w:rsid w:val="00EA456B"/>
    <w:rsid w:val="00EA66FA"/>
    <w:rsid w:val="00EC141B"/>
    <w:rsid w:val="00EE7B4C"/>
    <w:rsid w:val="00EF1646"/>
    <w:rsid w:val="00EF7D19"/>
    <w:rsid w:val="00F171A4"/>
    <w:rsid w:val="00F438A8"/>
    <w:rsid w:val="00F50DB3"/>
    <w:rsid w:val="00F6345C"/>
    <w:rsid w:val="00F76CEF"/>
    <w:rsid w:val="00F87BF0"/>
    <w:rsid w:val="00F91DA3"/>
    <w:rsid w:val="00FE039B"/>
    <w:rsid w:val="01CC291B"/>
    <w:rsid w:val="01EF38DD"/>
    <w:rsid w:val="0232442A"/>
    <w:rsid w:val="02A564D2"/>
    <w:rsid w:val="02AC5DA8"/>
    <w:rsid w:val="02F4C138"/>
    <w:rsid w:val="03ACED9D"/>
    <w:rsid w:val="0457BB0A"/>
    <w:rsid w:val="04702232"/>
    <w:rsid w:val="04F1B660"/>
    <w:rsid w:val="058F3E86"/>
    <w:rsid w:val="05B92D34"/>
    <w:rsid w:val="05C7398C"/>
    <w:rsid w:val="060B9F4C"/>
    <w:rsid w:val="06780FE3"/>
    <w:rsid w:val="067B99DF"/>
    <w:rsid w:val="07559DC7"/>
    <w:rsid w:val="07B7AF8F"/>
    <w:rsid w:val="0967BA1D"/>
    <w:rsid w:val="0A074D2C"/>
    <w:rsid w:val="0A36AB33"/>
    <w:rsid w:val="0A51A191"/>
    <w:rsid w:val="0A6426B9"/>
    <w:rsid w:val="0AA23DBF"/>
    <w:rsid w:val="0B36CDB4"/>
    <w:rsid w:val="0B429AC1"/>
    <w:rsid w:val="0BB262C8"/>
    <w:rsid w:val="0BF4E768"/>
    <w:rsid w:val="0C2BD3A6"/>
    <w:rsid w:val="0DB5BE06"/>
    <w:rsid w:val="0DC65919"/>
    <w:rsid w:val="0F3AC3E7"/>
    <w:rsid w:val="0FB96C08"/>
    <w:rsid w:val="0FF53FE3"/>
    <w:rsid w:val="1002CF02"/>
    <w:rsid w:val="10F6679E"/>
    <w:rsid w:val="120C7D95"/>
    <w:rsid w:val="12D20440"/>
    <w:rsid w:val="13657C40"/>
    <w:rsid w:val="13E0F177"/>
    <w:rsid w:val="144219C2"/>
    <w:rsid w:val="145CA8E0"/>
    <w:rsid w:val="1519454D"/>
    <w:rsid w:val="1528EB26"/>
    <w:rsid w:val="152C367B"/>
    <w:rsid w:val="1676E8B0"/>
    <w:rsid w:val="16D236EE"/>
    <w:rsid w:val="19163726"/>
    <w:rsid w:val="19C70694"/>
    <w:rsid w:val="19EE4797"/>
    <w:rsid w:val="19F282B4"/>
    <w:rsid w:val="1A090C64"/>
    <w:rsid w:val="1B11D370"/>
    <w:rsid w:val="1B795387"/>
    <w:rsid w:val="1B7E55A3"/>
    <w:rsid w:val="1BA96114"/>
    <w:rsid w:val="1BEA918E"/>
    <w:rsid w:val="1C5CB706"/>
    <w:rsid w:val="1CBA8411"/>
    <w:rsid w:val="1CDE513D"/>
    <w:rsid w:val="1CDEC693"/>
    <w:rsid w:val="1D429EE9"/>
    <w:rsid w:val="1DB5EFC4"/>
    <w:rsid w:val="1F054895"/>
    <w:rsid w:val="201CBAB5"/>
    <w:rsid w:val="2027FA93"/>
    <w:rsid w:val="20756CA6"/>
    <w:rsid w:val="20B843A7"/>
    <w:rsid w:val="21E06F3B"/>
    <w:rsid w:val="2228F59E"/>
    <w:rsid w:val="231B9163"/>
    <w:rsid w:val="23556BE6"/>
    <w:rsid w:val="23BF5934"/>
    <w:rsid w:val="246E8089"/>
    <w:rsid w:val="24C666B6"/>
    <w:rsid w:val="24EE2FE9"/>
    <w:rsid w:val="254D9922"/>
    <w:rsid w:val="255ABC3E"/>
    <w:rsid w:val="2575D44E"/>
    <w:rsid w:val="2591D273"/>
    <w:rsid w:val="25C0A6A1"/>
    <w:rsid w:val="26C583B0"/>
    <w:rsid w:val="28A8AD53"/>
    <w:rsid w:val="28F4167F"/>
    <w:rsid w:val="291CA55E"/>
    <w:rsid w:val="29324029"/>
    <w:rsid w:val="29363D42"/>
    <w:rsid w:val="29DC40D7"/>
    <w:rsid w:val="2A272B55"/>
    <w:rsid w:val="2B4489D9"/>
    <w:rsid w:val="2C2EA47B"/>
    <w:rsid w:val="2C6DBA81"/>
    <w:rsid w:val="2CBD8C9A"/>
    <w:rsid w:val="2D6A360B"/>
    <w:rsid w:val="2D93A900"/>
    <w:rsid w:val="2E21840B"/>
    <w:rsid w:val="2E26F565"/>
    <w:rsid w:val="2F724909"/>
    <w:rsid w:val="2F823169"/>
    <w:rsid w:val="2FF7240F"/>
    <w:rsid w:val="2FFB3D8B"/>
    <w:rsid w:val="3040EEAA"/>
    <w:rsid w:val="31B61751"/>
    <w:rsid w:val="3347CAB1"/>
    <w:rsid w:val="337F7ECA"/>
    <w:rsid w:val="33DD53C1"/>
    <w:rsid w:val="347E20DD"/>
    <w:rsid w:val="34F0E0A1"/>
    <w:rsid w:val="3698C781"/>
    <w:rsid w:val="37AB6797"/>
    <w:rsid w:val="37C18B3E"/>
    <w:rsid w:val="3B7AFED0"/>
    <w:rsid w:val="3BFB7DAA"/>
    <w:rsid w:val="3C117439"/>
    <w:rsid w:val="3C4A6FC2"/>
    <w:rsid w:val="3D09DCDA"/>
    <w:rsid w:val="3DF1ABF7"/>
    <w:rsid w:val="3E1526FE"/>
    <w:rsid w:val="3E30008B"/>
    <w:rsid w:val="3E8FBD19"/>
    <w:rsid w:val="3F690B0C"/>
    <w:rsid w:val="40419332"/>
    <w:rsid w:val="41436EE9"/>
    <w:rsid w:val="42BD12F4"/>
    <w:rsid w:val="42E56929"/>
    <w:rsid w:val="4457BB66"/>
    <w:rsid w:val="44F888CC"/>
    <w:rsid w:val="452B4281"/>
    <w:rsid w:val="45526A9A"/>
    <w:rsid w:val="45CFD9C2"/>
    <w:rsid w:val="462A8BE3"/>
    <w:rsid w:val="4677AA6F"/>
    <w:rsid w:val="46B3FB67"/>
    <w:rsid w:val="47128C43"/>
    <w:rsid w:val="4779891C"/>
    <w:rsid w:val="47A291EA"/>
    <w:rsid w:val="49383AE7"/>
    <w:rsid w:val="49471B8A"/>
    <w:rsid w:val="497DA48D"/>
    <w:rsid w:val="4CEC0C4F"/>
    <w:rsid w:val="4D3FED69"/>
    <w:rsid w:val="4D83B7B7"/>
    <w:rsid w:val="4E153739"/>
    <w:rsid w:val="4E4A4E7E"/>
    <w:rsid w:val="4F8D9C77"/>
    <w:rsid w:val="4FE01994"/>
    <w:rsid w:val="50105F84"/>
    <w:rsid w:val="507CA2CF"/>
    <w:rsid w:val="507CB216"/>
    <w:rsid w:val="50AD63FA"/>
    <w:rsid w:val="50B21C80"/>
    <w:rsid w:val="50BFD81C"/>
    <w:rsid w:val="50DFC846"/>
    <w:rsid w:val="50EF1031"/>
    <w:rsid w:val="5126A453"/>
    <w:rsid w:val="51987527"/>
    <w:rsid w:val="51A90E85"/>
    <w:rsid w:val="51DB8F7F"/>
    <w:rsid w:val="51E9DB20"/>
    <w:rsid w:val="53BF1FD5"/>
    <w:rsid w:val="54023F34"/>
    <w:rsid w:val="5423E97D"/>
    <w:rsid w:val="5440EF3F"/>
    <w:rsid w:val="54B48D9B"/>
    <w:rsid w:val="55449C94"/>
    <w:rsid w:val="5559D9EB"/>
    <w:rsid w:val="55DE651C"/>
    <w:rsid w:val="569D31DC"/>
    <w:rsid w:val="56C1B1A1"/>
    <w:rsid w:val="57602F40"/>
    <w:rsid w:val="57844667"/>
    <w:rsid w:val="589DEA80"/>
    <w:rsid w:val="58B4D0E4"/>
    <w:rsid w:val="59C7648D"/>
    <w:rsid w:val="5A37F3EE"/>
    <w:rsid w:val="5A6F77C5"/>
    <w:rsid w:val="5B203B63"/>
    <w:rsid w:val="5B3987D3"/>
    <w:rsid w:val="5B8C8CA7"/>
    <w:rsid w:val="5CB7212D"/>
    <w:rsid w:val="5CF0AF8D"/>
    <w:rsid w:val="5D2FE586"/>
    <w:rsid w:val="5D7E9877"/>
    <w:rsid w:val="5FA1893B"/>
    <w:rsid w:val="5FAC10B2"/>
    <w:rsid w:val="5FB05C16"/>
    <w:rsid w:val="60785E07"/>
    <w:rsid w:val="60AB254C"/>
    <w:rsid w:val="613E9C21"/>
    <w:rsid w:val="61C8E3A8"/>
    <w:rsid w:val="63AC354D"/>
    <w:rsid w:val="6439F1B1"/>
    <w:rsid w:val="64934619"/>
    <w:rsid w:val="64B69CFA"/>
    <w:rsid w:val="65B7D817"/>
    <w:rsid w:val="666E8EE0"/>
    <w:rsid w:val="677D7426"/>
    <w:rsid w:val="67C03C58"/>
    <w:rsid w:val="67EB811B"/>
    <w:rsid w:val="687F8596"/>
    <w:rsid w:val="69548CB8"/>
    <w:rsid w:val="6995EB9F"/>
    <w:rsid w:val="69D27202"/>
    <w:rsid w:val="6B08F4FD"/>
    <w:rsid w:val="6B6AE5E7"/>
    <w:rsid w:val="6C51F3EC"/>
    <w:rsid w:val="6E10EC44"/>
    <w:rsid w:val="6F3D1441"/>
    <w:rsid w:val="6FB35278"/>
    <w:rsid w:val="6FD83C37"/>
    <w:rsid w:val="6FFCD528"/>
    <w:rsid w:val="70292AF8"/>
    <w:rsid w:val="70A3B44D"/>
    <w:rsid w:val="70D23FCA"/>
    <w:rsid w:val="716D027D"/>
    <w:rsid w:val="7259CAF8"/>
    <w:rsid w:val="7282D0E1"/>
    <w:rsid w:val="729B4764"/>
    <w:rsid w:val="730C839B"/>
    <w:rsid w:val="73C7DF2D"/>
    <w:rsid w:val="74A3A8D1"/>
    <w:rsid w:val="74C8E940"/>
    <w:rsid w:val="75192FB9"/>
    <w:rsid w:val="754B44A0"/>
    <w:rsid w:val="75508971"/>
    <w:rsid w:val="75849BA4"/>
    <w:rsid w:val="768EEAA9"/>
    <w:rsid w:val="7718D013"/>
    <w:rsid w:val="780D8E13"/>
    <w:rsid w:val="792201E8"/>
    <w:rsid w:val="792E5873"/>
    <w:rsid w:val="7A30187A"/>
    <w:rsid w:val="7A6E9DFC"/>
    <w:rsid w:val="7A708C46"/>
    <w:rsid w:val="7A82FE9C"/>
    <w:rsid w:val="7A843A70"/>
    <w:rsid w:val="7AFB58A3"/>
    <w:rsid w:val="7B12D3D5"/>
    <w:rsid w:val="7B443623"/>
    <w:rsid w:val="7B8D3957"/>
    <w:rsid w:val="7BB58D37"/>
    <w:rsid w:val="7C2AC0E9"/>
    <w:rsid w:val="7C54E0A0"/>
    <w:rsid w:val="7C64AA70"/>
    <w:rsid w:val="7D0839BB"/>
    <w:rsid w:val="7DABD3CD"/>
    <w:rsid w:val="7DB4E1AD"/>
    <w:rsid w:val="7F488CAA"/>
    <w:rsid w:val="7FC94C0A"/>
    <w:rsid w:val="7FECC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E30FC6"/>
  <w15:chartTrackingRefBased/>
  <w15:docId w15:val="{2C6F910C-C4D3-4303-9B8B-E2C0FAD0C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0F7"/>
    <w:pPr>
      <w:spacing w:line="276" w:lineRule="auto"/>
      <w:ind w:firstLine="357"/>
    </w:pPr>
    <w:rPr>
      <w:sz w:val="24"/>
    </w:rPr>
  </w:style>
  <w:style w:type="paragraph" w:styleId="Heading1">
    <w:name w:val="heading 1"/>
    <w:basedOn w:val="Normal"/>
    <w:next w:val="Normal"/>
    <w:autoRedefine/>
    <w:qFormat/>
    <w:rsid w:val="00EA456B"/>
    <w:pPr>
      <w:keepNext/>
      <w:numPr>
        <w:numId w:val="11"/>
      </w:numPr>
      <w:spacing w:before="240"/>
      <w:outlineLvl w:val="0"/>
    </w:pPr>
    <w:rPr>
      <w:b/>
    </w:rPr>
  </w:style>
  <w:style w:type="paragraph" w:styleId="Heading2">
    <w:name w:val="heading 2"/>
    <w:basedOn w:val="Normal"/>
    <w:next w:val="Normal"/>
    <w:autoRedefine/>
    <w:qFormat/>
    <w:rsid w:val="00365051"/>
    <w:pPr>
      <w:keepNext/>
      <w:numPr>
        <w:ilvl w:val="1"/>
        <w:numId w:val="11"/>
      </w:numPr>
      <w:spacing w:before="120"/>
      <w:ind w:left="578" w:hanging="578"/>
      <w:outlineLvl w:val="1"/>
    </w:pPr>
    <w:rPr>
      <w:b/>
      <w:bCs/>
      <w:i/>
      <w:szCs w:val="24"/>
    </w:rPr>
  </w:style>
  <w:style w:type="paragraph" w:styleId="Heading3">
    <w:name w:val="heading 3"/>
    <w:basedOn w:val="Normal"/>
    <w:next w:val="Normal"/>
    <w:autoRedefine/>
    <w:qFormat/>
    <w:rsid w:val="003D2CA3"/>
    <w:pPr>
      <w:keepNext/>
      <w:numPr>
        <w:ilvl w:val="2"/>
        <w:numId w:val="11"/>
      </w:numPr>
      <w:spacing w:before="60" w:after="6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1"/>
      </w:num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1"/>
      </w:num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rFonts w:ascii="Arial" w:hAnsi="Arial" w:cs="Arial"/>
      <w:sz w:val="16"/>
    </w:r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rPr>
      <w:rFonts w:ascii="Arial" w:hAnsi="Arial"/>
      <w:b/>
      <w:bCs/>
      <w:sz w:val="22"/>
    </w:rPr>
  </w:style>
  <w:style w:type="character" w:customStyle="1" w:styleId="tekstwtabeliZnak">
    <w:name w:val="tekst_w_tabeli Znak"/>
    <w:link w:val="tekstwtabeli"/>
    <w:rsid w:val="001010C5"/>
    <w:rPr>
      <w:rFonts w:ascii="Arial" w:hAnsi="Arial"/>
      <w:bCs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customStyle="1" w:styleId="komentarz">
    <w:name w:val="komentarz"/>
    <w:basedOn w:val="Normal"/>
    <w:autoRedefine/>
    <w:rsid w:val="002A463E"/>
    <w:pPr>
      <w:spacing w:line="240" w:lineRule="auto"/>
      <w:ind w:firstLine="0"/>
    </w:pPr>
    <w:rPr>
      <w:rFonts w:ascii="Arial" w:hAnsi="Arial"/>
      <w:bCs/>
      <w:i/>
      <w:sz w:val="16"/>
    </w:rPr>
  </w:style>
  <w:style w:type="paragraph" w:customStyle="1" w:styleId="wpiswtabeli">
    <w:name w:val="wpis_w_tabeli"/>
    <w:autoRedefine/>
    <w:rsid w:val="005D58FD"/>
    <w:rPr>
      <w:rFonts w:ascii="Arial" w:hAnsi="Arial" w:cs="Arial"/>
      <w:b/>
      <w:bCs/>
      <w:sz w:val="16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basedOn w:val="Normal"/>
    <w:link w:val="tekstwtabeliZnak"/>
    <w:autoRedefine/>
    <w:rsid w:val="001010C5"/>
    <w:rPr>
      <w:rFonts w:ascii="Arial" w:hAnsi="Arial"/>
      <w:bCs/>
    </w:rPr>
  </w:style>
  <w:style w:type="paragraph" w:customStyle="1" w:styleId="tekstwtabelicentr">
    <w:name w:val="tekst_w_tabeli_centr"/>
    <w:basedOn w:val="tekstwtabeli"/>
    <w:pPr>
      <w:jc w:val="center"/>
    </w:pPr>
  </w:style>
  <w:style w:type="paragraph" w:customStyle="1" w:styleId="tekstwtabeliTNR">
    <w:name w:val="tekst_w_tabeli_TNR"/>
    <w:basedOn w:val="tekstwtabeli"/>
    <w:rsid w:val="002A463E"/>
    <w:pPr>
      <w:spacing w:line="240" w:lineRule="auto"/>
      <w:ind w:firstLine="0"/>
    </w:pPr>
    <w:rPr>
      <w:rFonts w:ascii="Times New Roman" w:hAnsi="Times New Roman"/>
      <w:sz w:val="20"/>
    </w:rPr>
  </w:style>
  <w:style w:type="paragraph" w:customStyle="1" w:styleId="Tekstpodstawowykursywa">
    <w:name w:val="Tekst podstawowy kursywa"/>
    <w:basedOn w:val="Normal"/>
    <w:rsid w:val="005D58FD"/>
    <w:pPr>
      <w:spacing w:before="240" w:after="120"/>
    </w:pPr>
    <w:rPr>
      <w:b/>
      <w:bCs/>
      <w:i/>
      <w:iCs/>
      <w:lang w:val="en-US"/>
    </w:rPr>
  </w:style>
  <w:style w:type="paragraph" w:customStyle="1" w:styleId="komentarzZnak">
    <w:name w:val="komentarz Znak"/>
    <w:basedOn w:val="tekstwtabeli"/>
    <w:link w:val="komentarzZnakZnak"/>
    <w:autoRedefine/>
    <w:rsid w:val="001010C5"/>
    <w:rPr>
      <w:i/>
      <w:sz w:val="16"/>
    </w:rPr>
  </w:style>
  <w:style w:type="paragraph" w:styleId="BodyText3">
    <w:name w:val="Body Text 3"/>
    <w:basedOn w:val="Normal"/>
    <w:rPr>
      <w:i/>
      <w:iCs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 w:val="0"/>
    </w:rPr>
  </w:style>
  <w:style w:type="character" w:customStyle="1" w:styleId="komentarzZnakZnak">
    <w:name w:val="komentarz Znak Znak"/>
    <w:link w:val="komentarzZnak"/>
    <w:rsid w:val="001010C5"/>
    <w:rPr>
      <w:rFonts w:ascii="Arial" w:hAnsi="Arial"/>
      <w:bCs/>
      <w:i/>
      <w:sz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010C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1010C5"/>
    <w:rPr>
      <w:rFonts w:ascii="Tahoma" w:hAnsi="Tahoma" w:cs="Tahoma"/>
      <w:sz w:val="16"/>
      <w:szCs w:val="16"/>
    </w:rPr>
  </w:style>
  <w:style w:type="character" w:customStyle="1" w:styleId="WW8Num3z0">
    <w:name w:val="WW8Num3z0"/>
    <w:rsid w:val="00B97709"/>
    <w:rPr>
      <w:rFonts w:ascii="Wingdings" w:hAnsi="Wingdings"/>
    </w:rPr>
  </w:style>
  <w:style w:type="character" w:customStyle="1" w:styleId="CommentReference1">
    <w:name w:val="Comment Reference1"/>
    <w:uiPriority w:val="99"/>
    <w:semiHidden/>
    <w:unhideWhenUsed/>
    <w:rsid w:val="001B18CC"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rsid w:val="001B18CC"/>
  </w:style>
  <w:style w:type="character" w:customStyle="1" w:styleId="CommentTextChar">
    <w:name w:val="Comment Text Char"/>
    <w:link w:val="CommentText1"/>
    <w:uiPriority w:val="99"/>
    <w:semiHidden/>
    <w:rsid w:val="001B18CC"/>
    <w:rPr>
      <w:lang w:val="pl-PL" w:eastAsia="pl-PL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1B18CC"/>
    <w:rPr>
      <w:b/>
      <w:bCs/>
    </w:rPr>
  </w:style>
  <w:style w:type="character" w:customStyle="1" w:styleId="CommentSubjectChar">
    <w:name w:val="Comment Subject Char"/>
    <w:link w:val="CommentSubject1"/>
    <w:uiPriority w:val="99"/>
    <w:semiHidden/>
    <w:rsid w:val="001B18CC"/>
    <w:rPr>
      <w:b/>
      <w:bCs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1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B18CC"/>
    <w:rPr>
      <w:rFonts w:ascii="Tahoma" w:hAnsi="Tahoma" w:cs="Tahoma"/>
      <w:sz w:val="16"/>
      <w:szCs w:val="16"/>
      <w:lang w:val="pl-PL" w:eastAsia="pl-PL"/>
    </w:rPr>
  </w:style>
  <w:style w:type="paragraph" w:customStyle="1" w:styleId="podpowiedzi">
    <w:name w:val="podpowiedzi"/>
    <w:basedOn w:val="Normal"/>
    <w:next w:val="Normal"/>
    <w:qFormat/>
    <w:rsid w:val="008A30F7"/>
    <w:pPr>
      <w:spacing w:line="240" w:lineRule="auto"/>
      <w:ind w:firstLine="0"/>
    </w:pPr>
    <w:rPr>
      <w:rFonts w:ascii="Arial" w:hAnsi="Arial"/>
      <w:i/>
      <w:sz w:val="16"/>
    </w:rPr>
  </w:style>
  <w:style w:type="character" w:customStyle="1" w:styleId="WW8Num8z0">
    <w:name w:val="WW8Num8z0"/>
    <w:rsid w:val="009C4FF7"/>
    <w:rPr>
      <w:rFonts w:ascii="Wingdings" w:hAnsi="Wingdings"/>
    </w:rPr>
  </w:style>
  <w:style w:type="character" w:styleId="Strong">
    <w:name w:val="Strong"/>
    <w:uiPriority w:val="22"/>
    <w:qFormat/>
    <w:rsid w:val="00DE7D70"/>
    <w:rPr>
      <w:b/>
      <w:bCs/>
    </w:rPr>
  </w:style>
  <w:style w:type="character" w:customStyle="1" w:styleId="apple-converted-space">
    <w:name w:val="apple-converted-space"/>
    <w:rsid w:val="00DE7D70"/>
  </w:style>
  <w:style w:type="character" w:styleId="Emphasis">
    <w:name w:val="Emphasis"/>
    <w:uiPriority w:val="20"/>
    <w:qFormat/>
    <w:rsid w:val="00DE7D70"/>
    <w:rPr>
      <w:i/>
      <w:iCs/>
    </w:rPr>
  </w:style>
  <w:style w:type="character" w:customStyle="1" w:styleId="FooterChar">
    <w:name w:val="Footer Char"/>
    <w:link w:val="Footer"/>
    <w:rsid w:val="0032512D"/>
    <w:rPr>
      <w:sz w:val="24"/>
    </w:rPr>
  </w:style>
  <w:style w:type="paragraph" w:customStyle="1" w:styleId="Podpowiedzi0">
    <w:name w:val="Podpowiedzi"/>
    <w:basedOn w:val="Normal"/>
    <w:next w:val="Normal"/>
    <w:qFormat/>
    <w:rsid w:val="00065B0C"/>
    <w:pPr>
      <w:suppressAutoHyphens/>
      <w:spacing w:line="240" w:lineRule="auto"/>
      <w:ind w:firstLine="0"/>
      <w:jc w:val="both"/>
    </w:pPr>
    <w:rPr>
      <w:rFonts w:ascii="Arial" w:hAnsi="Arial" w:cs="Arial"/>
      <w:i/>
      <w:sz w:val="16"/>
      <w:szCs w:val="16"/>
      <w:lang w:eastAsia="ar-SA"/>
    </w:rPr>
  </w:style>
  <w:style w:type="paragraph" w:styleId="ListParagraph">
    <w:name w:val="List Paragraph"/>
    <w:basedOn w:val="Normal"/>
    <w:uiPriority w:val="34"/>
    <w:qFormat/>
    <w:rsid w:val="6FD83C3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Studia_Podyplomowe\szablony%20dokument&#243;w%20i%20prezentacji\2004_01_ZPTT_szablon.do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e70019-c05a-4932-a9c7-ae445be9a1f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02CCB71E7884B929A43B5D851EDCF" ma:contentTypeVersion="11" ma:contentTypeDescription="Create a new document." ma:contentTypeScope="" ma:versionID="148a536d488dcaee6f792fd5f2dc2acf">
  <xsd:schema xmlns:xsd="http://www.w3.org/2001/XMLSchema" xmlns:xs="http://www.w3.org/2001/XMLSchema" xmlns:p="http://schemas.microsoft.com/office/2006/metadata/properties" xmlns:ns3="9be70019-c05a-4932-a9c7-ae445be9a1fd" targetNamespace="http://schemas.microsoft.com/office/2006/metadata/properties" ma:root="true" ma:fieldsID="54d18cb311b126f3be25d27f43848440" ns3:_="">
    <xsd:import namespace="9be70019-c05a-4932-a9c7-ae445be9a1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70019-c05a-4932-a9c7-ae445be9a1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D7C971B6-0B1A-44A3-8B0D-0B6A4BA8494F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9be70019-c05a-4932-a9c7-ae445be9a1fd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D84CF00-D23B-4A09-9F0C-FCBDF109BB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e70019-c05a-4932-a9c7-ae445be9a1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097B21-80B2-460A-9190-B3F1F33D11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D06FEB-8CB2-4235-8C50-668B6C645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2004_01_ZPTT_szablon.dot</Template>
  <TotalTime>1</TotalTime>
  <Pages>7</Pages>
  <Words>2594</Words>
  <Characters>15565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ARKUSZ ZLECENIA PROJEKTOWEGO</vt:lpstr>
    </vt:vector>
  </TitlesOfParts>
  <Company>PG</Company>
  <LinksUpToDate>false</LinksUpToDate>
  <CharactersWithSpaces>18123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ZLECENIA PROJEKTOWEGO</dc:title>
  <dc:subject/>
  <dc:creator>Henryk Lasota</dc:creator>
  <cp:keywords/>
  <cp:lastModifiedBy>Róża Dobrysiak</cp:lastModifiedBy>
  <cp:revision>2</cp:revision>
  <cp:lastPrinted>2025-03-19T07:39:00Z</cp:lastPrinted>
  <dcterms:created xsi:type="dcterms:W3CDTF">2026-04-22T13:42:00Z</dcterms:created>
  <dcterms:modified xsi:type="dcterms:W3CDTF">2026-04-22T13:42:00Z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0x01010046D02CCB71E7884B929A43B5D851EDCF</vt:lpwstr>
  </property>
</Properties>
</file>